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3DEC" w14:textId="77777777" w:rsidR="00976264" w:rsidRDefault="000927D4" w:rsidP="000927D4">
      <w:pPr>
        <w:shd w:val="clear" w:color="auto" w:fill="ADADAD" w:themeFill="background2" w:themeFillShade="B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7D4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C38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5B2B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3F7F52D" w14:textId="77777777" w:rsidR="00335B2B" w:rsidRDefault="00335B2B" w:rsidP="0033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C08EA" w14:textId="670C050F" w:rsidR="00335B2B" w:rsidRPr="00335B2B" w:rsidRDefault="00335B2B" w:rsidP="00335B2B">
      <w:pPr>
        <w:rPr>
          <w:rFonts w:ascii="Times New Roman" w:hAnsi="Times New Roman" w:cs="Times New Roman"/>
          <w:sz w:val="28"/>
          <w:szCs w:val="28"/>
        </w:rPr>
      </w:pPr>
      <w:r w:rsidRPr="00335B2B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35B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35B2B">
        <w:rPr>
          <w:rFonts w:ascii="Times New Roman" w:hAnsi="Times New Roman" w:cs="Times New Roman"/>
          <w:sz w:val="28"/>
          <w:szCs w:val="28"/>
        </w:rPr>
        <w:t>Одержати практичні навички створення об'єктів-груп (агрегація, композиція) і використання методів-</w:t>
      </w:r>
      <w:proofErr w:type="spellStart"/>
      <w:r w:rsidRPr="00335B2B">
        <w:rPr>
          <w:rFonts w:ascii="Times New Roman" w:hAnsi="Times New Roman" w:cs="Times New Roman"/>
          <w:sz w:val="28"/>
          <w:szCs w:val="28"/>
        </w:rPr>
        <w:t>ітераторів</w:t>
      </w:r>
      <w:proofErr w:type="spellEnd"/>
      <w:r w:rsidRPr="00335B2B">
        <w:rPr>
          <w:rFonts w:ascii="Times New Roman" w:hAnsi="Times New Roman" w:cs="Times New Roman"/>
          <w:sz w:val="28"/>
          <w:szCs w:val="28"/>
        </w:rPr>
        <w:t>.</w:t>
      </w:r>
    </w:p>
    <w:p w14:paraId="559A16CA" w14:textId="1FC113B9" w:rsidR="00335B2B" w:rsidRDefault="00335B2B" w:rsidP="00335B2B">
      <w:pPr>
        <w:shd w:val="clear" w:color="auto" w:fill="D1D1D1" w:themeFill="background2" w:themeFillShade="E6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</w:p>
    <w:p w14:paraId="4699C6D6" w14:textId="5DD2114E" w:rsidR="00335B2B" w:rsidRDefault="00F47EED" w:rsidP="00F47E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47EED">
        <w:rPr>
          <w:rFonts w:ascii="Times New Roman" w:hAnsi="Times New Roman" w:cs="Times New Roman"/>
          <w:sz w:val="28"/>
          <w:szCs w:val="28"/>
        </w:rPr>
        <w:t xml:space="preserve">Створити </w:t>
      </w:r>
      <w:proofErr w:type="spellStart"/>
      <w:r w:rsidRPr="00F47EED">
        <w:rPr>
          <w:rFonts w:ascii="Times New Roman" w:hAnsi="Times New Roman" w:cs="Times New Roman"/>
          <w:sz w:val="28"/>
          <w:szCs w:val="28"/>
        </w:rPr>
        <w:t>агрегативну</w:t>
      </w:r>
      <w:proofErr w:type="spellEnd"/>
      <w:r w:rsidRPr="00F47EED">
        <w:rPr>
          <w:rFonts w:ascii="Times New Roman" w:hAnsi="Times New Roman" w:cs="Times New Roman"/>
          <w:sz w:val="28"/>
          <w:szCs w:val="28"/>
        </w:rPr>
        <w:t xml:space="preserve"> залежність між класами створеними на лабораторн</w:t>
      </w:r>
      <w:r>
        <w:rPr>
          <w:rFonts w:ascii="Times New Roman" w:hAnsi="Times New Roman" w:cs="Times New Roman"/>
          <w:sz w:val="28"/>
          <w:szCs w:val="28"/>
        </w:rPr>
        <w:t>ій</w:t>
      </w:r>
      <w:r w:rsidRPr="00F47EED">
        <w:rPr>
          <w:rFonts w:ascii="Times New Roman" w:hAnsi="Times New Roman" w:cs="Times New Roman"/>
          <w:sz w:val="28"/>
          <w:szCs w:val="28"/>
        </w:rPr>
        <w:t xml:space="preserve"> робот</w:t>
      </w:r>
      <w:r>
        <w:rPr>
          <w:rFonts w:ascii="Times New Roman" w:hAnsi="Times New Roman" w:cs="Times New Roman"/>
          <w:sz w:val="28"/>
          <w:szCs w:val="28"/>
        </w:rPr>
        <w:t>і №3</w:t>
      </w:r>
      <w:r w:rsidRPr="00F47EE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С++</w:t>
      </w:r>
    </w:p>
    <w:p w14:paraId="0A9F20DD" w14:textId="77777777" w:rsidR="00F47EED" w:rsidRDefault="00F47EED" w:rsidP="00F47E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371994" w14:textId="0D1A2E1A" w:rsidR="00F47EED" w:rsidRDefault="00D43AF4" w:rsidP="00F47EE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Лістинг програми</w:t>
      </w:r>
    </w:p>
    <w:p w14:paraId="561207FE" w14:textId="79340E4B" w:rsidR="00D43AF4" w:rsidRPr="00AC0FFC" w:rsidRDefault="00AC0FFC" w:rsidP="00F47EE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Abiturient.h</w:t>
      </w:r>
      <w:proofErr w:type="spellEnd"/>
    </w:p>
    <w:p w14:paraId="0C13C0EF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6CDD4293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7F4FFE1E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D4BF1B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EB4528B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36CF48E8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</w:t>
      </w:r>
    </w:p>
    <w:p w14:paraId="492CBEC7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549FB19B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78DE4C0" w14:textId="0D6D74EF" w:rsid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};</w:t>
      </w:r>
    </w:p>
    <w:p w14:paraId="2C677D95" w14:textId="77777777" w:rsid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E6BD21" w14:textId="62B56853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</w:t>
      </w:r>
      <w:proofErr w:type="gramStart"/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proofErr w:type="gramEnd"/>
    </w:p>
    <w:p w14:paraId="5E2F1C1F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5056BFEE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2B0DF22B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511013E4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70D7FB79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D75582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7F81C23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</w:t>
      </w:r>
    </w:p>
    <w:p w14:paraId="345C6898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58256F0D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2F222BC7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4CF633E7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C32111E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</w:t>
      </w:r>
    </w:p>
    <w:p w14:paraId="47C76A77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484C2468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~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() {}</w:t>
      </w:r>
    </w:p>
    <w:p w14:paraId="2C1D8712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3D3767D" w14:textId="77777777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3E321AA0" w14:textId="62754EAF" w:rsidR="00AC0FFC" w:rsidRPr="00AC0FFC" w:rsidRDefault="00AC0FFC" w:rsidP="00AC0F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};</w:t>
      </w:r>
    </w:p>
    <w:p w14:paraId="23FC34EE" w14:textId="77777777" w:rsidR="00F47EED" w:rsidRPr="00F47EED" w:rsidRDefault="00F47EED" w:rsidP="00335B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C987F8" w14:textId="71464FE8" w:rsidR="00335B2B" w:rsidRPr="00335B2B" w:rsidRDefault="00335B2B" w:rsidP="00335B2B">
      <w:pPr>
        <w:rPr>
          <w:rFonts w:ascii="Times New Roman" w:hAnsi="Times New Roman" w:cs="Times New Roman"/>
          <w:sz w:val="28"/>
          <w:szCs w:val="28"/>
        </w:rPr>
        <w:sectPr w:rsidR="00335B2B" w:rsidRPr="00335B2B" w:rsidSect="002C3840">
          <w:headerReference w:type="default" r:id="rId7"/>
          <w:pgSz w:w="11906" w:h="16838"/>
          <w:pgMar w:top="562" w:right="850" w:bottom="850" w:left="1417" w:header="0" w:footer="2665" w:gutter="0"/>
          <w:cols w:space="708"/>
          <w:docGrid w:linePitch="360"/>
        </w:sectPr>
      </w:pPr>
    </w:p>
    <w:p w14:paraId="0C721588" w14:textId="34D088A2" w:rsidR="000927D4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Student</w:t>
      </w:r>
      <w:proofErr w:type="gramStart"/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proofErr w:type="gramEnd"/>
    </w:p>
    <w:p w14:paraId="4687AB4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5DC2472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012FF81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4D2CD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3BD6369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039B807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7F9AF6E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</w:t>
      </w:r>
    </w:p>
    <w:p w14:paraId="76FE020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09A1629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5FD9F0B6" w14:textId="0F505224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};</w:t>
      </w:r>
    </w:p>
    <w:p w14:paraId="3B92A093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FA129A" w14:textId="13E5E5E2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</w:t>
      </w:r>
      <w:proofErr w:type="gramStart"/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proofErr w:type="gramEnd"/>
    </w:p>
    <w:p w14:paraId="5E39301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52F74E6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7486BF8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706E3AD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856A80" w14:textId="41AD4B10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D53ADA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E38E084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548C4A95" w14:textId="225021FE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5CD69317" w14:textId="5A204050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*&gt;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2ED5B33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</w:t>
      </w:r>
    </w:p>
    <w:p w14:paraId="0D382923" w14:textId="7734DA72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3E8ECB94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* s);  // додати студента (агрегація)</w:t>
      </w:r>
    </w:p>
    <w:p w14:paraId="0724B88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8C69DB5" w14:textId="26C7924C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};</w:t>
      </w:r>
    </w:p>
    <w:p w14:paraId="2A4D54C5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8F5BDE" w14:textId="67B903A1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Abiturient.cpp</w:t>
      </w:r>
    </w:p>
    <w:p w14:paraId="2C320F2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abiturient.h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177CBDC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2789A7B4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66F37C8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FC521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</w:t>
      </w:r>
    </w:p>
    <w:p w14:paraId="5BE5B4B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1652961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7954C06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6522C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9F4088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Абiтурiєнт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41F813E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"Дата народження: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&lt;&lt; ")"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651FB41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"Заклад: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0C4BF0C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"Телефон: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585FEA4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Спецiальнiсть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72AAF77C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"-----------------------------\n";</w:t>
      </w:r>
    </w:p>
    <w:p w14:paraId="3AED605E" w14:textId="23E54683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41B32102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89839B" w14:textId="504BDE85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Persona.cpp</w:t>
      </w:r>
    </w:p>
    <w:p w14:paraId="3A8081A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6EFAA17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chrono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20112E5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sstream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4E2ABC6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8AB999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</w:t>
      </w:r>
    </w:p>
    <w:p w14:paraId="5CFEF7E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3277A83B" w14:textId="4D4D4E58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337DBD8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9DD5CB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d = 0, m = 0, y = 0;</w:t>
      </w:r>
    </w:p>
    <w:p w14:paraId="3C3B469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491065A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stringstream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0BB59C43" w14:textId="29C373D1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&gt;&gt; d &gt;&gt;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&gt;&gt; m &gt;&gt;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&gt;&gt; y;</w:t>
      </w:r>
    </w:p>
    <w:p w14:paraId="5138694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chrono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7C2C298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system_clock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();</w:t>
      </w:r>
    </w:p>
    <w:p w14:paraId="454109B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t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system_clock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to_time_t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6B1F6369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now_tm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{};</w:t>
      </w:r>
    </w:p>
    <w:p w14:paraId="2E35A57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#if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(_MSC_VER)</w:t>
      </w:r>
    </w:p>
    <w:p w14:paraId="5B1A6714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localtime_s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now_tm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, &amp;t);</w:t>
      </w:r>
    </w:p>
    <w:p w14:paraId="1EF14CB9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#else</w:t>
      </w:r>
    </w:p>
    <w:p w14:paraId="2A19229C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localtime_r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(&amp;t, &amp;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now_tm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4FA1AF72" w14:textId="4A3ED75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#endif</w:t>
      </w:r>
    </w:p>
    <w:p w14:paraId="08D4852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now_tm.tm_year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+ 1900;</w:t>
      </w:r>
    </w:p>
    <w:p w14:paraId="5C05E43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now_tm.tm_mon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7049C6C6" w14:textId="67D80A35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now_tm.tm_mday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595B9C2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- y;</w:t>
      </w:r>
    </w:p>
    <w:p w14:paraId="2A8278AF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 m) ||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== m &amp;&amp;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 d))</w:t>
      </w:r>
    </w:p>
    <w:p w14:paraId="7D011784" w14:textId="660C78C8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--;</w:t>
      </w:r>
    </w:p>
    <w:p w14:paraId="2DF029D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030ED29F" w14:textId="71815BB1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31F173AA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6144DA" w14:textId="67097833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Student.cpp</w:t>
      </w:r>
    </w:p>
    <w:p w14:paraId="1B480BDF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35FC2BF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262EDD2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6EE5D1E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B2EE2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</w:t>
      </w:r>
    </w:p>
    <w:p w14:paraId="48680B0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5A7C5E8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7043D82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C8525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lastRenderedPageBreak/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10ADAE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"Студент: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387C6B9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"Дата народження: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&lt;&lt; ")"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837747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"Заклад: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227CBEF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"Телефон: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26B6141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Вiддiлення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322DAFD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"Курс: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DBEA94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"-----------------------------\n";</w:t>
      </w:r>
    </w:p>
    <w:p w14:paraId="68C66021" w14:textId="36703BFE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000BF60A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88DF75" w14:textId="2D74FAF1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Teacher.cpp</w:t>
      </w:r>
    </w:p>
    <w:p w14:paraId="5EC6978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03AFC22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08B911A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3EE76E04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4F745F5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79E51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</w:t>
      </w:r>
    </w:p>
    <w:p w14:paraId="6557944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3A0B8DDA" w14:textId="633A3D12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684DC10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* s) {</w:t>
      </w:r>
    </w:p>
    <w:p w14:paraId="09F32BC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students.push_back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(s);</w:t>
      </w:r>
    </w:p>
    <w:p w14:paraId="2D8081E3" w14:textId="4C45D79F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3603B9C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7FBF39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"Викладач: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27BCED4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"Дата народження: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&lt;&lt; ")"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5E8901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"Заклад: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5EBC80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"Телефон: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1646A1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"Посада: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36D21A58" w14:textId="2E6DC0CF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"Стаж: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рокiв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35496C8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"Студенти цього викладача:\n";</w:t>
      </w:r>
    </w:p>
    <w:p w14:paraId="5CD5204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students.empty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())</w:t>
      </w:r>
    </w:p>
    <w:p w14:paraId="774333B4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  Немає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студентiв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.\n";</w:t>
      </w:r>
    </w:p>
    <w:p w14:paraId="6823754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3570C6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s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2D8446B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  - " &lt;&lt; s-&gt;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() &lt;&lt; " років | "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469A2FF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s-&gt;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();</w:t>
      </w:r>
    </w:p>
    <w:p w14:paraId="242E6A1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80BFC5" w14:textId="438A9B11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49A27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"-----------------------------\n";</w:t>
      </w:r>
    </w:p>
    <w:p w14:paraId="4FFA810A" w14:textId="1EEB588C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3AF7E185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70954F" w14:textId="34D2FBD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b/>
          <w:bCs/>
          <w:sz w:val="28"/>
          <w:szCs w:val="28"/>
          <w:lang w:val="en-US"/>
        </w:rPr>
        <w:t>Lr3 z1.cpp</w:t>
      </w:r>
    </w:p>
    <w:p w14:paraId="7CC4D28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25CC97F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34EE0D2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abiturient.h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2B7AB29C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1D22DBAC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</w:t>
      </w:r>
    </w:p>
    <w:p w14:paraId="5D52168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&gt;</w:t>
      </w:r>
    </w:p>
    <w:p w14:paraId="3136DFA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212E123C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7E4D1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vuvid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2B60DF5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p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</w:t>
      </w:r>
    </w:p>
    <w:p w14:paraId="3E6436D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p-&gt;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();</w:t>
      </w:r>
    </w:p>
    <w:p w14:paraId="458416AB" w14:textId="7145B645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7766708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2FF856D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maxage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652867E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Введiть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мiнiмальний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i максимальний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 ";</w:t>
      </w:r>
    </w:p>
    <w:p w14:paraId="5A279F3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maxage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3D1358E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();</w:t>
      </w:r>
    </w:p>
    <w:p w14:paraId="5EB52758" w14:textId="1A6E5AE6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66B3521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p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0861A84F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p-&gt;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();</w:t>
      </w:r>
    </w:p>
    <w:p w14:paraId="258291A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maxage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1D1A7AE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p-&gt;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();</w:t>
      </w:r>
    </w:p>
    <w:p w14:paraId="1BEAA5F9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3EE0D1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E77DCD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60805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</w:t>
      </w:r>
    </w:p>
    <w:p w14:paraId="5C279D8F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"Немає персон у цьому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дiапазонi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вiку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.\n";</w:t>
      </w:r>
    </w:p>
    <w:p w14:paraId="4A996224" w14:textId="16A1D75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7956D55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13428741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7A4B81C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typeStr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3DBEC63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"Кого додати?\n1 -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Абiтурiєнт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\n2 - Студент\n3 - Викладач\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nВаш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вибiр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 ";</w:t>
      </w:r>
    </w:p>
    <w:p w14:paraId="5AC665C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typeStr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618EA24C" w14:textId="59CED768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stoi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typeStr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37F5379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556290F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"ПIБ: ";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4160504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"Дата народження (DD.MM.YYYY): ";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26F3EFD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"Заклад: ";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1F033D56" w14:textId="6F2A9076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"Телефон: ";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5A54C4D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== 1) {</w:t>
      </w:r>
    </w:p>
    <w:p w14:paraId="010F3EB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40E60CE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Спецiальнiсть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: ";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548A07F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));</w:t>
      </w:r>
    </w:p>
    <w:p w14:paraId="4E611C79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8E243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== 2) {</w:t>
      </w:r>
    </w:p>
    <w:p w14:paraId="2E0F94F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courseStr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26D38D7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CE6189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Вiддiлення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: ";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424A525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"Курс: ";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courseStr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3844B1C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stoi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courseStr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3E64527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));</w:t>
      </w:r>
    </w:p>
    <w:p w14:paraId="29BD7EA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B055B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== 3) {</w:t>
      </w:r>
    </w:p>
    <w:p w14:paraId="38D5E65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expStr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00F15CD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4682518F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"Посада: ";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107FA50F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"Стаж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рокiв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): ";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expStr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0BEBE1A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stoi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expStr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733D90A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));</w:t>
      </w:r>
    </w:p>
    <w:p w14:paraId="1BE3123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3F713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9E760F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Невiрний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вибiр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.\n";</w:t>
      </w:r>
    </w:p>
    <w:p w14:paraId="2C80964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776A4E" w14:textId="4EF4FD58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5A3609D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() {</w:t>
      </w:r>
    </w:p>
    <w:p w14:paraId="6624D00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setlocale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(LC_ALL, 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ukr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");</w:t>
      </w:r>
    </w:p>
    <w:p w14:paraId="2D4D8299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SetConsoleCP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(1251);</w:t>
      </w:r>
    </w:p>
    <w:p w14:paraId="0C004600" w14:textId="27A80A30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SetConsoleOutputCP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(1251);</w:t>
      </w:r>
    </w:p>
    <w:p w14:paraId="2CDC83DA" w14:textId="749B9885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*&gt;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22BB1F7C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// Створюємо студентів</w:t>
      </w:r>
    </w:p>
    <w:p w14:paraId="7FB39C7E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* s1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Нiкiтюк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Олександра", "03.04.2008", "ХПФК", "38068...", "ПI", 3);</w:t>
      </w:r>
    </w:p>
    <w:p w14:paraId="7015B76E" w14:textId="1037124B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* s2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Iванов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Петро", "10.10.2007", "ХПФК", "38050...", "ПI", 2);</w:t>
      </w:r>
    </w:p>
    <w:p w14:paraId="0C2AEAF4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// Додаємо їх у масив</w:t>
      </w:r>
    </w:p>
    <w:p w14:paraId="65844D0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(s1);</w:t>
      </w:r>
    </w:p>
    <w:p w14:paraId="3A23CE5F" w14:textId="2BC570FC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(s2);</w:t>
      </w:r>
    </w:p>
    <w:p w14:paraId="0AB0DCD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// Створюємо викладача</w:t>
      </w:r>
    </w:p>
    <w:p w14:paraId="3E15052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* t1 =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("Коваленко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Марiя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", "25.02.1980", "ХПФК", "380501234567", "Доцент", 15);</w:t>
      </w:r>
    </w:p>
    <w:p w14:paraId="1FC14F63" w14:textId="508C2DB1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(t1);</w:t>
      </w:r>
    </w:p>
    <w:p w14:paraId="560F54C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// АГРЕГАЦІЯ: викладач має студентів</w:t>
      </w:r>
    </w:p>
    <w:p w14:paraId="2534C2B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t1-&gt;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(s1);</w:t>
      </w:r>
    </w:p>
    <w:p w14:paraId="38B683B5" w14:textId="2CC1B758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t1-&gt;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(s2);</w:t>
      </w:r>
    </w:p>
    <w:p w14:paraId="4CE788F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697DB614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6BF1B5F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"\n=== МЕНЮ ===\n"</w:t>
      </w:r>
    </w:p>
    <w:p w14:paraId="3C89D9E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&lt;&lt; "1 - Додати персону\n"</w:t>
      </w:r>
    </w:p>
    <w:p w14:paraId="0F78B32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lastRenderedPageBreak/>
        <w:t xml:space="preserve">            &lt;&lt; "2 - Вивести базу\n"</w:t>
      </w:r>
    </w:p>
    <w:p w14:paraId="247DC94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&lt;&lt; "3 - Пошук за віком\n"</w:t>
      </w:r>
    </w:p>
    <w:p w14:paraId="089F175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&lt;&lt; "0 - Вихід\n"</w:t>
      </w:r>
    </w:p>
    <w:p w14:paraId="5A4F0BB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&lt;&lt; "Ваш вибір: ";</w:t>
      </w:r>
    </w:p>
    <w:p w14:paraId="258164A4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6FFEB66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();</w:t>
      </w:r>
    </w:p>
    <w:p w14:paraId="6D0C9B08" w14:textId="1EA36EDB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17A46CC2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 {</w:t>
      </w:r>
    </w:p>
    <w:p w14:paraId="19ED02D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1:</w:t>
      </w:r>
    </w:p>
    <w:p w14:paraId="34933DC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0FB5302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3504A7C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0EA62B55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"===== БАЗА ПЕРСОН =====\n";</w:t>
      </w:r>
    </w:p>
    <w:p w14:paraId="17D916C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vuvid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7E4B7AEC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30B7BD80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3:</w:t>
      </w:r>
    </w:p>
    <w:p w14:paraId="13EDA474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);</w:t>
      </w:r>
    </w:p>
    <w:p w14:paraId="1ECABE86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62FBDFF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0:</w:t>
      </w:r>
    </w:p>
    <w:p w14:paraId="73CCC76C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"Вихід...\n";</w:t>
      </w:r>
    </w:p>
    <w:p w14:paraId="120B6443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;</w:t>
      </w:r>
    </w:p>
    <w:p w14:paraId="5A1212B7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>:</w:t>
      </w:r>
    </w:p>
    <w:p w14:paraId="0264CF0D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&lt;&lt; "Невірний вибір!\n";</w:t>
      </w:r>
    </w:p>
    <w:p w14:paraId="7067CDA8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6A20D4" w14:textId="7EE090C3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!= 0);</w:t>
      </w:r>
    </w:p>
    <w:p w14:paraId="1A7A6A8A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p :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p;</w:t>
      </w:r>
    </w:p>
    <w:p w14:paraId="6555FDFB" w14:textId="77777777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0FF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C0FFC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28C246FD" w14:textId="2EFD7BD3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FFC">
        <w:rPr>
          <w:rFonts w:ascii="Times New Roman" w:hAnsi="Times New Roman" w:cs="Times New Roman"/>
          <w:sz w:val="28"/>
          <w:szCs w:val="28"/>
        </w:rPr>
        <w:t>}</w:t>
      </w:r>
    </w:p>
    <w:p w14:paraId="1365C03C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ED590E" w14:textId="6A7AF106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0FFC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28EEF43F" w14:textId="5EFEB1AA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0F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F2B3C7" wp14:editId="5F550D84">
            <wp:extent cx="3314700" cy="2968271"/>
            <wp:effectExtent l="0" t="0" r="0" b="3810"/>
            <wp:docPr id="654106514" name="Рисунок 1" descr="Зображення, що містить текст, знімок екрана, документ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06514" name="Рисунок 1" descr="Зображення, що містить текст, знімок екрана, документ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807" cy="296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E80B" w14:textId="6124D4D5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FF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05C791" wp14:editId="63A8C83F">
            <wp:extent cx="3867690" cy="5658640"/>
            <wp:effectExtent l="0" t="0" r="0" b="0"/>
            <wp:docPr id="1669142742" name="Рисунок 1" descr="Зображення, що містить текст, знімок екрана, меню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42742" name="Рисунок 1" descr="Зображення, що містить текст, знімок екрана, меню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9B4C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30AB52" w14:textId="145B1C4F" w:rsidR="00AC0FFC" w:rsidRPr="00AC0FFC" w:rsidRDefault="00AC0FFC" w:rsidP="00AC0FFC">
      <w:pPr>
        <w:shd w:val="clear" w:color="auto" w:fill="D1D1D1" w:themeFill="background2" w:themeFillShade="E6"/>
        <w:tabs>
          <w:tab w:val="left" w:pos="339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0FFC">
        <w:rPr>
          <w:rFonts w:ascii="Times New Roman" w:hAnsi="Times New Roman" w:cs="Times New Roman"/>
          <w:b/>
          <w:bCs/>
          <w:sz w:val="28"/>
          <w:szCs w:val="28"/>
        </w:rPr>
        <w:t>Завдання 2</w:t>
      </w:r>
    </w:p>
    <w:p w14:paraId="555F72A5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D1FDF0" w14:textId="118D58B3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Удосконалити свій проект, використовуючи агрегацію класів С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</w:p>
    <w:p w14:paraId="01A8903B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715F9B" w14:textId="72FE0D6D" w:rsidR="00AC0FFC" w:rsidRP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0FFC">
        <w:rPr>
          <w:rFonts w:ascii="Times New Roman" w:hAnsi="Times New Roman" w:cs="Times New Roman"/>
          <w:b/>
          <w:bCs/>
          <w:sz w:val="28"/>
          <w:szCs w:val="28"/>
        </w:rPr>
        <w:t>Лістинг програми</w:t>
      </w:r>
    </w:p>
    <w:p w14:paraId="2DDA984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74D2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System.Globalization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3610468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74D2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296DF95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74D2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System.Windows.Forms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7B02573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74D2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System.Windows.Forms.VisualStyles.VisualStyleElement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23D8BB1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74D2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System.Windows.Forms.VisualStyles.VisualStyleElement.Button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4C8D25C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F05D9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lr_1_3</w:t>
      </w:r>
    </w:p>
    <w:p w14:paraId="6943A9E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>{</w:t>
      </w:r>
    </w:p>
    <w:p w14:paraId="63D9A4E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Form1 :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14:paraId="2F99507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7B1F2A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lastRenderedPageBreak/>
        <w:t xml:space="preserve">        // ====================== ІНТЕРФЕЙСИ ===========================</w:t>
      </w:r>
    </w:p>
    <w:p w14:paraId="70B6B45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IPriceable</w:t>
      </w:r>
      <w:proofErr w:type="spellEnd"/>
    </w:p>
    <w:p w14:paraId="2C30D52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86F177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08E3C3D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4DDBF6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042B7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IComfort</w:t>
      </w:r>
      <w:proofErr w:type="spellEnd"/>
    </w:p>
    <w:p w14:paraId="3D03EFF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B197CA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7BCF9C5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66AD534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2260A1F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7031312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A38860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79BB8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IRoomInfo</w:t>
      </w:r>
      <w:proofErr w:type="spellEnd"/>
    </w:p>
    <w:p w14:paraId="3A1C7B8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1BC583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619206B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3A1832F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4D68B03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443DBA9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0F2C606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347AA9E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D3F68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A47D9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IPriceable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IComfort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IRoomInfo</w:t>
      </w:r>
      <w:proofErr w:type="spellEnd"/>
    </w:p>
    <w:p w14:paraId="4772013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BA45C4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6B75522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0EDDA94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68B35C5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43EB1A4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2D5BDC0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3813CD6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6ABBEDB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469B64A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5270B54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48E74C7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6C6E669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62D9D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// Інтерфейси</w:t>
      </w:r>
    </w:p>
    <w:p w14:paraId="054BFA6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4ED301F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FFF167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480D430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3FD1F43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74926EB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AE5E0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2C5A6D5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242175E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32B5DE5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61F6FE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7F14782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5394A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() { }</w:t>
      </w:r>
    </w:p>
    <w:p w14:paraId="547B25A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6181F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</w:t>
      </w:r>
    </w:p>
    <w:p w14:paraId="1EC2CC7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22A1FB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150F4AF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6BC4C1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0BEC33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3154518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AC775A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20F8E74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7CCCCE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6DD3D5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086905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455BA95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"Standard";</w:t>
      </w:r>
    </w:p>
    <w:p w14:paraId="687CBC6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455D25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73B35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==(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b)</w:t>
      </w:r>
    </w:p>
    <w:p w14:paraId="60B3F8F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3638FF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ReferenceEquals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(a, b))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4D98092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ReferenceEquals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(a,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) ||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ReferenceEquals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(b,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))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CA4A73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a.seats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b.seats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33B0A93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B58D64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217B8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!=(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b) =&gt; !(a == b);</w:t>
      </w:r>
    </w:p>
    <w:p w14:paraId="318D793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&gt;(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b)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a.price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b.price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1B6FCDC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&lt;(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b)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a.price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b.price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2B3732B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A1C9B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)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r &amp;&amp;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== r;</w:t>
      </w:r>
    </w:p>
    <w:p w14:paraId="7CC4112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GetHashCode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seats.GetHashCode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() ^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price.GetHashCode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();</w:t>
      </w:r>
    </w:p>
    <w:p w14:paraId="08D3BEE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E4F1F0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66F09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1429AE6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E14402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09EE858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1E85E9C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657D2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() { } // ВАЖЛИВО ДЛЯ JSON</w:t>
      </w:r>
    </w:p>
    <w:p w14:paraId="5A7F64E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4E2DE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264313A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76553A9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</w:t>
      </w:r>
    </w:p>
    <w:p w14:paraId="3EB4AB2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4171FA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7627439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B5972A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118FD59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602F8A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4B09C18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05183D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623B093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DDCB15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668AFDF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7D3EA80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C0FB9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this.ExtraService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717FE09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this.HasBalcony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1D7BE7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Luxury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";</w:t>
      </w:r>
    </w:p>
    <w:p w14:paraId="5CB2013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3E67B9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C20486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86EE4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714AC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514F8F4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438C44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 }</w:t>
      </w:r>
    </w:p>
    <w:p w14:paraId="40CDB83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20343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() { }</w:t>
      </w:r>
    </w:p>
    <w:p w14:paraId="017F60C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B1248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3CD37EF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18BB0EA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</w:t>
      </w:r>
    </w:p>
    <w:p w14:paraId="5B2F00E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5417F2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2CB78C4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188C5CF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BD7A19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7A5FBFC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464C200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7175D9B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12D9F7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E4B606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CBD8CB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ECCC8C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40961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this.SharedToilet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55CB224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this.RoomType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Economy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";</w:t>
      </w:r>
    </w:p>
    <w:p w14:paraId="6CF019D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21B876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27171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// ====================== АГРЕГАЦІЯ ===========================</w:t>
      </w:r>
    </w:p>
    <w:p w14:paraId="47ACE96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Podillya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");</w:t>
      </w:r>
    </w:p>
    <w:p w14:paraId="4F82E26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35001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Form1()</w:t>
      </w:r>
    </w:p>
    <w:p w14:paraId="6B50FDF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D2BF2E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();</w:t>
      </w:r>
    </w:p>
    <w:p w14:paraId="3A13543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panel1.Hide();</w:t>
      </w:r>
    </w:p>
    <w:p w14:paraId="1292FEA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label28.Hide();</w:t>
      </w:r>
    </w:p>
    <w:p w14:paraId="2C400E6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dataGridView1.DefaultCellStyle.WrapMode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DataGridViewTriState.True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3074848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dataGridView2.DefaultCellStyle.WrapMode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DataGridViewTriState.True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10D922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");</w:t>
      </w:r>
    </w:p>
    <w:p w14:paraId="00ACAAD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");</w:t>
      </w:r>
    </w:p>
    <w:p w14:paraId="7B23280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(m²)");</w:t>
      </w:r>
    </w:p>
    <w:p w14:paraId="0EC2F6F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");</w:t>
      </w:r>
    </w:p>
    <w:p w14:paraId="6889DE7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");</w:t>
      </w:r>
    </w:p>
    <w:p w14:paraId="0C28488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Tech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");</w:t>
      </w:r>
    </w:p>
    <w:p w14:paraId="00745AD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");</w:t>
      </w:r>
    </w:p>
    <w:p w14:paraId="0ACC8E4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");</w:t>
      </w:r>
    </w:p>
    <w:p w14:paraId="647AA31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");</w:t>
      </w:r>
    </w:p>
    <w:p w14:paraId="4FCF8D4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");</w:t>
      </w:r>
    </w:p>
    <w:p w14:paraId="686B856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(₴)");</w:t>
      </w:r>
    </w:p>
    <w:p w14:paraId="7FE9AB7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dataGridView1.Columns)</w:t>
      </w:r>
    </w:p>
    <w:p w14:paraId="4264C9E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FA2878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dataGridView2.Columns.Add((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col.Clone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());</w:t>
      </w:r>
    </w:p>
    <w:p w14:paraId="0936DD8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8DD4B7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A4589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dataGridView1.AutoSizeRowsMode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DataGridViewAutoSizeRowsMode.AllCells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47E75C3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dataGridView2.AutoSizeRowsMode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DataGridViewAutoSizeRowsMode.AllCells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11C98F3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C87CD4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DBF62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button1_Click(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117E7D9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</w:p>
    <w:p w14:paraId="3CA52B1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2773659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10D2B9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(textBox1.Text);</w:t>
      </w:r>
    </w:p>
    <w:p w14:paraId="414F3D7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double.Parse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(textBox2.Text);</w:t>
      </w:r>
    </w:p>
    <w:p w14:paraId="17F5DBB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(textBox3.Text);</w:t>
      </w:r>
    </w:p>
    <w:p w14:paraId="4DFBD5E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comboBox1.Text;</w:t>
      </w:r>
    </w:p>
    <w:p w14:paraId="5148C1A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string.Join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("; ", checkedListBox1.CheckedItems.Cast&lt;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&gt;());</w:t>
      </w:r>
    </w:p>
    <w:p w14:paraId="6F39DDE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string.Join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("; ", checkedListBox2.CheckedItems.Cast&lt;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&gt;());</w:t>
      </w:r>
    </w:p>
    <w:p w14:paraId="1A022C7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checkBox1.Checked;</w:t>
      </w:r>
    </w:p>
    <w:p w14:paraId="6071041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checkBox2.Checked;</w:t>
      </w:r>
    </w:p>
    <w:p w14:paraId="6AB6899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comboBox2.Text;</w:t>
      </w:r>
    </w:p>
    <w:p w14:paraId="77C88E1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(textBox4.Text);</w:t>
      </w:r>
    </w:p>
    <w:p w14:paraId="6400D3D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comboBox3.Text;</w:t>
      </w:r>
    </w:p>
    <w:p w14:paraId="0ECBA8C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16098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r;</w:t>
      </w:r>
    </w:p>
    <w:p w14:paraId="0678148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B73C8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Luxury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</w:t>
      </w:r>
    </w:p>
    <w:p w14:paraId="5B99F29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BFB714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r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"SPA,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Mini-bar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3834968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47F1FD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Economy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")</w:t>
      </w:r>
    </w:p>
    <w:p w14:paraId="2BF6604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25D8CC2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r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091CC2C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F68C7C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61C5BAD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99DD33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r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36BD1AF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FC0F0F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77E90F2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hotel.AddRoom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(r);</w:t>
      </w:r>
    </w:p>
    <w:p w14:paraId="42F6C8F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89AE4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v = dataGridView1.Rows.Add(</w:t>
      </w:r>
    </w:p>
    <w:p w14:paraId="0CF0039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6EC6358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45008A6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40CA961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36EDCAA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5B85172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1BD617E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</w:t>
      </w:r>
    </w:p>
    <w:p w14:paraId="7F5EA4A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6CDF379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</w:t>
      </w:r>
    </w:p>
    <w:p w14:paraId="4A647A3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0BB077A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0BEB10F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53F5CE2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F1CD5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($"{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!");</w:t>
      </w:r>
    </w:p>
    <w:p w14:paraId="3260288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textBox1.Clear();</w:t>
      </w:r>
    </w:p>
    <w:p w14:paraId="2E0072C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textBox2.Clear();</w:t>
      </w:r>
    </w:p>
    <w:p w14:paraId="62410A8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textBox3.Clear();</w:t>
      </w:r>
    </w:p>
    <w:p w14:paraId="743E822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textBox4.Clear();</w:t>
      </w:r>
    </w:p>
    <w:p w14:paraId="1D144EE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comboBox1.SelectedIndex = -1;</w:t>
      </w:r>
    </w:p>
    <w:p w14:paraId="2F242FC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comboBox2.SelectedIndex = -1;</w:t>
      </w:r>
    </w:p>
    <w:p w14:paraId="1A4933F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comboBox3.SelectedIndex = -1;</w:t>
      </w:r>
    </w:p>
    <w:p w14:paraId="055C5D2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checkBox1.Checked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436F999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checkBox2.Checked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2B64BEB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i = 0; i &lt; checkedListBox1.Items.Count; i++)</w:t>
      </w:r>
    </w:p>
    <w:p w14:paraId="52F5C33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94F8A3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checkedListBox1.SetItemChecked(i,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3B7673B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A42FAF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i = 0; i &lt; checkedListBox2.Items.Count; i++)</w:t>
      </w:r>
    </w:p>
    <w:p w14:paraId="06A3BA3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22C997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checkedListBox2.SetItemChecked(i,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1407516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7C9BB1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11B852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catch</w:t>
      </w:r>
      <w:proofErr w:type="spellEnd"/>
    </w:p>
    <w:p w14:paraId="67CFDF5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CB7F2F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entered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!");</w:t>
      </w:r>
    </w:p>
    <w:p w14:paraId="27F07F7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E864E3E" w14:textId="4FECBFE3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174658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67F76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вивестиToolStripMenuItem_Click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248B4B4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ED42F2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panel1.Show();</w:t>
      </w:r>
    </w:p>
    <w:p w14:paraId="7D209EE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label28.Show();</w:t>
      </w:r>
    </w:p>
    <w:p w14:paraId="677D4B0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B330A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5ED8A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label28_Click(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7EAA51E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715504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panel1.Hide();</w:t>
      </w:r>
    </w:p>
    <w:p w14:paraId="37B59EB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label28.Hide();</w:t>
      </w:r>
    </w:p>
    <w:p w14:paraId="4D96B40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985AA2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DCFE0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зберегтиToolStripMenuItem_Click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408EE1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5A2A2A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();</w:t>
      </w:r>
    </w:p>
    <w:p w14:paraId="6B46A04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save.Filter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"JSON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(*.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)|*.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";</w:t>
      </w:r>
    </w:p>
    <w:p w14:paraId="0F7FCC2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save.Title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"Зберегти таблицю";</w:t>
      </w:r>
    </w:p>
    <w:p w14:paraId="34C8313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4C92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save.ShowDialog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</w:t>
      </w:r>
    </w:p>
    <w:p w14:paraId="5B766DA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95A9E2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547308C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C2396D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// Зберігаємо список кімнат у JSON форматі</w:t>
      </w:r>
    </w:p>
    <w:p w14:paraId="5C5FE32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JsonSerializer.Serialize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hotel.Rooms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JsonSerializerOptions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WriteIndented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6599DF2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File.WriteAllText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save.FileName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5B11C2E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F614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("Файл успішно збережено!", "Збереження",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MessageBoxButtons.OK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MessageBoxIcon.Information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72F2B0B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372158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</w:t>
      </w:r>
    </w:p>
    <w:p w14:paraId="2AAFB22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153710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("Помилка при збереженні: " +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69238C4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3C97A3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362D54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19C758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54D3F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549F8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створитиToolStripMenuItem_Click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2079782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F03562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();</w:t>
      </w:r>
    </w:p>
    <w:p w14:paraId="6E0CAB7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open.Filter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"JSON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(*.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)|*.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json|All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(*.*)|*.*";</w:t>
      </w:r>
    </w:p>
    <w:p w14:paraId="771A24B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open.Title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"Відкрити таблицю";</w:t>
      </w:r>
    </w:p>
    <w:p w14:paraId="40FFFE9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D5B20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open.ShowDialog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</w:t>
      </w:r>
    </w:p>
    <w:p w14:paraId="1C1C917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F05358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55E472A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810853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File.ReadAllText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open.FileName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6CD30FB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&gt;?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loadedRooms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JsonSerializer.Deserialize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&gt;&gt;(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780F4BB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913D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loadedRooms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||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loadedRooms.Count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0BDAB69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609A603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("Файл порожній або некоректний!");</w:t>
      </w:r>
    </w:p>
    <w:p w14:paraId="1D6B11A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2F8FFE9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}</w:t>
      </w:r>
    </w:p>
    <w:p w14:paraId="4225D98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176D4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hotel.Rooms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loadedRooms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3AC931F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dataGridView1.Rows.Clear();</w:t>
      </w:r>
    </w:p>
    <w:p w14:paraId="538D8D8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7BE0A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hotel.Rooms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</w:t>
      </w:r>
    </w:p>
    <w:p w14:paraId="4366CB6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5996DD3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dataGridView1.Rows.Add(</w:t>
      </w:r>
    </w:p>
    <w:p w14:paraId="0BB0EE1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1DAB4FF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5027552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0FFA894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1970D63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18D6ADA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7ED0F04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</w:t>
      </w:r>
    </w:p>
    <w:p w14:paraId="309EC35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55B98C1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</w:t>
      </w:r>
    </w:p>
    <w:p w14:paraId="4A404F3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202C747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647C872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    );</w:t>
      </w:r>
    </w:p>
    <w:p w14:paraId="185A4E3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5B778CC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600D8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("Файл успішно відкрито!");</w:t>
      </w:r>
    </w:p>
    <w:p w14:paraId="43F4A59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B81D472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</w:t>
      </w:r>
    </w:p>
    <w:p w14:paraId="5EBFE88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348C8C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("Помилка при відкритті: " +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);</w:t>
      </w:r>
    </w:p>
    <w:p w14:paraId="1A4B618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8E9F6E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2B0D70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34FCD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D53FF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02C70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button2_Click(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19B615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0F3219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dataGridView2.Rows.Clear();</w:t>
      </w:r>
    </w:p>
    <w:p w14:paraId="0A5CCB3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EDC92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string.IsNullOrWhiteSpace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(textBox5.Text))</w:t>
      </w:r>
    </w:p>
    <w:p w14:paraId="514A313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64F305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("Введіть кількість місць!");</w:t>
      </w:r>
    </w:p>
    <w:p w14:paraId="46FD2BB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79826C8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B8A9CF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B35CA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hotel.Rooms.Count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0EF67F1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176319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("Немає даних!");</w:t>
      </w:r>
    </w:p>
    <w:p w14:paraId="4E59CD2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661FC30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B88F0E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8EAB3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(textBox5.Text);</w:t>
      </w:r>
    </w:p>
    <w:p w14:paraId="1F4AC94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hotel.Rooms.Where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();</w:t>
      </w:r>
    </w:p>
    <w:p w14:paraId="1318651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EBC57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filteredRooms.Count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5503BF2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BC8E8E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("Кімнати з такою кількістю місць не знайдено!");</w:t>
      </w:r>
    </w:p>
    <w:p w14:paraId="359AAB9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;</w:t>
      </w:r>
    </w:p>
    <w:p w14:paraId="09B4E3D9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95AD3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22BEF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)</w:t>
      </w:r>
    </w:p>
    <w:p w14:paraId="2805F01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6D95A3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dataGridView2.Rows.Add(</w:t>
      </w:r>
    </w:p>
    <w:p w14:paraId="5B667CA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05C8942C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7AE9015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57E68BD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42900B3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2B0B928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7601127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</w:t>
      </w:r>
    </w:p>
    <w:p w14:paraId="222D6B3E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4377FC7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",</w:t>
      </w:r>
    </w:p>
    <w:p w14:paraId="6D1D645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,</w:t>
      </w:r>
    </w:p>
    <w:p w14:paraId="1B9FCBF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5C6021D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6EFEF28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5ABBC9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6F2E6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filteredRooms.Count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&gt;= 2)</w:t>
      </w:r>
    </w:p>
    <w:p w14:paraId="0C53B95A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2FA715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[0] &gt;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[1])</w:t>
      </w:r>
    </w:p>
    <w:p w14:paraId="5CD9C5B4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("Перша кімната дорожча за другу!");</w:t>
      </w:r>
    </w:p>
    <w:p w14:paraId="29827AB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[0] &lt;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[1])</w:t>
      </w:r>
    </w:p>
    <w:p w14:paraId="0DAA6D5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("Перша кімната дешевша за другу!");</w:t>
      </w:r>
    </w:p>
    <w:p w14:paraId="5E305DB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0087420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("Ціни кімнат однакові!");</w:t>
      </w:r>
    </w:p>
    <w:p w14:paraId="5FFC70D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280C1D7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50993816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1097BE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>("Знайдено лише одну кімнату!");</w:t>
      </w:r>
    </w:p>
    <w:p w14:paraId="03E2696B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FF2D8F5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279F37D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7EDCFF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F113A1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dataGridView2_CellContentClick(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D2A">
        <w:rPr>
          <w:rFonts w:ascii="Times New Roman" w:hAnsi="Times New Roman" w:cs="Times New Roman"/>
          <w:sz w:val="28"/>
          <w:szCs w:val="28"/>
        </w:rPr>
        <w:t>DataGridViewCellEventArgs</w:t>
      </w:r>
      <w:proofErr w:type="spellEnd"/>
      <w:r w:rsidRPr="00B74D2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78ADE08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574AAE0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CC48A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30B7953" w14:textId="77777777" w:rsidR="00B74D2A" w:rsidRPr="00B74D2A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855494" w14:textId="6A3A0C0A" w:rsidR="00AC0FFC" w:rsidRPr="00AC0FFC" w:rsidRDefault="00B74D2A" w:rsidP="00B74D2A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t>}</w:t>
      </w:r>
    </w:p>
    <w:p w14:paraId="1EE586F7" w14:textId="77777777" w:rsidR="00AC0FFC" w:rsidRDefault="00AC0FFC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9E54F9" w14:textId="3B076660" w:rsidR="00B74D2A" w:rsidRPr="00B74D2A" w:rsidRDefault="00B74D2A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74D2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6757488E" w14:textId="2BA08D22" w:rsidR="00B74D2A" w:rsidRDefault="00B74D2A" w:rsidP="00AC0FFC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530B7F" wp14:editId="05358EB3">
            <wp:extent cx="6120765" cy="4176395"/>
            <wp:effectExtent l="0" t="0" r="0" b="0"/>
            <wp:docPr id="1280599370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99370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5180" w14:textId="77777777" w:rsidR="00B74D2A" w:rsidRDefault="00B74D2A" w:rsidP="00B74D2A">
      <w:pPr>
        <w:rPr>
          <w:rFonts w:ascii="Times New Roman" w:hAnsi="Times New Roman" w:cs="Times New Roman"/>
          <w:sz w:val="28"/>
          <w:szCs w:val="28"/>
        </w:rPr>
      </w:pPr>
    </w:p>
    <w:p w14:paraId="159AA386" w14:textId="35DCCE70" w:rsidR="00B74D2A" w:rsidRPr="00335B2B" w:rsidRDefault="00B74D2A" w:rsidP="00B74D2A">
      <w:pPr>
        <w:rPr>
          <w:rFonts w:ascii="Times New Roman" w:hAnsi="Times New Roman" w:cs="Times New Roman"/>
          <w:sz w:val="28"/>
          <w:szCs w:val="28"/>
        </w:rPr>
      </w:pPr>
      <w:r w:rsidRPr="00B74D2A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B2B">
        <w:rPr>
          <w:rFonts w:ascii="Times New Roman" w:hAnsi="Times New Roman" w:cs="Times New Roman"/>
          <w:sz w:val="28"/>
          <w:szCs w:val="28"/>
        </w:rPr>
        <w:t>Одержа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335B2B">
        <w:rPr>
          <w:rFonts w:ascii="Times New Roman" w:hAnsi="Times New Roman" w:cs="Times New Roman"/>
          <w:sz w:val="28"/>
          <w:szCs w:val="28"/>
        </w:rPr>
        <w:t xml:space="preserve"> практичні навички створення об'єктів-груп (агрегація, композиція) і використання методів-</w:t>
      </w:r>
      <w:proofErr w:type="spellStart"/>
      <w:r w:rsidRPr="00335B2B">
        <w:rPr>
          <w:rFonts w:ascii="Times New Roman" w:hAnsi="Times New Roman" w:cs="Times New Roman"/>
          <w:sz w:val="28"/>
          <w:szCs w:val="28"/>
        </w:rPr>
        <w:t>ітераторів</w:t>
      </w:r>
      <w:proofErr w:type="spellEnd"/>
      <w:r w:rsidRPr="00335B2B">
        <w:rPr>
          <w:rFonts w:ascii="Times New Roman" w:hAnsi="Times New Roman" w:cs="Times New Roman"/>
          <w:sz w:val="28"/>
          <w:szCs w:val="28"/>
        </w:rPr>
        <w:t>.</w:t>
      </w:r>
    </w:p>
    <w:p w14:paraId="4E9DD37C" w14:textId="687FF69D" w:rsidR="00B74D2A" w:rsidRPr="00B74D2A" w:rsidRDefault="00B74D2A" w:rsidP="00B74D2A">
      <w:pPr>
        <w:rPr>
          <w:rFonts w:ascii="Times New Roman" w:hAnsi="Times New Roman" w:cs="Times New Roman"/>
          <w:sz w:val="28"/>
          <w:szCs w:val="28"/>
        </w:rPr>
      </w:pPr>
    </w:p>
    <w:sectPr w:rsidR="00B74D2A" w:rsidRPr="00B74D2A" w:rsidSect="002C3840">
      <w:headerReference w:type="default" r:id="rId11"/>
      <w:footerReference w:type="default" r:id="rId12"/>
      <w:pgSz w:w="11906" w:h="16838"/>
      <w:pgMar w:top="1098" w:right="850" w:bottom="850" w:left="1417" w:header="0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DE137" w14:textId="77777777" w:rsidR="004F51D6" w:rsidRDefault="004F51D6" w:rsidP="00976264">
      <w:pPr>
        <w:spacing w:after="0" w:line="240" w:lineRule="auto"/>
      </w:pPr>
      <w:r>
        <w:separator/>
      </w:r>
    </w:p>
  </w:endnote>
  <w:endnote w:type="continuationSeparator" w:id="0">
    <w:p w14:paraId="4CDE7555" w14:textId="77777777" w:rsidR="004F51D6" w:rsidRDefault="004F51D6" w:rsidP="0097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83B9" w14:textId="77777777" w:rsidR="002C3840" w:rsidRDefault="002C3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DA390" w14:textId="77777777" w:rsidR="004F51D6" w:rsidRDefault="004F51D6" w:rsidP="00976264">
      <w:pPr>
        <w:spacing w:after="0" w:line="240" w:lineRule="auto"/>
      </w:pPr>
      <w:r>
        <w:separator/>
      </w:r>
    </w:p>
  </w:footnote>
  <w:footnote w:type="continuationSeparator" w:id="0">
    <w:p w14:paraId="640B3861" w14:textId="77777777" w:rsidR="004F51D6" w:rsidRDefault="004F51D6" w:rsidP="0097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E067" w14:textId="77777777" w:rsidR="00976264" w:rsidRDefault="00976264" w:rsidP="00976264">
    <w:pPr>
      <w:pStyle w:val="ae"/>
      <w:rPr>
        <w:b/>
        <w:lang w:val="ru-RU"/>
      </w:rPr>
    </w:pPr>
    <w:r w:rsidRPr="002D2DB7"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FA4916" wp14:editId="12D2D10C">
              <wp:simplePos x="0" y="0"/>
              <wp:positionH relativeFrom="page">
                <wp:posOffset>541020</wp:posOffset>
              </wp:positionH>
              <wp:positionV relativeFrom="page">
                <wp:posOffset>217170</wp:posOffset>
              </wp:positionV>
              <wp:extent cx="6563995" cy="10144125"/>
              <wp:effectExtent l="0" t="19050" r="27305" b="28575"/>
              <wp:wrapNone/>
              <wp:docPr id="931184701" name="Групувати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3995" cy="10144125"/>
                        <a:chOff x="1228" y="0"/>
                        <a:chExt cx="6563995" cy="7560000"/>
                      </a:xfrm>
                    </wpg:grpSpPr>
                    <wpg:grpSp>
                      <wpg:cNvPr id="2023551300" name="Группа 22"/>
                      <wpg:cNvGrpSpPr/>
                      <wpg:grpSpPr>
                        <a:xfrm>
                          <a:off x="1228" y="0"/>
                          <a:ext cx="6563995" cy="7560000"/>
                          <a:chOff x="1228" y="0"/>
                          <a:chExt cx="10537" cy="16282"/>
                        </a:xfrm>
                      </wpg:grpSpPr>
                      <wps:wsp>
                        <wps:cNvPr id="1562751980" name="Прямоугольник 23"/>
                        <wps:cNvSpPr/>
                        <wps:spPr>
                          <a:xfrm>
                            <a:off x="1228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9E2B11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975447" name="Прямоугольник 24"/>
                        <wps:cNvSpPr/>
                        <wps:spPr>
                          <a:xfrm>
                            <a:off x="2216" y="14571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FB89B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361099786" name="Прямоугольник 25"/>
                        <wps:cNvSpPr/>
                        <wps:spPr>
                          <a:xfrm>
                            <a:off x="8920" y="15438"/>
                            <a:ext cx="2806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0B7B17" w14:textId="77777777" w:rsidR="00976264" w:rsidRDefault="00976264" w:rsidP="0097626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ХПК</w:t>
                              </w:r>
                            </w:p>
                          </w:txbxContent>
                        </wps:txbx>
                        <wps:bodyPr spcFirstLastPara="1" wrap="square" lIns="108000" tIns="108000" rIns="108000" bIns="108000" anchor="t" anchorCtr="0">
                          <a:noAutofit/>
                        </wps:bodyPr>
                      </wps:wsp>
                      <wps:wsp>
                        <wps:cNvPr id="684268489" name="Прямоугольник 26"/>
                        <wps:cNvSpPr/>
                        <wps:spPr>
                          <a:xfrm>
                            <a:off x="10732" y="14869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3C23BD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277512" name="Прямая со стрелкой 27"/>
                        <wps:cNvCnPr/>
                        <wps:spPr>
                          <a:xfrm>
                            <a:off x="1228" y="0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6441338" name="Прямая со стрелкой 28"/>
                        <wps:cNvCnPr/>
                        <wps:spPr>
                          <a:xfrm>
                            <a:off x="1228" y="16272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09453588" name="Прямая со стрелкой 29"/>
                        <wps:cNvCnPr/>
                        <wps:spPr>
                          <a:xfrm>
                            <a:off x="1173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7578663" name="Прямая со стрелкой 30"/>
                        <wps:cNvCnPr/>
                        <wps:spPr>
                          <a:xfrm>
                            <a:off x="124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4834181" name="Прямая со стрелкой 31"/>
                        <wps:cNvCnPr/>
                        <wps:spPr>
                          <a:xfrm>
                            <a:off x="1228" y="14004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0924698" name="Прямоугольник 32"/>
                        <wps:cNvSpPr/>
                        <wps:spPr>
                          <a:xfrm>
                            <a:off x="1249" y="14571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53603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428881152" name="Прямоугольник 33"/>
                        <wps:cNvSpPr/>
                        <wps:spPr>
                          <a:xfrm>
                            <a:off x="1645" y="1457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028A6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7001649" name="Прямоугольник 34"/>
                        <wps:cNvSpPr/>
                        <wps:spPr>
                          <a:xfrm>
                            <a:off x="3517" y="14884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1238A6" w14:textId="77777777" w:rsidR="00976264" w:rsidRDefault="00976264" w:rsidP="00976264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97682290" name="Прямоугольник 35"/>
                        <wps:cNvSpPr/>
                        <wps:spPr>
                          <a:xfrm>
                            <a:off x="1248" y="14857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7D3E0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49121664" name="Прямоугольник 36"/>
                        <wps:cNvSpPr/>
                        <wps:spPr>
                          <a:xfrm>
                            <a:off x="1249" y="15138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EAF610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3770142" name="Прямоугольник 37"/>
                        <wps:cNvSpPr/>
                        <wps:spPr>
                          <a:xfrm>
                            <a:off x="1249" y="15986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FA4C21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31630419" name="Прямоугольник 38"/>
                        <wps:cNvSpPr/>
                        <wps:spPr>
                          <a:xfrm>
                            <a:off x="1249" y="15421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89291E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Н.контр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0764139" name="Прямоугольник 39"/>
                        <wps:cNvSpPr/>
                        <wps:spPr>
                          <a:xfrm>
                            <a:off x="8919" y="14871"/>
                            <a:ext cx="82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0F6944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Літера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57836978" name="Прямоугольник 40"/>
                        <wps:cNvSpPr/>
                        <wps:spPr>
                          <a:xfrm>
                            <a:off x="9769" y="14871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B46C7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1911036" name="Прямоугольник 41"/>
                        <wps:cNvSpPr/>
                        <wps:spPr>
                          <a:xfrm>
                            <a:off x="4957" y="14875"/>
                            <a:ext cx="3940" cy="13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AA3FE6" w14:textId="77777777" w:rsidR="00335B2B" w:rsidRDefault="00335B2B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</w:rPr>
                              </w:pPr>
                            </w:p>
                            <w:p w14:paraId="31347E57" w14:textId="4BBCBCF7" w:rsidR="00976264" w:rsidRDefault="00335B2B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35B2B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>Ієрархія об'єктів і групи. Агрегація</w:t>
                              </w:r>
                              <w:r w:rsidRPr="00335B2B">
                                <w:rPr>
                                  <w:rFonts w:ascii="Times New Roman" w:hAnsi="Times New Roman" w:cs="Times New Roman"/>
                                  <w:bCs/>
                                  <w:lang w:val="ru-RU"/>
                                </w:rPr>
                                <w:t>.</w:t>
                              </w:r>
                              <w:proofErr w:type="spellStart"/>
                              <w:r w:rsidRPr="00335B2B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>Ітератори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0" tIns="10800" rIns="0" bIns="10800" anchor="t" anchorCtr="0">
                          <a:noAutofit/>
                        </wps:bodyPr>
                      </wps:wsp>
                      <wps:wsp>
                        <wps:cNvPr id="1514938136" name="Прямая со стрелкой 42"/>
                        <wps:cNvCnPr/>
                        <wps:spPr>
                          <a:xfrm>
                            <a:off x="8904" y="14832"/>
                            <a:ext cx="0" cy="144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3801543" name="Прямая со стрелкой 43"/>
                        <wps:cNvCnPr/>
                        <wps:spPr>
                          <a:xfrm>
                            <a:off x="1228" y="14571"/>
                            <a:ext cx="3713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64621951" name="Прямая со стрелкой 44"/>
                        <wps:cNvCnPr/>
                        <wps:spPr>
                          <a:xfrm>
                            <a:off x="4935" y="13983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426082" name="Прямая со стрелкой 45"/>
                        <wps:cNvCnPr/>
                        <wps:spPr>
                          <a:xfrm>
                            <a:off x="4368" y="13984"/>
                            <a:ext cx="0" cy="229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3226837" name="Прямая со стрелкой 46"/>
                        <wps:cNvCnPr/>
                        <wps:spPr>
                          <a:xfrm>
                            <a:off x="3517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35166714" name="Прямая со стрелкой 47"/>
                        <wps:cNvCnPr/>
                        <wps:spPr>
                          <a:xfrm>
                            <a:off x="2213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5857588" name="Прямая со стрелкой 48"/>
                        <wps:cNvCnPr/>
                        <wps:spPr>
                          <a:xfrm>
                            <a:off x="1646" y="139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72403375" name="Прямая со стрелкой 49"/>
                        <wps:cNvCnPr/>
                        <wps:spPr>
                          <a:xfrm>
                            <a:off x="8904" y="15422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6034058" name="Прямая со стрелкой 50"/>
                        <wps:cNvCnPr/>
                        <wps:spPr>
                          <a:xfrm>
                            <a:off x="8908" y="15138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3593577" name="Прямая со стрелкой 51"/>
                        <wps:cNvCnPr/>
                        <wps:spPr>
                          <a:xfrm>
                            <a:off x="10718" y="14849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833408" name="Прямая со стрелкой 52"/>
                        <wps:cNvCnPr/>
                        <wps:spPr>
                          <a:xfrm>
                            <a:off x="9754" y="14844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6426700" name="Прямая со стрелкой 53"/>
                        <wps:cNvCnPr/>
                        <wps:spPr>
                          <a:xfrm>
                            <a:off x="1229" y="14855"/>
                            <a:ext cx="10534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9482862" name="Прямая со стрелкой 54"/>
                        <wps:cNvCnPr/>
                        <wps:spPr>
                          <a:xfrm>
                            <a:off x="1250" y="1428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5483703" name="Прямая со стрелкой 55"/>
                        <wps:cNvCnPr/>
                        <wps:spPr>
                          <a:xfrm>
                            <a:off x="1250" y="1513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068852" name="Прямая со стрелкой 56"/>
                        <wps:cNvCnPr/>
                        <wps:spPr>
                          <a:xfrm>
                            <a:off x="1247" y="15422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2817232" name="Прямая со стрелкой 57"/>
                        <wps:cNvCnPr/>
                        <wps:spPr>
                          <a:xfrm>
                            <a:off x="1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72349382" name="Прямая со стрелкой 58"/>
                        <wps:cNvCnPr/>
                        <wps:spPr>
                          <a:xfrm>
                            <a:off x="1249" y="15989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2611861" name="Прямоугольник 59"/>
                        <wps:cNvSpPr/>
                        <wps:spPr>
                          <a:xfrm>
                            <a:off x="1249" y="15705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772BF5" w14:textId="77777777" w:rsidR="00976264" w:rsidRDefault="00976264" w:rsidP="00976264"/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6516458" name="Прямоугольник 60"/>
                        <wps:cNvSpPr/>
                        <wps:spPr>
                          <a:xfrm>
                            <a:off x="2215" y="1485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2EEB07" w14:textId="77777777" w:rsidR="00976264" w:rsidRPr="00FD35AD" w:rsidRDefault="00976264" w:rsidP="00976264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Нікітюк О.М.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007624741" name="Прямоугольник 61"/>
                        <wps:cNvSpPr/>
                        <wps:spPr>
                          <a:xfrm>
                            <a:off x="2215" y="15135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BDCE74" w14:textId="77777777" w:rsidR="00976264" w:rsidRDefault="00976264" w:rsidP="00976264">
                              <w:pPr>
                                <w:spacing w:before="60"/>
                                <w:ind w:left="17" w:firstLine="1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Жереб Д. В.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60239282" name="Прямоугольник 62"/>
                        <wps:cNvSpPr/>
                        <wps:spPr>
                          <a:xfrm>
                            <a:off x="2215" y="15422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A2EEAE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637663418" name="Прямоугольник 63"/>
                        <wps:cNvSpPr/>
                        <wps:spPr>
                          <a:xfrm>
                            <a:off x="2215" y="15708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318DD0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134112" name="Прямоугольник 2064286656"/>
                        <wps:cNvSpPr/>
                        <wps:spPr>
                          <a:xfrm>
                            <a:off x="2215" y="1598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EC384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553309998" name="Прямоугольник 2064286657"/>
                        <wps:cNvSpPr/>
                        <wps:spPr>
                          <a:xfrm>
                            <a:off x="4372" y="15138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187900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20260258" name="Прямоугольник 2064286658"/>
                        <wps:cNvSpPr/>
                        <wps:spPr>
                          <a:xfrm>
                            <a:off x="4372" y="15429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C2CC03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756292944" name="Прямоугольник 2064286659"/>
                        <wps:cNvSpPr/>
                        <wps:spPr>
                          <a:xfrm>
                            <a:off x="4372" y="1571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891874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46248828" name="Прямоугольник 2064286660"/>
                        <wps:cNvSpPr/>
                        <wps:spPr>
                          <a:xfrm>
                            <a:off x="4372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79B3C9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222350823" name="Прямоугольник 2064286661"/>
                        <wps:cNvSpPr/>
                        <wps:spPr>
                          <a:xfrm>
                            <a:off x="4372" y="1486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DB1ABE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8145363" name="Прямоугольник 2064286662"/>
                        <wps:cNvSpPr/>
                        <wps:spPr>
                          <a:xfrm>
                            <a:off x="4926" y="14008"/>
                            <a:ext cx="6775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4756F4" w14:textId="44A7B4AC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</w:t>
                              </w:r>
                              <w:r w:rsid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19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.ПІ23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 w:rsidR="00335B2B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05</w:t>
                              </w:r>
                            </w:p>
                          </w:txbxContent>
                        </wps:txbx>
                        <wps:bodyPr spcFirstLastPara="1" wrap="square" lIns="180000" tIns="108000" rIns="180000" bIns="108000" anchor="t" anchorCtr="0">
                          <a:noAutofit/>
                        </wps:bodyPr>
                      </wps:wsp>
                      <wps:wsp>
                        <wps:cNvPr id="565727904" name="Прямоугольник 2064286663"/>
                        <wps:cNvSpPr/>
                        <wps:spPr>
                          <a:xfrm>
                            <a:off x="10703" y="15144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29BE87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instrText>NUMPAGES  \* Arabic  \* MERGEFORMAT</w:instrTex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5568961" name="Прямоугольник 2064286664"/>
                        <wps:cNvSpPr/>
                        <wps:spPr>
                          <a:xfrm>
                            <a:off x="9768" y="15155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346D6B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32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6532782" name="Прямоугольник 2064286665"/>
                        <wps:cNvSpPr/>
                        <wps:spPr>
                          <a:xfrm>
                            <a:off x="8908" y="15147"/>
                            <a:ext cx="266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1B1FC4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13895870" name="Прямая со стрелкой 2064286666"/>
                        <wps:cNvCnPr/>
                        <wps:spPr>
                          <a:xfrm>
                            <a:off x="9187" y="15127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52228324" name="Прямая со стрелкой 2064286667"/>
                        <wps:cNvCnPr/>
                        <wps:spPr>
                          <a:xfrm>
                            <a:off x="9471" y="15126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FA4916" id="Групувати 2" o:spid="_x0000_s1026" style="position:absolute;margin-left:42.6pt;margin-top:17.1pt;width:516.85pt;height:798.75pt;z-index:251659264;mso-position-horizontal-relative:page;mso-position-vertical-relative:page" coordorigin="12" coordsize="6563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">
              <v:group id="Группа 22" o:spid="_x0000_s1027" style="position:absolute;left:12;width:65640;height:75600" coordorigin="1228" coordsize="10537,16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">
                <v:rect id="Прямоугольник 23" o:spid="_x0000_s1028" style="position:absolute;left:1228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139E2B11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24" o:spid="_x0000_s1029" style="position:absolute;left:2216;top:1457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" filled="f" stroked="f">
                  <v:textbox inset=".1mm,.1mm,.1mm,.1mm">
                    <w:txbxContent>
                      <w:p w14:paraId="73FB89B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25" o:spid="_x0000_s1030" style="position:absolute;left:8920;top:15438;width:2806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" filled="f" stroked="f">
                  <v:textbox inset="3mm,3mm,3mm,3mm">
                    <w:txbxContent>
                      <w:p w14:paraId="770B7B17" w14:textId="77777777" w:rsidR="00976264" w:rsidRDefault="00976264" w:rsidP="0097626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ХПК</w:t>
                        </w:r>
                      </w:p>
                    </w:txbxContent>
                  </v:textbox>
                </v:rect>
                <v:rect id="Прямоугольник 26" o:spid="_x0000_s1031" style="position:absolute;left:10732;top:14869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" filled="f" stroked="f">
                  <v:textbox inset=".1mm,.1mm,.1mm,.1mm">
                    <w:txbxContent>
                      <w:p w14:paraId="173C23BD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7" o:spid="_x0000_s1032" type="#_x0000_t32" style="position:absolute;left:1228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" strokeweight="2.25pt"/>
                <v:shape id="Прямая со стрелкой 28" o:spid="_x0000_s1033" type="#_x0000_t32" style="position:absolute;left:1228;top:16272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" strokeweight="2pt"/>
                <v:shape id="Прямая со стрелкой 29" o:spid="_x0000_s1034" type="#_x0000_t32" style="position:absolute;left:1173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" strokeweight="2.25pt"/>
                <v:shape id="Прямая со стрелкой 30" o:spid="_x0000_s1035" type="#_x0000_t32" style="position:absolute;left:124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" strokeweight="2.25pt"/>
                <v:shape id="Прямая со стрелкой 31" o:spid="_x0000_s1036" type="#_x0000_t32" style="position:absolute;left:1228;top:14004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" strokeweight="2.25pt"/>
                <v:rect id="Прямоугольник 32" o:spid="_x0000_s1037" style="position:absolute;left:1249;top:1457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" filled="f" stroked="f">
                  <v:textbox inset=".1mm,.1mm,.1mm,.1mm">
                    <w:txbxContent>
                      <w:p w14:paraId="5053603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rect id="Прямоугольник 33" o:spid="_x0000_s1038" style="position:absolute;left:1645;top:1457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" filled="f" stroked="f">
                  <v:textbox inset=".1mm,.1mm,.1mm,.1mm">
                    <w:txbxContent>
                      <w:p w14:paraId="79028A6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34" o:spid="_x0000_s1039" style="position:absolute;left:3517;top:14884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" filled="f" stroked="f">
                  <v:textbox inset=".1mm,.1mm,.1mm,.1mm">
                    <w:txbxContent>
                      <w:p w14:paraId="081238A6" w14:textId="77777777" w:rsidR="00976264" w:rsidRDefault="00976264" w:rsidP="00976264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ect>
                <v:rect id="Прямоугольник 35" o:spid="_x0000_s1040" style="position:absolute;left:1248;top:14857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" filled="f" stroked="f">
                  <v:textbox inset=".1mm,.1mm,.1mm,.1mm">
                    <w:txbxContent>
                      <w:p w14:paraId="1B7D3E06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Розробив</w:t>
                        </w:r>
                      </w:p>
                    </w:txbxContent>
                  </v:textbox>
                </v:rect>
                <v:rect id="Прямоугольник 36" o:spid="_x0000_s1041" style="position:absolute;left:1249;top:15138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" filled="f" stroked="f">
                  <v:textbox inset=".1mm,.1mm,.1mm,.1mm">
                    <w:txbxContent>
                      <w:p w14:paraId="42EAF610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Перевірив</w:t>
                        </w:r>
                      </w:p>
                    </w:txbxContent>
                  </v:textbox>
                </v:rect>
                <v:rect id="Прямоугольник 37" o:spid="_x0000_s1042" style="position:absolute;left:1249;top:1598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" filled="f" stroked="f">
                  <v:textbox inset=".1mm,.1mm,.1mm,.1mm">
                    <w:txbxContent>
                      <w:p w14:paraId="40FA4C21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8" o:spid="_x0000_s1043" style="position:absolute;left:1249;top:15421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" filled="f" stroked="f">
                  <v:textbox inset=".1mm,.1mm,.1mm,.1mm">
                    <w:txbxContent>
                      <w:p w14:paraId="1989291E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Н.контр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9" o:spid="_x0000_s1044" style="position:absolute;left:8919;top:14871;width:82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" filled="f" stroked="f">
                  <v:textbox inset=".1mm,.1mm,.1mm,.1mm">
                    <w:txbxContent>
                      <w:p w14:paraId="680F6944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Літера</w:t>
                        </w:r>
                      </w:p>
                    </w:txbxContent>
                  </v:textbox>
                </v:rect>
                <v:rect id="Прямоугольник 40" o:spid="_x0000_s1045" style="position:absolute;left:9769;top:14871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" filled="f" stroked="f">
                  <v:textbox inset=".1mm,.1mm,.1mm,.1mm">
                    <w:txbxContent>
                      <w:p w14:paraId="4AB46C7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41" o:spid="_x0000_s1046" style="position:absolute;left:4957;top:14875;width:3940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" stroked="f">
                  <v:textbox inset="0,.3mm,0,.3mm">
                    <w:txbxContent>
                      <w:p w14:paraId="22AA3FE6" w14:textId="77777777" w:rsidR="00335B2B" w:rsidRDefault="00335B2B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Cs/>
                          </w:rPr>
                        </w:pPr>
                      </w:p>
                      <w:p w14:paraId="31347E57" w14:textId="4BBCBCF7" w:rsidR="00976264" w:rsidRDefault="00335B2B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35B2B">
                          <w:rPr>
                            <w:rFonts w:ascii="Times New Roman" w:hAnsi="Times New Roman" w:cs="Times New Roman"/>
                            <w:bCs/>
                          </w:rPr>
                          <w:t>Ієрархія об'єктів і групи. Агрегація</w:t>
                        </w:r>
                        <w:r w:rsidRPr="00335B2B">
                          <w:rPr>
                            <w:rFonts w:ascii="Times New Roman" w:hAnsi="Times New Roman" w:cs="Times New Roman"/>
                            <w:bCs/>
                            <w:lang w:val="ru-RU"/>
                          </w:rPr>
                          <w:t>.</w:t>
                        </w:r>
                        <w:proofErr w:type="spellStart"/>
                        <w:r w:rsidRPr="00335B2B">
                          <w:rPr>
                            <w:rFonts w:ascii="Times New Roman" w:hAnsi="Times New Roman" w:cs="Times New Roman"/>
                            <w:bCs/>
                          </w:rPr>
                          <w:t>Ітератори</w:t>
                        </w:r>
                        <w:proofErr w:type="spellEnd"/>
                      </w:p>
                    </w:txbxContent>
                  </v:textbox>
                </v:rect>
                <v:shape id="Прямая со стрелкой 42" o:spid="_x0000_s1047" type="#_x0000_t32" style="position:absolute;left:8904;top:14832;width:0;height:1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" strokeweight="2.25pt"/>
                <v:shape id="Прямая со стрелкой 43" o:spid="_x0000_s1048" type="#_x0000_t32" style="position:absolute;left:1228;top:14571;width:37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" strokeweight="2.25pt"/>
                <v:shape id="Прямая со стрелкой 44" o:spid="_x0000_s1049" type="#_x0000_t32" style="position:absolute;left:4935;top:13983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" strokeweight="2.25pt"/>
                <v:shape id="Прямая со стрелкой 45" o:spid="_x0000_s1050" type="#_x0000_t32" style="position:absolute;left:4368;top:13984;width:0;height:2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" strokeweight="2.25pt"/>
                <v:shape id="Прямая со стрелкой 46" o:spid="_x0000_s1051" type="#_x0000_t32" style="position:absolute;left:3517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" strokeweight="2.25pt"/>
                <v:shape id="Прямая со стрелкой 47" o:spid="_x0000_s1052" type="#_x0000_t32" style="position:absolute;left:2213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" strokeweight="2.25pt"/>
                <v:shape id="Прямая со стрелкой 48" o:spid="_x0000_s1053" type="#_x0000_t32" style="position:absolute;left:1646;top:139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" strokeweight="2.25pt"/>
                <v:shape id="Прямая со стрелкой 49" o:spid="_x0000_s1054" type="#_x0000_t32" style="position:absolute;left:8904;top:15422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" strokeweight="2.25pt"/>
                <v:shape id="Прямая со стрелкой 50" o:spid="_x0000_s1055" type="#_x0000_t32" style="position:absolute;left:8908;top:15138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" strokeweight="2.25pt"/>
                <v:shape id="Прямая со стрелкой 51" o:spid="_x0000_s1056" type="#_x0000_t32" style="position:absolute;left:10718;top:14849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" strokeweight="2.25pt"/>
                <v:shape id="Прямая со стрелкой 52" o:spid="_x0000_s1057" type="#_x0000_t32" style="position:absolute;left:9754;top:14844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" strokeweight="2.25pt"/>
                <v:shape id="Прямая со стрелкой 53" o:spid="_x0000_s1058" type="#_x0000_t32" style="position:absolute;left:1229;top:14855;width:1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" strokeweight="2.25pt"/>
                <v:shape id="Прямая со стрелкой 54" o:spid="_x0000_s1059" type="#_x0000_t32" style="position:absolute;left:1250;top:1428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"/>
                <v:shape id="Прямая со стрелкой 55" o:spid="_x0000_s1060" type="#_x0000_t32" style="position:absolute;left:1250;top:1513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"/>
                <v:shape id="Прямая со стрелкой 56" o:spid="_x0000_s1061" type="#_x0000_t32" style="position:absolute;left:1247;top:15422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"/>
                <v:shape id="Прямая со стрелкой 57" o:spid="_x0000_s1062" type="#_x0000_t32" style="position:absolute;left:1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"/>
                <v:shape id="Прямая со стрелкой 58" o:spid="_x0000_s1063" type="#_x0000_t32" style="position:absolute;left:1249;top:15989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"/>
                <v:rect id="Прямоугольник 59" o:spid="_x0000_s1064" style="position:absolute;left:1249;top:15705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" filled="f" stroked="f">
                  <v:textbox inset=".1mm,.1mm,.1mm,.1mm">
                    <w:txbxContent>
                      <w:p w14:paraId="30772BF5" w14:textId="77777777" w:rsidR="00976264" w:rsidRDefault="00976264" w:rsidP="00976264"/>
                    </w:txbxContent>
                  </v:textbox>
                </v:rect>
                <v:rect id="Прямоугольник 60" o:spid="_x0000_s1065" style="position:absolute;left:2215;top:1485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" filled="f" stroked="f">
                  <v:textbox inset=".1mm,.1mm,.1mm,.1mm">
                    <w:txbxContent>
                      <w:p w14:paraId="742EEB07" w14:textId="77777777" w:rsidR="00976264" w:rsidRPr="00FD35AD" w:rsidRDefault="00976264" w:rsidP="00976264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Нікітюк О.М.</w:t>
                        </w:r>
                      </w:p>
                    </w:txbxContent>
                  </v:textbox>
                </v:rect>
                <v:rect id="Прямоугольник 61" o:spid="_x0000_s1066" style="position:absolute;left:2215;top:1513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" filled="f" stroked="f">
                  <v:textbox inset=".1mm,.1mm,.1mm,.1mm">
                    <w:txbxContent>
                      <w:p w14:paraId="33BDCE74" w14:textId="77777777" w:rsidR="00976264" w:rsidRDefault="00976264" w:rsidP="00976264">
                        <w:pPr>
                          <w:spacing w:before="60"/>
                          <w:ind w:left="17" w:firstLine="17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Жереб Д. В.</w:t>
                        </w:r>
                      </w:p>
                    </w:txbxContent>
                  </v:textbox>
                </v:rect>
                <v:rect id="Прямоугольник 62" o:spid="_x0000_s1067" style="position:absolute;left:2215;top:15422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" filled="f" stroked="f">
                  <v:textbox inset=".1mm,.1mm,.1mm,.1mm">
                    <w:txbxContent>
                      <w:p w14:paraId="60A2EEAE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63" o:spid="_x0000_s1068" style="position:absolute;left:2215;top:15708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" filled="f" stroked="f">
                  <v:textbox inset=".1mm,.1mm,.1mm,.1mm">
                    <w:txbxContent>
                      <w:p w14:paraId="7C318DD0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6" o:spid="_x0000_s1069" style="position:absolute;left:2215;top:1598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" filled="f" stroked="f">
                  <v:textbox inset=".1mm,.1mm,.1mm,.1mm">
                    <w:txbxContent>
                      <w:p w14:paraId="51EC384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7" o:spid="_x0000_s1070" style="position:absolute;left:4372;top:1513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" filled="f" stroked="f">
                  <v:textbox inset=".1mm,.1mm,.1mm,.1mm">
                    <w:txbxContent>
                      <w:p w14:paraId="08187900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8" o:spid="_x0000_s1071" style="position:absolute;left:4372;top:1542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" filled="f" stroked="f">
                  <v:textbox inset=".1mm,.1mm,.1mm,.1mm">
                    <w:txbxContent>
                      <w:p w14:paraId="06C2CC03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9" o:spid="_x0000_s1072" style="position:absolute;left:4372;top:1571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" filled="f" stroked="f">
                  <v:textbox inset=".1mm,.1mm,.1mm,.1mm">
                    <w:txbxContent>
                      <w:p w14:paraId="34891874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0" o:spid="_x0000_s1073" style="position:absolute;left:4372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" filled="f" stroked="f">
                  <v:textbox inset=".1mm,.1mm,.1mm,.1mm">
                    <w:txbxContent>
                      <w:p w14:paraId="5079B3C9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1" o:spid="_x0000_s1074" style="position:absolute;left:4372;top:1486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" filled="f" stroked="f">
                  <v:textbox inset=".1mm,.1mm,.1mm,.1mm">
                    <w:txbxContent>
                      <w:p w14:paraId="71DB1ABE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2" o:spid="_x0000_s1075" style="position:absolute;left:4926;top:14008;width:6775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" filled="f" stroked="f">
                  <v:textbox inset="5mm,3mm,5mm,3mm">
                    <w:txbxContent>
                      <w:p w14:paraId="2F4756F4" w14:textId="44A7B4AC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</w:t>
                        </w:r>
                        <w:r w:rsidR="002C38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19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.ПІ23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14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 w:rsidR="00335B2B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05</w:t>
                        </w:r>
                      </w:p>
                    </w:txbxContent>
                  </v:textbox>
                </v:rect>
                <v:rect id="Прямоугольник 2064286663" o:spid="_x0000_s1076" style="position:absolute;left:10703;top:15144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" filled="f" stroked="f">
                  <v:textbox inset=".1mm,.1mm,.1mm,.1mm">
                    <w:txbxContent>
                      <w:p w14:paraId="4629BE87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instrText>NUMPAGES  \* Arabic  \* MERGEFORMAT</w:instrTex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064286664" o:spid="_x0000_s1077" style="position:absolute;left:9768;top:15155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" filled="f" stroked="f">
                  <v:textbox inset=".1mm,.1mm,.1mm,.1mm">
                    <w:txbxContent>
                      <w:p w14:paraId="08346D6B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2"/>
                            <w:szCs w:val="32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2064286665" o:spid="_x0000_s1078" style="position:absolute;left:8908;top:15147;width:2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" filled="f" stroked="f">
                  <v:textbox inset=".1mm,.1mm,.1mm,.1mm">
                    <w:txbxContent>
                      <w:p w14:paraId="2F1B1FC4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064286666" o:spid="_x0000_s1079" type="#_x0000_t32" style="position:absolute;left:9187;top:15127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"/>
                <v:shape id="Прямая со стрелкой 2064286667" o:spid="_x0000_s1080" type="#_x0000_t32" style="position:absolute;left:9471;top:15126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"/>
              </v:group>
              <w10:wrap anchorx="page" anchory="page"/>
            </v:group>
          </w:pict>
        </mc:Fallback>
      </mc:AlternateContent>
    </w:r>
  </w:p>
  <w:p w14:paraId="2A7BCB33" w14:textId="77777777" w:rsidR="00976264" w:rsidRPr="00976264" w:rsidRDefault="00976264" w:rsidP="00976264">
    <w:pPr>
      <w:pStyle w:val="ae"/>
      <w:rPr>
        <w:b/>
        <w:lang w:val="ru-RU"/>
      </w:rPr>
    </w:pPr>
  </w:p>
  <w:p w14:paraId="6A2F4010" w14:textId="77777777" w:rsidR="00976264" w:rsidRDefault="0097626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05BE" w14:textId="77777777" w:rsidR="00976264" w:rsidRPr="002C3840" w:rsidRDefault="00976264" w:rsidP="00976264">
    <w:pPr>
      <w:pStyle w:val="ae"/>
      <w:rPr>
        <w:lang w:val="ru-RU"/>
      </w:rPr>
    </w:pPr>
    <w:r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CAA7D2C" wp14:editId="7390C338">
              <wp:simplePos x="0" y="0"/>
              <wp:positionH relativeFrom="column">
                <wp:posOffset>-405765</wp:posOffset>
              </wp:positionH>
              <wp:positionV relativeFrom="paragraph">
                <wp:posOffset>189230</wp:posOffset>
              </wp:positionV>
              <wp:extent cx="6685280" cy="10346055"/>
              <wp:effectExtent l="0" t="19050" r="20320" b="36195"/>
              <wp:wrapNone/>
              <wp:docPr id="2064286716" name="Групувати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5280" cy="10346055"/>
                        <a:chOff x="2235" y="0"/>
                        <a:chExt cx="6685280" cy="7560000"/>
                      </a:xfrm>
                    </wpg:grpSpPr>
                    <wpg:grpSp>
                      <wpg:cNvPr id="1534944143" name="Группа 1"/>
                      <wpg:cNvGrpSpPr/>
                      <wpg:grpSpPr>
                        <a:xfrm>
                          <a:off x="2235" y="0"/>
                          <a:ext cx="6685280" cy="7560000"/>
                          <a:chOff x="2235" y="0"/>
                          <a:chExt cx="10528" cy="16293"/>
                        </a:xfrm>
                      </wpg:grpSpPr>
                      <wps:wsp>
                        <wps:cNvPr id="76772992" name="Прямоугольник 2"/>
                        <wps:cNvSpPr/>
                        <wps:spPr>
                          <a:xfrm>
                            <a:off x="2235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6E4AA6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415571" name="Прямоугольник 3"/>
                        <wps:cNvSpPr/>
                        <wps:spPr>
                          <a:xfrm>
                            <a:off x="2254" y="0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F2654DD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337324" name="Прямая со стрелкой 4"/>
                        <wps:cNvCnPr/>
                        <wps:spPr>
                          <a:xfrm>
                            <a:off x="12166" y="15819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4941155" name="Прямоугольник 5"/>
                        <wps:cNvSpPr/>
                        <wps:spPr>
                          <a:xfrm>
                            <a:off x="2645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14D93F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7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305422490" name="Прямоугольник 6"/>
                        <wps:cNvSpPr/>
                        <wps:spPr>
                          <a:xfrm>
                            <a:off x="3227" y="15984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DA41E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93097072" name="Прямоугольник 7"/>
                        <wps:cNvSpPr/>
                        <wps:spPr>
                          <a:xfrm>
                            <a:off x="4523" y="15981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592A9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1546939422" name="Прямоугольник 8"/>
                        <wps:cNvSpPr/>
                        <wps:spPr>
                          <a:xfrm>
                            <a:off x="5372" y="15996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A2AA3B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889630103" name="Прямоугольник 9"/>
                        <wps:cNvSpPr/>
                        <wps:spPr>
                          <a:xfrm>
                            <a:off x="12179" y="15409"/>
                            <a:ext cx="53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6ABBCE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0" tIns="36000" rIns="0" bIns="36000" anchor="t" anchorCtr="0">
                          <a:noAutofit/>
                        </wps:bodyPr>
                      </wps:wsp>
                      <wps:wsp>
                        <wps:cNvPr id="599641233" name="Прямоугольник 10"/>
                        <wps:cNvSpPr/>
                        <wps:spPr>
                          <a:xfrm>
                            <a:off x="2249" y="15987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504ED3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72298722" name="Прямая со стрелкой 11"/>
                        <wps:cNvCnPr/>
                        <wps:spPr>
                          <a:xfrm>
                            <a:off x="2235" y="15422"/>
                            <a:ext cx="10528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713441" name="Прямая со стрелкой 12"/>
                        <wps:cNvCnPr/>
                        <wps:spPr>
                          <a:xfrm>
                            <a:off x="2652" y="15401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321098" name="Прямая со стрелкой 13"/>
                        <wps:cNvCnPr/>
                        <wps:spPr>
                          <a:xfrm>
                            <a:off x="3219" y="15414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105769" name="Прямая со стрелкой 14"/>
                        <wps:cNvCnPr/>
                        <wps:spPr>
                          <a:xfrm>
                            <a:off x="4523" y="1540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06246948" name="Прямая со стрелкой 15"/>
                        <wps:cNvCnPr/>
                        <wps:spPr>
                          <a:xfrm>
                            <a:off x="5374" y="1539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5084537" name="Прямая со стрелкой 16"/>
                        <wps:cNvCnPr/>
                        <wps:spPr>
                          <a:xfrm>
                            <a:off x="5941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207255" name="Прямая со стрелкой 17"/>
                        <wps:cNvCnPr/>
                        <wps:spPr>
                          <a:xfrm>
                            <a:off x="2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0299450" name="Прямая со стрелкой 18"/>
                        <wps:cNvCnPr/>
                        <wps:spPr>
                          <a:xfrm>
                            <a:off x="2255" y="15989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892081" name="Прямая со стрелкой 19"/>
                        <wps:cNvCnPr/>
                        <wps:spPr>
                          <a:xfrm>
                            <a:off x="12178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6912750" name="Прямоугольник 20"/>
                        <wps:cNvSpPr/>
                        <wps:spPr>
                          <a:xfrm>
                            <a:off x="12187" y="15830"/>
                            <a:ext cx="539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75210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0" tIns="57600" rIns="0" bIns="0" anchor="t" anchorCtr="0">
                          <a:noAutofit/>
                        </wps:bodyPr>
                      </wps:wsp>
                      <wps:wsp>
                        <wps:cNvPr id="1996956268" name="Прямоугольник 21"/>
                        <wps:cNvSpPr/>
                        <wps:spPr>
                          <a:xfrm>
                            <a:off x="5936" y="15426"/>
                            <a:ext cx="6208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AD1C5" w14:textId="36DC3C8D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ЛР.ОК24.ПІ232.14.0</w:t>
                              </w:r>
                              <w:r w:rsidR="00335B2B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5</w:t>
                              </w:r>
                            </w:p>
                            <w:p w14:paraId="27AE32A2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  <w:p w14:paraId="60D92FF1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  <w:p w14:paraId="07110825" w14:textId="77777777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337233E1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AA7D2C" id="Групувати 3" o:spid="_x0000_s1081" style="position:absolute;margin-left:-31.95pt;margin-top:14.9pt;width:526.4pt;height:814.65pt;z-index:251661312" coordorigin="22" coordsize="668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">
              <v:group id="Группа 1" o:spid="_x0000_s1082" style="position:absolute;left:22;width:66853;height:75600" coordorigin="2235" coordsize="10528,1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">
                <v:rect id="Прямоугольник 2" o:spid="_x0000_s1083" style="position:absolute;left:2235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" filled="f" stroked="f">
                  <v:textbox inset="2.53958mm,2.53958mm,2.53958mm,2.53958mm">
                    <w:txbxContent>
                      <w:p w14:paraId="606E4AA6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3" o:spid="_x0000_s1084" style="position:absolute;left:225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" strokeweight="2.25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F2654DD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" o:spid="_x0000_s1085" type="#_x0000_t32" style="position:absolute;left:12166;top:15819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"/>
                <v:rect id="Прямоугольник 5" o:spid="_x0000_s1086" style="position:absolute;left:2645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" filled="f" stroked="f">
                  <v:textbox inset="0,.5mm,0,0">
                    <w:txbxContent>
                      <w:p w14:paraId="0E14D93F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7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6" o:spid="_x0000_s1087" style="position:absolute;left:3227;top:15984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" filled="f" stroked="f">
                  <v:textbox inset="0,.5mm,0,0">
                    <w:txbxContent>
                      <w:p w14:paraId="16DA41E6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7" o:spid="_x0000_s1088" style="position:absolute;left:4523;top:1598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" filled="f" stroked="f">
                  <v:textbox inset="0,.5mm,0,0">
                    <w:txbxContent>
                      <w:p w14:paraId="0D6592A9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8" o:spid="_x0000_s1089" style="position:absolute;left:5372;top:1599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" filled="f" stroked="f">
                  <v:textbox inset="0,.5mm,0,0">
                    <w:txbxContent>
                      <w:p w14:paraId="0CA2AA3B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9" o:spid="_x0000_s1090" style="position:absolute;left:12179;top:15409;width:53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" filled="f" stroked="f">
                  <v:textbox inset="0,1mm,0,1mm">
                    <w:txbxContent>
                      <w:p w14:paraId="7D6ABBCE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" o:spid="_x0000_s1091" style="position:absolute;left:2249;top:1598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" filled="f" stroked="f">
                  <v:textbox inset="0,.5mm,0,0">
                    <w:txbxContent>
                      <w:p w14:paraId="46504ED3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shape id="Прямая со стрелкой 11" o:spid="_x0000_s1092" type="#_x0000_t32" style="position:absolute;left:2235;top:15422;width:105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" strokeweight="2.25pt"/>
                <v:shape id="Прямая со стрелкой 12" o:spid="_x0000_s1093" type="#_x0000_t32" style="position:absolute;left:2652;top:15401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" strokeweight="2.25pt"/>
                <v:shape id="Прямая со стрелкой 13" o:spid="_x0000_s1094" type="#_x0000_t32" style="position:absolute;left:3219;top:15414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" strokeweight="2.25pt"/>
                <v:shape id="Прямая со стрелкой 14" o:spid="_x0000_s1095" type="#_x0000_t32" style="position:absolute;left:4523;top:1540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" strokeweight="2.25pt"/>
                <v:shape id="Прямая со стрелкой 15" o:spid="_x0000_s1096" type="#_x0000_t32" style="position:absolute;left:5374;top:1539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" strokeweight="2.25pt"/>
                <v:shape id="Прямая со стрелкой 16" o:spid="_x0000_s1097" type="#_x0000_t32" style="position:absolute;left:5941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" strokeweight="2.25pt"/>
                <v:shape id="Прямая со стрелкой 17" o:spid="_x0000_s1098" type="#_x0000_t32" style="position:absolute;left:2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"/>
                <v:shape id="Прямая со стрелкой 18" o:spid="_x0000_s1099" type="#_x0000_t32" style="position:absolute;left:2255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" strokeweight="2.25pt"/>
                <v:shape id="Прямая со стрелкой 19" o:spid="_x0000_s1100" type="#_x0000_t32" style="position:absolute;left:12178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" strokeweight="2.25pt"/>
                <v:rect id="Прямоугольник 20" o:spid="_x0000_s1101" style="position:absolute;left:12187;top:15830;width:53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" filled="f" stroked="f">
                  <v:textbox inset="0,1.6mm,0,0">
                    <w:txbxContent>
                      <w:p w14:paraId="47752106" w14:textId="77777777" w:rsidR="00976264" w:rsidRDefault="00976264" w:rsidP="0097626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1" o:spid="_x0000_s1102" style="position:absolute;left:5936;top:15426;width:6208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" filled="f" stroked="f">
                  <v:textbox inset="2.53958mm,1.2694mm,2.53958mm,1.2694mm">
                    <w:txbxContent>
                      <w:p w14:paraId="2ADAD1C5" w14:textId="36DC3C8D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ЛР.ОК24.ПІ232.14.0</w:t>
                        </w:r>
                        <w:r w:rsidR="00335B2B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5</w:t>
                        </w:r>
                      </w:p>
                      <w:p w14:paraId="27AE32A2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  <w:p w14:paraId="60D92FF1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  <w:p w14:paraId="07110825" w14:textId="77777777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337233E1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2B"/>
    <w:rsid w:val="000927D4"/>
    <w:rsid w:val="00102B5F"/>
    <w:rsid w:val="002C3840"/>
    <w:rsid w:val="00335B2B"/>
    <w:rsid w:val="00347130"/>
    <w:rsid w:val="004F51D6"/>
    <w:rsid w:val="00827F73"/>
    <w:rsid w:val="00976264"/>
    <w:rsid w:val="00A358C7"/>
    <w:rsid w:val="00AA638D"/>
    <w:rsid w:val="00AC0FFC"/>
    <w:rsid w:val="00B559E2"/>
    <w:rsid w:val="00B74D2A"/>
    <w:rsid w:val="00BC1D22"/>
    <w:rsid w:val="00D43AF4"/>
    <w:rsid w:val="00F47EED"/>
    <w:rsid w:val="00FD1DDB"/>
    <w:rsid w:val="00FE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C02C63"/>
  <w15:chartTrackingRefBased/>
  <w15:docId w15:val="{4D587BB0-86CF-4F6E-B2C0-D1C08688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2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7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27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7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76264"/>
  </w:style>
  <w:style w:type="paragraph" w:styleId="af0">
    <w:name w:val="footer"/>
    <w:basedOn w:val="a"/>
    <w:link w:val="af1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7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86;&#1088;&#1080;&#1089;&#1090;&#1091;&#1074;&#1072;&#1095;\Documents\&#1047;&#1074;&#1110;&#1090;%20&#1053;&#1054;&#1052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911A-DC7B-4B09-8094-587FE396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Звіт НОМ.dotx</Template>
  <TotalTime>54</TotalTime>
  <Pages>18</Pages>
  <Words>3853</Words>
  <Characters>18304</Characters>
  <Application>Microsoft Office Word</Application>
  <DocSecurity>0</DocSecurity>
  <Lines>2033</Lines>
  <Paragraphs>1107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Nikitiuk Oleksandra</cp:lastModifiedBy>
  <cp:revision>1</cp:revision>
  <dcterms:created xsi:type="dcterms:W3CDTF">2025-11-22T22:34:00Z</dcterms:created>
  <dcterms:modified xsi:type="dcterms:W3CDTF">2025-11-23T13:43:00Z</dcterms:modified>
</cp:coreProperties>
</file>