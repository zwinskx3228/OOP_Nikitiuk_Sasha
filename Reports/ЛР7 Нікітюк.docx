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79385" w14:textId="77777777" w:rsidR="00976264" w:rsidRDefault="000927D4" w:rsidP="000927D4">
      <w:pPr>
        <w:shd w:val="clear" w:color="auto" w:fill="ADADAD" w:themeFill="background2" w:themeFillShade="BF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7D4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2C38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A7232"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</w:p>
    <w:p w14:paraId="5ED4EF0F" w14:textId="1BF67255" w:rsidR="003A7232" w:rsidRDefault="003A7232" w:rsidP="003A72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7232">
        <w:rPr>
          <w:rFonts w:ascii="Times New Roman" w:hAnsi="Times New Roman" w:cs="Times New Roman"/>
          <w:b/>
          <w:bCs/>
          <w:sz w:val="28"/>
          <w:szCs w:val="28"/>
        </w:rPr>
        <w:t>Мета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A72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7232">
        <w:rPr>
          <w:rFonts w:ascii="Times New Roman" w:hAnsi="Times New Roman" w:cs="Times New Roman"/>
          <w:sz w:val="28"/>
          <w:szCs w:val="28"/>
        </w:rPr>
        <w:t xml:space="preserve">Одержати практичні навички створення шаблонів і використання їх у програмах С++, роботи з серіалізацією та </w:t>
      </w:r>
      <w:proofErr w:type="spellStart"/>
      <w:r w:rsidRPr="003A7232">
        <w:rPr>
          <w:rFonts w:ascii="Times New Roman" w:hAnsi="Times New Roman" w:cs="Times New Roman"/>
          <w:sz w:val="28"/>
          <w:szCs w:val="28"/>
        </w:rPr>
        <w:t>десеріалізацією.Робота</w:t>
      </w:r>
      <w:proofErr w:type="spellEnd"/>
      <w:r w:rsidRPr="003A7232">
        <w:rPr>
          <w:rFonts w:ascii="Times New Roman" w:hAnsi="Times New Roman" w:cs="Times New Roman"/>
          <w:sz w:val="28"/>
          <w:szCs w:val="28"/>
        </w:rPr>
        <w:t xml:space="preserve"> з колекціями в С#.</w:t>
      </w:r>
    </w:p>
    <w:p w14:paraId="306D920A" w14:textId="465EF647" w:rsidR="003A7232" w:rsidRPr="003A7232" w:rsidRDefault="003A7232" w:rsidP="003A7232">
      <w:pPr>
        <w:shd w:val="clear" w:color="auto" w:fill="D1D1D1" w:themeFill="background2" w:themeFillShade="E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Індивідуальні завдання</w:t>
      </w:r>
    </w:p>
    <w:p w14:paraId="197CF7C9" w14:textId="26E65F9F" w:rsidR="003A7232" w:rsidRDefault="003A7232" w:rsidP="003A723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C++</w:t>
      </w:r>
    </w:p>
    <w:p w14:paraId="669BD2F9" w14:textId="5B3C6BA8" w:rsidR="003A7232" w:rsidRPr="003A7232" w:rsidRDefault="003A7232" w:rsidP="003A723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1 </w:t>
      </w:r>
      <w:r>
        <w:rPr>
          <w:rFonts w:ascii="Times New Roman" w:hAnsi="Times New Roman" w:cs="Times New Roman"/>
          <w:sz w:val="28"/>
          <w:szCs w:val="28"/>
        </w:rPr>
        <w:t>За варіантом використати дві колекції</w:t>
      </w:r>
    </w:p>
    <w:p w14:paraId="5C522E30" w14:textId="299B8979" w:rsidR="003A7232" w:rsidRDefault="003A7232" w:rsidP="003A723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2 </w:t>
      </w:r>
      <w:r>
        <w:rPr>
          <w:rFonts w:ascii="Times New Roman" w:hAnsi="Times New Roman" w:cs="Times New Roman"/>
          <w:sz w:val="28"/>
          <w:szCs w:val="28"/>
        </w:rPr>
        <w:t>За варіантом використати дві колекції з власним класом</w:t>
      </w:r>
    </w:p>
    <w:p w14:paraId="6B8218A1" w14:textId="77777777" w:rsidR="003A7232" w:rsidRPr="003A7232" w:rsidRDefault="003A7232" w:rsidP="003A723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0" w:type="auto"/>
        <w:tblInd w:w="540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126"/>
        <w:gridCol w:w="2126"/>
        <w:gridCol w:w="2437"/>
      </w:tblGrid>
      <w:tr w:rsidR="003A7232" w:rsidRPr="003A7232" w14:paraId="1FA57469" w14:textId="77777777">
        <w:tc>
          <w:tcPr>
            <w:tcW w:w="53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  <w:hideMark/>
          </w:tcPr>
          <w:p w14:paraId="7E42BB49" w14:textId="77777777" w:rsidR="003A7232" w:rsidRPr="003A7232" w:rsidRDefault="003A7232" w:rsidP="003A723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7232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</w:p>
        </w:tc>
        <w:tc>
          <w:tcPr>
            <w:tcW w:w="2126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hideMark/>
          </w:tcPr>
          <w:p w14:paraId="6117E80A" w14:textId="77777777" w:rsidR="003A7232" w:rsidRPr="003A7232" w:rsidRDefault="003A7232" w:rsidP="003A723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7232">
              <w:rPr>
                <w:rFonts w:ascii="Times New Roman" w:hAnsi="Times New Roman" w:cs="Times New Roman"/>
                <w:sz w:val="28"/>
                <w:szCs w:val="28"/>
              </w:rPr>
              <w:t>ПЕРШИЙ</w:t>
            </w:r>
          </w:p>
          <w:p w14:paraId="6D2D9FAC" w14:textId="77777777" w:rsidR="003A7232" w:rsidRPr="003A7232" w:rsidRDefault="003A7232" w:rsidP="003A723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7232">
              <w:rPr>
                <w:rFonts w:ascii="Times New Roman" w:hAnsi="Times New Roman" w:cs="Times New Roman"/>
                <w:sz w:val="28"/>
                <w:szCs w:val="28"/>
              </w:rPr>
              <w:t>КОНТЕЙНЕР</w:t>
            </w:r>
          </w:p>
        </w:tc>
        <w:tc>
          <w:tcPr>
            <w:tcW w:w="2126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hideMark/>
          </w:tcPr>
          <w:p w14:paraId="0A5373BC" w14:textId="77777777" w:rsidR="003A7232" w:rsidRPr="003A7232" w:rsidRDefault="003A7232" w:rsidP="003A723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7232">
              <w:rPr>
                <w:rFonts w:ascii="Times New Roman" w:hAnsi="Times New Roman" w:cs="Times New Roman"/>
                <w:sz w:val="28"/>
                <w:szCs w:val="28"/>
              </w:rPr>
              <w:t>ДРУГИЙ</w:t>
            </w:r>
          </w:p>
          <w:p w14:paraId="3E8BBCA7" w14:textId="77777777" w:rsidR="003A7232" w:rsidRPr="003A7232" w:rsidRDefault="003A7232" w:rsidP="003A723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7232">
              <w:rPr>
                <w:rFonts w:ascii="Times New Roman" w:hAnsi="Times New Roman" w:cs="Times New Roman"/>
                <w:sz w:val="28"/>
                <w:szCs w:val="28"/>
              </w:rPr>
              <w:t>КОНТЕЙНЕР</w:t>
            </w:r>
          </w:p>
        </w:tc>
        <w:tc>
          <w:tcPr>
            <w:tcW w:w="2437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  <w:hideMark/>
          </w:tcPr>
          <w:p w14:paraId="11D125D7" w14:textId="77777777" w:rsidR="003A7232" w:rsidRPr="003A7232" w:rsidRDefault="003A7232" w:rsidP="003A723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7232">
              <w:rPr>
                <w:rFonts w:ascii="Times New Roman" w:hAnsi="Times New Roman" w:cs="Times New Roman"/>
                <w:sz w:val="28"/>
                <w:szCs w:val="28"/>
              </w:rPr>
              <w:t>ВБУДОВАНИЙ ТИП ДАНИХ</w:t>
            </w:r>
          </w:p>
        </w:tc>
      </w:tr>
      <w:tr w:rsidR="003A7232" w14:paraId="557A7E63" w14:textId="77777777" w:rsidTr="003A7232">
        <w:tc>
          <w:tcPr>
            <w:tcW w:w="53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  <w:hideMark/>
          </w:tcPr>
          <w:p w14:paraId="7AB22EC8" w14:textId="77777777" w:rsidR="003A7232" w:rsidRPr="003A7232" w:rsidRDefault="003A7232" w:rsidP="003A723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7232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126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hideMark/>
          </w:tcPr>
          <w:p w14:paraId="20B9B441" w14:textId="77777777" w:rsidR="003A7232" w:rsidRPr="003A7232" w:rsidRDefault="003A7232" w:rsidP="003A723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7232">
              <w:rPr>
                <w:rFonts w:ascii="Times New Roman" w:hAnsi="Times New Roman" w:cs="Times New Roman"/>
                <w:sz w:val="28"/>
                <w:szCs w:val="28"/>
              </w:rPr>
              <w:t>stack</w:t>
            </w:r>
            <w:proofErr w:type="spellEnd"/>
          </w:p>
        </w:tc>
        <w:tc>
          <w:tcPr>
            <w:tcW w:w="2126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hideMark/>
          </w:tcPr>
          <w:p w14:paraId="0F44F65C" w14:textId="77777777" w:rsidR="003A7232" w:rsidRPr="003A7232" w:rsidRDefault="003A7232" w:rsidP="003A723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7232">
              <w:rPr>
                <w:rFonts w:ascii="Times New Roman" w:hAnsi="Times New Roman" w:cs="Times New Roman"/>
                <w:sz w:val="28"/>
                <w:szCs w:val="28"/>
              </w:rPr>
              <w:t>vector</w:t>
            </w:r>
            <w:proofErr w:type="spellEnd"/>
          </w:p>
        </w:tc>
        <w:tc>
          <w:tcPr>
            <w:tcW w:w="2437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  <w:hideMark/>
          </w:tcPr>
          <w:p w14:paraId="63ABEB9B" w14:textId="77777777" w:rsidR="003A7232" w:rsidRPr="003A7232" w:rsidRDefault="003A7232" w:rsidP="003A723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7232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  <w:proofErr w:type="spellEnd"/>
          </w:p>
        </w:tc>
      </w:tr>
    </w:tbl>
    <w:p w14:paraId="22FEF220" w14:textId="77777777" w:rsidR="003A7232" w:rsidRPr="003A7232" w:rsidRDefault="003A7232" w:rsidP="003A723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9FF228" w14:textId="05A2F7D9" w:rsidR="003A7232" w:rsidRDefault="003A7232" w:rsidP="003A723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#</w:t>
      </w:r>
    </w:p>
    <w:p w14:paraId="386F8080" w14:textId="5449F42F" w:rsidR="003A7232" w:rsidRDefault="003A7232" w:rsidP="003A723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1 </w:t>
      </w:r>
      <w:r>
        <w:rPr>
          <w:rFonts w:ascii="Times New Roman" w:hAnsi="Times New Roman" w:cs="Times New Roman"/>
          <w:sz w:val="28"/>
          <w:szCs w:val="28"/>
        </w:rPr>
        <w:t xml:space="preserve">За варіантом використати колекцію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WinForm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проекті  + виконати серіалізацію об’єктів класу в заданий варіантом формат</w:t>
      </w:r>
    </w:p>
    <w:p w14:paraId="2941BAB8" w14:textId="77777777" w:rsidR="003A7232" w:rsidRPr="003A7232" w:rsidRDefault="003A7232" w:rsidP="003A723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39A36C" w14:textId="77777777" w:rsidR="003A7232" w:rsidRDefault="003A7232" w:rsidP="003A723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A7232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3A7232">
        <w:rPr>
          <w:rFonts w:ascii="Times New Roman" w:hAnsi="Times New Roman" w:cs="Times New Roman"/>
          <w:b/>
          <w:sz w:val="28"/>
          <w:szCs w:val="28"/>
        </w:rPr>
        <w:t>SortedList</w:t>
      </w:r>
      <w:proofErr w:type="spellEnd"/>
      <w:r w:rsidRPr="003A7232">
        <w:rPr>
          <w:rFonts w:ascii="Times New Roman" w:hAnsi="Times New Roman" w:cs="Times New Roman"/>
          <w:b/>
          <w:sz w:val="28"/>
          <w:szCs w:val="28"/>
        </w:rPr>
        <w:t>&lt;</w:t>
      </w:r>
      <w:proofErr w:type="spellStart"/>
      <w:r w:rsidRPr="003A7232">
        <w:rPr>
          <w:rFonts w:ascii="Times New Roman" w:hAnsi="Times New Roman" w:cs="Times New Roman"/>
          <w:b/>
          <w:sz w:val="28"/>
          <w:szCs w:val="28"/>
        </w:rPr>
        <w:t>TKey</w:t>
      </w:r>
      <w:proofErr w:type="spellEnd"/>
      <w:r w:rsidRPr="003A72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7232">
        <w:rPr>
          <w:rFonts w:ascii="Times New Roman" w:hAnsi="Times New Roman" w:cs="Times New Roman"/>
          <w:sz w:val="28"/>
          <w:szCs w:val="28"/>
        </w:rPr>
        <w:t>TValue</w:t>
      </w:r>
      <w:proofErr w:type="spellEnd"/>
      <w:r w:rsidRPr="003A7232">
        <w:rPr>
          <w:rFonts w:ascii="Times New Roman" w:hAnsi="Times New Roman" w:cs="Times New Roman"/>
          <w:sz w:val="28"/>
          <w:szCs w:val="28"/>
        </w:rPr>
        <w:t xml:space="preserve">&gt;: клас колекції, що зберігає набори пар "ключ-значення", відсортованих за ключом. Реалізує інтерфейси </w:t>
      </w:r>
      <w:proofErr w:type="spellStart"/>
      <w:r w:rsidRPr="003A7232">
        <w:rPr>
          <w:rFonts w:ascii="Times New Roman" w:hAnsi="Times New Roman" w:cs="Times New Roman"/>
          <w:sz w:val="28"/>
          <w:szCs w:val="28"/>
        </w:rPr>
        <w:t>ICollection</w:t>
      </w:r>
      <w:proofErr w:type="spellEnd"/>
      <w:r w:rsidRPr="003A7232">
        <w:rPr>
          <w:rFonts w:ascii="Times New Roman" w:hAnsi="Times New Roman" w:cs="Times New Roman"/>
          <w:sz w:val="28"/>
          <w:szCs w:val="28"/>
        </w:rPr>
        <w:t xml:space="preserve">&lt;T&gt;, </w:t>
      </w:r>
      <w:proofErr w:type="spellStart"/>
      <w:r w:rsidRPr="003A7232">
        <w:rPr>
          <w:rFonts w:ascii="Times New Roman" w:hAnsi="Times New Roman" w:cs="Times New Roman"/>
          <w:sz w:val="28"/>
          <w:szCs w:val="28"/>
        </w:rPr>
        <w:t>IEnumerable</w:t>
      </w:r>
      <w:proofErr w:type="spellEnd"/>
      <w:r w:rsidRPr="003A7232">
        <w:rPr>
          <w:rFonts w:ascii="Times New Roman" w:hAnsi="Times New Roman" w:cs="Times New Roman"/>
          <w:sz w:val="28"/>
          <w:szCs w:val="28"/>
        </w:rPr>
        <w:t xml:space="preserve">&lt;T&gt;, </w:t>
      </w:r>
      <w:proofErr w:type="spellStart"/>
      <w:r w:rsidRPr="003A7232">
        <w:rPr>
          <w:rFonts w:ascii="Times New Roman" w:hAnsi="Times New Roman" w:cs="Times New Roman"/>
          <w:sz w:val="28"/>
          <w:szCs w:val="28"/>
        </w:rPr>
        <w:t>IDictionary</w:t>
      </w:r>
      <w:proofErr w:type="spellEnd"/>
      <w:r w:rsidRPr="003A723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A7232">
        <w:rPr>
          <w:rFonts w:ascii="Times New Roman" w:hAnsi="Times New Roman" w:cs="Times New Roman"/>
          <w:sz w:val="28"/>
          <w:szCs w:val="28"/>
        </w:rPr>
        <w:t>TKey</w:t>
      </w:r>
      <w:proofErr w:type="spellEnd"/>
      <w:r w:rsidRPr="003A72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7232">
        <w:rPr>
          <w:rFonts w:ascii="Times New Roman" w:hAnsi="Times New Roman" w:cs="Times New Roman"/>
          <w:sz w:val="28"/>
          <w:szCs w:val="28"/>
        </w:rPr>
        <w:t>TValue</w:t>
      </w:r>
      <w:proofErr w:type="spellEnd"/>
      <w:r w:rsidRPr="003A7232">
        <w:rPr>
          <w:rFonts w:ascii="Times New Roman" w:hAnsi="Times New Roman" w:cs="Times New Roman"/>
          <w:sz w:val="28"/>
          <w:szCs w:val="28"/>
        </w:rPr>
        <w:t>&gt;</w:t>
      </w:r>
    </w:p>
    <w:p w14:paraId="0729E960" w14:textId="77777777" w:rsidR="00D10211" w:rsidRDefault="00D10211" w:rsidP="003A723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E24D35" w14:textId="7F087B29" w:rsidR="00D10211" w:rsidRPr="003A7232" w:rsidRDefault="00D10211" w:rsidP="00D10211">
      <w:pPr>
        <w:shd w:val="clear" w:color="auto" w:fill="D1D1D1" w:themeFill="background2" w:themeFillShade="E6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C++</w:t>
      </w:r>
    </w:p>
    <w:p w14:paraId="3B3DBE20" w14:textId="77777777" w:rsidR="003A7232" w:rsidRPr="003A7232" w:rsidRDefault="003A7232" w:rsidP="003A723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CFDB2F" w14:textId="0E62CF1B" w:rsidR="003A7232" w:rsidRDefault="00D10211" w:rsidP="005A6FA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 1</w:t>
      </w:r>
    </w:p>
    <w:p w14:paraId="09C7AF59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&gt;</w:t>
      </w:r>
    </w:p>
    <w:p w14:paraId="4C9E9504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&gt;</w:t>
      </w:r>
    </w:p>
    <w:p w14:paraId="7AC79051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&gt;</w:t>
      </w:r>
    </w:p>
    <w:p w14:paraId="54F879C5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algorithm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&gt;</w:t>
      </w:r>
    </w:p>
    <w:p w14:paraId="5B646EA1" w14:textId="6CAB23D4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iomanip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&gt;    </w:t>
      </w:r>
    </w:p>
    <w:p w14:paraId="36F4FE31" w14:textId="4830EC12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cstdlib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&gt;      </w:t>
      </w:r>
    </w:p>
    <w:p w14:paraId="6FC86042" w14:textId="6E94AA58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ctime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&gt;        </w:t>
      </w:r>
    </w:p>
    <w:p w14:paraId="7521C899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1982E7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69BFB25B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2A301C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()</w:t>
      </w:r>
    </w:p>
    <w:p w14:paraId="3F84A752" w14:textId="77777777" w:rsid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{</w:t>
      </w:r>
    </w:p>
    <w:p w14:paraId="11150D49" w14:textId="77777777" w:rsid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F0112F2" w14:textId="77777777" w:rsid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4318E5" w14:textId="77777777" w:rsid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ADBEF2" w14:textId="77777777" w:rsid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FDC57C" w14:textId="77777777" w:rsid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2DB025" w14:textId="77777777" w:rsid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74FA50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749B7D" w14:textId="1A2E0EFE" w:rsidR="003A7232" w:rsidRPr="003A7232" w:rsidRDefault="003A7232" w:rsidP="003A7232">
      <w:pPr>
        <w:rPr>
          <w:rFonts w:ascii="Times New Roman" w:hAnsi="Times New Roman" w:cs="Times New Roman"/>
          <w:sz w:val="28"/>
          <w:szCs w:val="28"/>
        </w:rPr>
        <w:sectPr w:rsidR="003A7232" w:rsidRPr="003A7232" w:rsidSect="002C3840">
          <w:headerReference w:type="default" r:id="rId7"/>
          <w:pgSz w:w="11906" w:h="16838"/>
          <w:pgMar w:top="562" w:right="850" w:bottom="850" w:left="1417" w:header="0" w:footer="2665" w:gutter="0"/>
          <w:cols w:space="708"/>
          <w:docGrid w:linePitch="360"/>
        </w:sectPr>
      </w:pPr>
    </w:p>
    <w:p w14:paraId="305DBA92" w14:textId="462375A3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setlocale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(0, "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ukr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");</w:t>
      </w:r>
    </w:p>
    <w:p w14:paraId="16CB349B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srand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unsigned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));</w:t>
      </w:r>
    </w:p>
    <w:p w14:paraId="0CADCF51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F701F7" w14:textId="52E4F0A2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;        </w:t>
      </w:r>
    </w:p>
    <w:p w14:paraId="494C05D6" w14:textId="20BA2903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vec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;      </w:t>
      </w:r>
    </w:p>
    <w:p w14:paraId="0E38A079" w14:textId="3C1F883C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n;</w:t>
      </w:r>
    </w:p>
    <w:p w14:paraId="2D710C36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"---------------------------------------------\n";</w:t>
      </w:r>
    </w:p>
    <w:p w14:paraId="64EE4DAE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   ВВЕДІТЬ КІЛЬКІСТЬ ЕЛЕМЕНТІВ (n): ";</w:t>
      </w:r>
    </w:p>
    <w:p w14:paraId="2526F2CA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&gt;&gt; n;</w:t>
      </w:r>
    </w:p>
    <w:p w14:paraId="623CFC68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"---------------------------------------------\n\n";</w:t>
      </w:r>
    </w:p>
    <w:p w14:paraId="02945F0B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(n &lt;= 0) {</w:t>
      </w:r>
    </w:p>
    <w:p w14:paraId="110EE923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"Помилка: n повинно бути &gt; 0.\n";</w:t>
      </w:r>
    </w:p>
    <w:p w14:paraId="0412A9C7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4A6A2647" w14:textId="20C408F2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54B4676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"Заповнення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випадковими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значеннями...\n";</w:t>
      </w:r>
    </w:p>
    <w:p w14:paraId="13DB0073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i = 0; i &lt; n; i++) {</w:t>
      </w:r>
    </w:p>
    <w:p w14:paraId="53ACFE9D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rand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() % 1000) / 10.0f; // від 0.0 до 99.9</w:t>
      </w:r>
    </w:p>
    <w:p w14:paraId="2EB0A7C6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st.push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);</w:t>
      </w:r>
    </w:p>
    <w:p w14:paraId="74334068" w14:textId="1B97EFE0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D3AC400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nПеренесення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зі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...\n";</w:t>
      </w:r>
    </w:p>
    <w:p w14:paraId="027E1556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st.empty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()) {</w:t>
      </w:r>
    </w:p>
    <w:p w14:paraId="3A0535EC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vec.push_back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st.top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());</w:t>
      </w:r>
    </w:p>
    <w:p w14:paraId="74F2629E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st.pop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();</w:t>
      </w:r>
    </w:p>
    <w:p w14:paraId="4A5E9F7E" w14:textId="2EDA348D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B1992D8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nЕлементи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:\n";</w:t>
      </w:r>
    </w:p>
    <w:p w14:paraId="0F233BCB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"---------------------------------------------\n";</w:t>
      </w:r>
    </w:p>
    <w:p w14:paraId="55B98D9F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x :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vec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</w:t>
      </w:r>
    </w:p>
    <w:p w14:paraId="4A7AF36A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fixed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setprecision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(2) &lt;&lt; x &lt;&lt; "   ";</w:t>
      </w:r>
    </w:p>
    <w:p w14:paraId="69D8FD80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"\n---------------------------------------------\n\n";</w:t>
      </w:r>
    </w:p>
    <w:p w14:paraId="5F226485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0A0F07B3" w14:textId="041EC65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x :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vec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+= x;</w:t>
      </w:r>
    </w:p>
    <w:p w14:paraId="7DA71FE3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"Сума всіх елементів: "</w:t>
      </w:r>
    </w:p>
    <w:p w14:paraId="0F7F3AB5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fixed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setprecision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(2)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"\n\n";</w:t>
      </w:r>
    </w:p>
    <w:p w14:paraId="5BDAB3DF" w14:textId="2BABA52A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vec.begin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vec.end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());</w:t>
      </w:r>
    </w:p>
    <w:p w14:paraId="70335A3C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"Відсортований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(за зростанням):\n";</w:t>
      </w:r>
    </w:p>
    <w:p w14:paraId="7D19A308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"---------------------------------------------\n";</w:t>
      </w:r>
    </w:p>
    <w:p w14:paraId="5B907832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x :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vec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</w:t>
      </w:r>
    </w:p>
    <w:p w14:paraId="505FED9B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fixed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setprecision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(2) &lt;&lt; x &lt;&lt; "   ";</w:t>
      </w:r>
    </w:p>
    <w:p w14:paraId="0B2B2C2D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"\n---------------------------------------------\n\n";</w:t>
      </w:r>
    </w:p>
    <w:p w14:paraId="1CBCBAB5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"Відсортований у спадаючому порядку 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pop_back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):\n";</w:t>
      </w:r>
    </w:p>
    <w:p w14:paraId="0F5384ED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"---------------------------------------------\n";</w:t>
      </w:r>
    </w:p>
    <w:p w14:paraId="121F4367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vec.empty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()) {</w:t>
      </w:r>
    </w:p>
    <w:p w14:paraId="54698EF3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fixed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setprecision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(2)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vec.back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() &lt;&lt; "   ";</w:t>
      </w:r>
    </w:p>
    <w:p w14:paraId="709DD385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vec.pop_back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();</w:t>
      </w:r>
    </w:p>
    <w:p w14:paraId="71C88DF3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682E1C28" w14:textId="72EC0084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"\n---------------------------------------------\n\n";</w:t>
      </w:r>
    </w:p>
    <w:p w14:paraId="4BFB1E5F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pause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");</w:t>
      </w:r>
    </w:p>
    <w:p w14:paraId="7BC8F54E" w14:textId="77777777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6777A686" w14:textId="77777777" w:rsid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}</w:t>
      </w:r>
    </w:p>
    <w:p w14:paraId="47F23B24" w14:textId="77777777" w:rsidR="005A6FA5" w:rsidRDefault="005A6FA5" w:rsidP="005A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30F19D" w14:textId="568CD901" w:rsidR="005A6FA5" w:rsidRPr="005A6FA5" w:rsidRDefault="005A6FA5" w:rsidP="005A6FA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6FA5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743C3FD0" w14:textId="10A31002" w:rsidR="005A6FA5" w:rsidRDefault="005A6FA5" w:rsidP="005A6FA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6FA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AA9E81A" wp14:editId="44115FC4">
            <wp:extent cx="4448932" cy="3649980"/>
            <wp:effectExtent l="0" t="0" r="8890" b="7620"/>
            <wp:docPr id="165615803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5803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2977" cy="365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F687" w14:textId="6993B4EC" w:rsidR="000927D4" w:rsidRDefault="005A6FA5" w:rsidP="005A6FA5">
      <w:pPr>
        <w:tabs>
          <w:tab w:val="left" w:pos="345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3BB04E5" w14:textId="59D46EE4" w:rsidR="005A6FA5" w:rsidRDefault="005A6FA5" w:rsidP="005A6FA5">
      <w:pPr>
        <w:tabs>
          <w:tab w:val="left" w:pos="345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6FA5">
        <w:rPr>
          <w:rFonts w:ascii="Times New Roman" w:hAnsi="Times New Roman" w:cs="Times New Roman"/>
          <w:b/>
          <w:bCs/>
          <w:sz w:val="28"/>
          <w:szCs w:val="28"/>
        </w:rPr>
        <w:t>Завдання 2</w:t>
      </w:r>
    </w:p>
    <w:p w14:paraId="27BA560B" w14:textId="73A396AC" w:rsid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Abiturient.h</w:t>
      </w:r>
      <w:proofErr w:type="spellEnd"/>
    </w:p>
    <w:p w14:paraId="48C85FE6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#pragma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once</w:t>
      </w:r>
      <w:proofErr w:type="spellEnd"/>
    </w:p>
    <w:p w14:paraId="4A13CCAD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persona.h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"</w:t>
      </w:r>
    </w:p>
    <w:p w14:paraId="749FE5AE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3B4670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abiturient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E0A04D7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specialty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216870E4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:</w:t>
      </w:r>
    </w:p>
    <w:p w14:paraId="3EBFAAED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abiturient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specialty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);</w:t>
      </w:r>
    </w:p>
    <w:p w14:paraId="5A0D269B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1FFCA0A6" w14:textId="458EE059" w:rsid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>};</w:t>
      </w:r>
    </w:p>
    <w:p w14:paraId="362CD0A0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2BE18C" w14:textId="63D09E0A" w:rsid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Persona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.h</w:t>
      </w:r>
      <w:proofErr w:type="spellEnd"/>
      <w:proofErr w:type="gramEnd"/>
    </w:p>
    <w:p w14:paraId="3223638C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#pragma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once</w:t>
      </w:r>
      <w:proofErr w:type="spellEnd"/>
    </w:p>
    <w:p w14:paraId="12AEC57C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&gt;</w:t>
      </w:r>
    </w:p>
    <w:p w14:paraId="55DACE6F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&gt;</w:t>
      </w:r>
    </w:p>
    <w:p w14:paraId="462E4E7E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79860D43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B7CD36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4484C7B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:</w:t>
      </w:r>
    </w:p>
    <w:p w14:paraId="14AB0FE9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018E0FA0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41FA2685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34A49B67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29EA909E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:</w:t>
      </w:r>
    </w:p>
    <w:p w14:paraId="26BABAD7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);</w:t>
      </w:r>
    </w:p>
    <w:p w14:paraId="649EA1D8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~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() {}</w:t>
      </w:r>
    </w:p>
    <w:p w14:paraId="34B3D035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71475AF1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3EFCBCE2" w14:textId="5978B9A6" w:rsid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>};</w:t>
      </w:r>
    </w:p>
    <w:p w14:paraId="4183411F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145598" w14:textId="035F52B5" w:rsid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.h</w:t>
      </w:r>
      <w:proofErr w:type="spellEnd"/>
      <w:proofErr w:type="gramEnd"/>
    </w:p>
    <w:p w14:paraId="3F83A6ED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#pragma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once</w:t>
      </w:r>
      <w:proofErr w:type="spellEnd"/>
    </w:p>
    <w:p w14:paraId="38A7A26C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persona.h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"</w:t>
      </w:r>
    </w:p>
    <w:p w14:paraId="120ED849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8C3432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3BB4D89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039A65C7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553F3113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:</w:t>
      </w:r>
    </w:p>
    <w:p w14:paraId="744A7F10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);</w:t>
      </w:r>
    </w:p>
    <w:p w14:paraId="68F98EDB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5DCFB472" w14:textId="48EA661D" w:rsid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>};</w:t>
      </w:r>
    </w:p>
    <w:p w14:paraId="767B2FC8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4391FB" w14:textId="420326B1" w:rsid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Teacher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.h</w:t>
      </w:r>
      <w:proofErr w:type="spellEnd"/>
      <w:proofErr w:type="gramEnd"/>
    </w:p>
    <w:p w14:paraId="05CC15AC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#pragma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once</w:t>
      </w:r>
      <w:proofErr w:type="spellEnd"/>
    </w:p>
    <w:p w14:paraId="01682933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persona.h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"</w:t>
      </w:r>
    </w:p>
    <w:p w14:paraId="14014878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&gt;</w:t>
      </w:r>
    </w:p>
    <w:p w14:paraId="1045ED41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045FCC" w14:textId="5A7C57D1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2DBB93A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25DAEAE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12C6E50B" w14:textId="6F41CBEF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stag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01CBA9DD" w14:textId="4A3975F4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*&gt;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7D403F00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:</w:t>
      </w:r>
    </w:p>
    <w:p w14:paraId="226C1A08" w14:textId="196EDB4C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stag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);</w:t>
      </w:r>
    </w:p>
    <w:p w14:paraId="282F73E2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addStudent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* s);  // додати студента (агрегація)</w:t>
      </w:r>
    </w:p>
    <w:p w14:paraId="3F7D69D0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6235FD90" w14:textId="495119B1" w:rsid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>};</w:t>
      </w:r>
    </w:p>
    <w:p w14:paraId="3E20E711" w14:textId="77777777" w:rsid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1CB536A" w14:textId="77777777" w:rsid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860D5E5" w14:textId="24CC31CE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Abiturient.cpp</w:t>
      </w:r>
    </w:p>
    <w:p w14:paraId="50C7E5B6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abiturient.h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"</w:t>
      </w:r>
    </w:p>
    <w:p w14:paraId="1FC45EAC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&gt;</w:t>
      </w:r>
    </w:p>
    <w:p w14:paraId="4B70A102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3ADDB03B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BE8D7D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abiturient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abiturient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specialty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</w:t>
      </w:r>
    </w:p>
    <w:p w14:paraId="5A46EE3E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: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specialty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specialty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 {</w:t>
      </w:r>
    </w:p>
    <w:p w14:paraId="0EE45C71" w14:textId="0B37E250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>}</w:t>
      </w:r>
    </w:p>
    <w:p w14:paraId="69BB096E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abiturient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765AB82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Абiтурiєнт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22717F4F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"Дата народження: "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 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Вiк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() &lt;&lt; ")"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772DAE72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"Заклад: "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2E8A46D3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"Телефон: "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09CBC66D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Спецiальнiсть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specialty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6987F8CB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"-----------------------------\n";</w:t>
      </w:r>
    </w:p>
    <w:p w14:paraId="30D7E977" w14:textId="2060829A" w:rsid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>}</w:t>
      </w:r>
    </w:p>
    <w:p w14:paraId="4A3935B8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B6A08A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b/>
          <w:bCs/>
          <w:sz w:val="28"/>
          <w:szCs w:val="28"/>
          <w:lang w:val="en-US"/>
        </w:rPr>
        <w:t>Persona.cpp</w:t>
      </w:r>
    </w:p>
    <w:p w14:paraId="6AEBA4F9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persona.h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"</w:t>
      </w:r>
    </w:p>
    <w:p w14:paraId="6D24CC74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chrono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&gt;</w:t>
      </w:r>
    </w:p>
    <w:p w14:paraId="37C482D7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sstream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&gt;</w:t>
      </w:r>
    </w:p>
    <w:p w14:paraId="08DC3FF6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8E6948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</w:t>
      </w:r>
    </w:p>
    <w:p w14:paraId="6669A960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: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 {</w:t>
      </w:r>
    </w:p>
    <w:p w14:paraId="0176123C" w14:textId="0E68AFB3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>}</w:t>
      </w:r>
    </w:p>
    <w:p w14:paraId="29A62B17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6CFDA09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d = 0, m = 0, y = 0;</w:t>
      </w:r>
    </w:p>
    <w:p w14:paraId="4EEC77F4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dot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60C2A45B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stringstream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);</w:t>
      </w:r>
    </w:p>
    <w:p w14:paraId="6A791516" w14:textId="612930E1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&gt;&gt; d &gt;&gt;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dot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&gt;&gt; m &gt;&gt;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dot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&gt;&gt; y;</w:t>
      </w:r>
    </w:p>
    <w:p w14:paraId="422ADBF6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chrono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01454696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now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system_clock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now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();</w:t>
      </w:r>
    </w:p>
    <w:p w14:paraId="59B19047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time_t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t =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system_clock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to_time_t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now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);</w:t>
      </w:r>
    </w:p>
    <w:p w14:paraId="0BF8DEF2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tm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now_tm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{};</w:t>
      </w:r>
    </w:p>
    <w:p w14:paraId="658D9F1C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#if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defined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(_MSC_VER)</w:t>
      </w:r>
    </w:p>
    <w:p w14:paraId="051DF408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localtime_s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now_tm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, &amp;t);</w:t>
      </w:r>
    </w:p>
    <w:p w14:paraId="692777DF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#else</w:t>
      </w:r>
    </w:p>
    <w:p w14:paraId="2A2EA338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localtime_r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(&amp;t, &amp;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now_tm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);</w:t>
      </w:r>
    </w:p>
    <w:p w14:paraId="40341D6E" w14:textId="04451330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>#endif</w:t>
      </w:r>
    </w:p>
    <w:p w14:paraId="2A59EA91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year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now_tm.tm_year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+ 1900;</w:t>
      </w:r>
    </w:p>
    <w:p w14:paraId="56887BD7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month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now_tm.tm_mon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+ 1;</w:t>
      </w:r>
    </w:p>
    <w:p w14:paraId="24C2ED71" w14:textId="68FDDE0B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day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now_tm.tm_mday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651BC3FE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year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- y;</w:t>
      </w:r>
    </w:p>
    <w:p w14:paraId="753ACD19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((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month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 m) || 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month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== m &amp;&amp;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day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 d))</w:t>
      </w:r>
    </w:p>
    <w:p w14:paraId="532DC44C" w14:textId="6E3C4261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--;</w:t>
      </w:r>
    </w:p>
    <w:p w14:paraId="1DD0896E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303657F0" w14:textId="5272D850" w:rsid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>}</w:t>
      </w:r>
    </w:p>
    <w:p w14:paraId="540F3DE3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EC9F310" w14:textId="09F7C113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Student.cpp</w:t>
      </w:r>
    </w:p>
    <w:p w14:paraId="317765C2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student.h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"</w:t>
      </w:r>
    </w:p>
    <w:p w14:paraId="4C8799F2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&gt;</w:t>
      </w:r>
    </w:p>
    <w:p w14:paraId="0929A3EC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1D824165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137D0F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</w:t>
      </w:r>
    </w:p>
    <w:p w14:paraId="6BB17938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: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 {</w:t>
      </w:r>
    </w:p>
    <w:p w14:paraId="79526E47" w14:textId="04368455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>}</w:t>
      </w:r>
    </w:p>
    <w:p w14:paraId="6A5D8E61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22C115B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"Студент: "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0FA29C0A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"Дата народження: "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 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Вiк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() &lt;&lt; ")"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6C48E626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"Заклад: "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43B23AB0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"Телефон: "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27824795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Вiддiлення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4C00EA35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"Курс: "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5A25CD3E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"-----------------------------\n";</w:t>
      </w:r>
    </w:p>
    <w:p w14:paraId="33216C5D" w14:textId="773FA321" w:rsid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>}</w:t>
      </w:r>
    </w:p>
    <w:p w14:paraId="43BE2E4B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BFDEBD" w14:textId="20AC2F50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b/>
          <w:bCs/>
          <w:sz w:val="28"/>
          <w:szCs w:val="28"/>
          <w:lang w:val="en-US"/>
        </w:rPr>
        <w:t>Teacher.cpp</w:t>
      </w:r>
    </w:p>
    <w:p w14:paraId="4FD00356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teacher.h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"</w:t>
      </w:r>
    </w:p>
    <w:p w14:paraId="7A1CCF48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student.h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"</w:t>
      </w:r>
    </w:p>
    <w:p w14:paraId="3E490394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&gt;</w:t>
      </w:r>
    </w:p>
    <w:p w14:paraId="121B1983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34AE7AC7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A8E303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stag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</w:t>
      </w:r>
    </w:p>
    <w:p w14:paraId="7E199ED6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: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stag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stag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 {</w:t>
      </w:r>
    </w:p>
    <w:p w14:paraId="782158EF" w14:textId="4C4187FB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>}</w:t>
      </w:r>
    </w:p>
    <w:p w14:paraId="325DCAC0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addStudent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* s) {</w:t>
      </w:r>
    </w:p>
    <w:p w14:paraId="53380064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students.push_back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(s);</w:t>
      </w:r>
    </w:p>
    <w:p w14:paraId="443CA92F" w14:textId="090A78E3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>}</w:t>
      </w:r>
    </w:p>
    <w:p w14:paraId="6633384E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603E612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"Викладач: "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6E9E234B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"Дата народження: "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 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Вiк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() &lt;&lt; ")"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43BCDD85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"Заклад: "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3F8B1919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"Телефон: "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564EAF7E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"Посада: "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23AF65B1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"Стаж: "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stag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рокiв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"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1ADD06E1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5D9578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"Студенти цього викладача:\n";</w:t>
      </w:r>
    </w:p>
    <w:p w14:paraId="1D3BEB1F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students.empty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())</w:t>
      </w:r>
    </w:p>
    <w:p w14:paraId="1EB7C587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  Немає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студентiв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.\n";</w:t>
      </w:r>
    </w:p>
    <w:p w14:paraId="0B21878A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0597527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s :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 {</w:t>
      </w:r>
    </w:p>
    <w:p w14:paraId="22F01F9A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  - " &lt;&lt; s-&gt;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() &lt;&lt; " років | "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70F926E4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    s-&gt;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();</w:t>
      </w:r>
    </w:p>
    <w:p w14:paraId="2155F1C4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77F9C81" w14:textId="71CC58A1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5A3C904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"-----------------------------\n";</w:t>
      </w:r>
    </w:p>
    <w:p w14:paraId="6E40D0A8" w14:textId="57639B95" w:rsid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>}</w:t>
      </w:r>
    </w:p>
    <w:p w14:paraId="57FB3990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B5AFF3" w14:textId="57599415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b/>
          <w:bCs/>
          <w:sz w:val="28"/>
          <w:szCs w:val="28"/>
          <w:lang w:val="en-US"/>
        </w:rPr>
        <w:t>Lr3 z1.cpp</w:t>
      </w:r>
    </w:p>
    <w:p w14:paraId="3658320C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&gt;</w:t>
      </w:r>
    </w:p>
    <w:p w14:paraId="7084BB5E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&gt;</w:t>
      </w:r>
    </w:p>
    <w:p w14:paraId="2F14EA27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&gt;</w:t>
      </w:r>
    </w:p>
    <w:p w14:paraId="5067AE50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windows.h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&gt;</w:t>
      </w:r>
    </w:p>
    <w:p w14:paraId="34970C3A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BCECC2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abiturient.h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"</w:t>
      </w:r>
    </w:p>
    <w:p w14:paraId="67D3803A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student.h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"</w:t>
      </w:r>
    </w:p>
    <w:p w14:paraId="37EB224A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teacher.h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"</w:t>
      </w:r>
    </w:p>
    <w:p w14:paraId="528F35F7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573969" w14:textId="7F04F3B6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1642710D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addToStack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*&gt;&amp;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);</w:t>
      </w:r>
    </w:p>
    <w:p w14:paraId="0DF7B599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vuvid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*&gt;&amp;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);</w:t>
      </w:r>
    </w:p>
    <w:p w14:paraId="2777236B" w14:textId="7C069602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*&gt;&amp;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);</w:t>
      </w:r>
    </w:p>
    <w:p w14:paraId="20969A29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vuvid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*&gt;&amp;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 {</w:t>
      </w:r>
    </w:p>
    <w:p w14:paraId="4CA4EC03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p :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</w:t>
      </w:r>
    </w:p>
    <w:p w14:paraId="6DFF161D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p-&gt;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();</w:t>
      </w:r>
    </w:p>
    <w:p w14:paraId="1CA512A6" w14:textId="23B5C589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>}</w:t>
      </w:r>
    </w:p>
    <w:p w14:paraId="03C93BC1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*&gt;&amp;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 {</w:t>
      </w:r>
    </w:p>
    <w:p w14:paraId="5A061F99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minage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maxage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37F70B2C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Введiть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мiнiмальний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i максимальний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вiк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: ";</w:t>
      </w:r>
    </w:p>
    <w:p w14:paraId="1B74619E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minage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maxage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3623F1BD" w14:textId="0F67E786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cin.ignore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();</w:t>
      </w:r>
    </w:p>
    <w:p w14:paraId="6E1E880D" w14:textId="2029AF7C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24564E57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p :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 {</w:t>
      </w:r>
    </w:p>
    <w:p w14:paraId="1E081D93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a = p-&gt;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();</w:t>
      </w:r>
    </w:p>
    <w:p w14:paraId="38634C32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(a &gt;=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minage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&amp;&amp; a &lt;=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maxage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 {</w:t>
      </w:r>
    </w:p>
    <w:p w14:paraId="546EF20E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    p-&gt;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();</w:t>
      </w:r>
    </w:p>
    <w:p w14:paraId="3F48DF66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69AF1D80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F600AEC" w14:textId="7A3DFD89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28FCA70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</w:t>
      </w:r>
    </w:p>
    <w:p w14:paraId="21560833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"Немає персон у цьому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дiапазонi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вiку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.\n";</w:t>
      </w:r>
    </w:p>
    <w:p w14:paraId="22E90A84" w14:textId="37347AA3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>}</w:t>
      </w:r>
    </w:p>
    <w:p w14:paraId="61452452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addToStack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*&gt;&amp;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 {</w:t>
      </w:r>
    </w:p>
    <w:p w14:paraId="348F4ABC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549B9167" w14:textId="7351A171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s;</w:t>
      </w:r>
    </w:p>
    <w:p w14:paraId="6F25FD73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"Кого додати?\n1 -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Абiтурiєнт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\n2 - Студент\n3 - Викладач\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nВаш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вибiр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: ";</w:t>
      </w:r>
    </w:p>
    <w:p w14:paraId="1F79073C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, s);</w:t>
      </w:r>
    </w:p>
    <w:p w14:paraId="77586E18" w14:textId="1DAB714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stoi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(s);</w:t>
      </w:r>
    </w:p>
    <w:p w14:paraId="16847FCA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dob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74272B24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"ПIБ: ";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);</w:t>
      </w:r>
    </w:p>
    <w:p w14:paraId="1DAEFE37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"Дата народження (DD.MM.YYYY): ";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dob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);</w:t>
      </w:r>
    </w:p>
    <w:p w14:paraId="5D5B3A74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"Заклад: ";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);</w:t>
      </w:r>
    </w:p>
    <w:p w14:paraId="5EB0045D" w14:textId="552562C5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"Телефон: ";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);</w:t>
      </w:r>
    </w:p>
    <w:p w14:paraId="21A44100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== 1) {</w:t>
      </w:r>
    </w:p>
    <w:p w14:paraId="355E4EFA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spec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7E08AC93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Спецiальнiсть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: ";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spec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);</w:t>
      </w:r>
    </w:p>
    <w:p w14:paraId="2DD188DA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st.push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abiturient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dob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spec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));</w:t>
      </w:r>
    </w:p>
    <w:p w14:paraId="5A7BDA00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C6724CA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== 2) {</w:t>
      </w:r>
    </w:p>
    <w:p w14:paraId="7BFB3DB5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dep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courseStr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707B5145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Вiддiлення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: ";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dep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);</w:t>
      </w:r>
    </w:p>
    <w:p w14:paraId="45E9C278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"Курс: ";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courseStr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);</w:t>
      </w:r>
    </w:p>
    <w:p w14:paraId="33D65FEB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st.push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dob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dep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stoi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courseStr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)));</w:t>
      </w:r>
    </w:p>
    <w:p w14:paraId="422A8A8B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511DDF8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== 3) {</w:t>
      </w:r>
    </w:p>
    <w:p w14:paraId="497D6D60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expStr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6BD9E67F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"Посада: ";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);</w:t>
      </w:r>
    </w:p>
    <w:p w14:paraId="216C822F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"Стаж 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рокiв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): ";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expStr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);</w:t>
      </w:r>
    </w:p>
    <w:p w14:paraId="5ACB1C37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st.push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dob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stoi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expStr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)));</w:t>
      </w:r>
    </w:p>
    <w:p w14:paraId="3D064D56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5D1B08A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86E5EDF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Невiрний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вибiр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.\n";</w:t>
      </w:r>
    </w:p>
    <w:p w14:paraId="4D3A6874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B6E2789" w14:textId="164AFF54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>}</w:t>
      </w:r>
    </w:p>
    <w:p w14:paraId="5BEF9B5E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() {</w:t>
      </w:r>
    </w:p>
    <w:p w14:paraId="122854DF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setlocale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(LC_ALL, "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ukr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");</w:t>
      </w:r>
    </w:p>
    <w:p w14:paraId="304C9BD2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SetConsoleCP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(1251);</w:t>
      </w:r>
    </w:p>
    <w:p w14:paraId="2BBE99C0" w14:textId="5631F23C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SetConsoleOutputCP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(1251);</w:t>
      </w:r>
    </w:p>
    <w:p w14:paraId="5C7A61E8" w14:textId="5526D4E4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*&gt;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640EA8B4" w14:textId="4DC21AA6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*&gt;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216AF681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st.push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Нiкiтюк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Олександра", "03.04.2008", "ХПФК", "38068...", "ПI", 3));</w:t>
      </w:r>
    </w:p>
    <w:p w14:paraId="1F7F8908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st.push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Iванов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Петро", "10.10.2007", "ХПФК", "38050...", "ПI", 2));</w:t>
      </w:r>
    </w:p>
    <w:p w14:paraId="1EACA590" w14:textId="2A853AC2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st.push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("Коваленко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Марiя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", "25.02.1980", "ХПФК", "380501234567", "Доцент", 15));</w:t>
      </w:r>
    </w:p>
    <w:p w14:paraId="6058412E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st.empty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()) {</w:t>
      </w:r>
    </w:p>
    <w:p w14:paraId="34C96092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people.push_back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st.top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());</w:t>
      </w:r>
    </w:p>
    <w:p w14:paraId="2C8A993B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st.pop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();</w:t>
      </w:r>
    </w:p>
    <w:p w14:paraId="1BD22AF1" w14:textId="542BDFE5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49AC546" w14:textId="32392F9B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choice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108ED35E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24F74D2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"\n=== МЕНЮ ===\n"</w:t>
      </w:r>
    </w:p>
    <w:p w14:paraId="4D41748E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    &lt;&lt; "1 - Додати персону (у STACK)\n"</w:t>
      </w:r>
    </w:p>
    <w:p w14:paraId="63214460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    &lt;&lt; "2 - Перемістити STACK -&gt; VECTOR\n"</w:t>
      </w:r>
    </w:p>
    <w:p w14:paraId="0E48FA15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    &lt;&lt; "3 - Вивести базу VECTOR\n"</w:t>
      </w:r>
    </w:p>
    <w:p w14:paraId="20AEBDFD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    &lt;&lt; "4 - Пошук за віком\n"</w:t>
      </w:r>
    </w:p>
    <w:p w14:paraId="6ABB5BE3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    &lt;&lt; "0 - Вихід\n"</w:t>
      </w:r>
    </w:p>
    <w:p w14:paraId="79A39E39" w14:textId="56E417DC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    &lt;&lt; "Ваш вибір: ";</w:t>
      </w:r>
    </w:p>
    <w:p w14:paraId="14F9DDBB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choice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50BC0D7F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cin.ignore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();</w:t>
      </w:r>
    </w:p>
    <w:p w14:paraId="21462E23" w14:textId="077448DD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1C64ADAA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choice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 {</w:t>
      </w:r>
    </w:p>
    <w:p w14:paraId="5D670808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1:</w:t>
      </w:r>
    </w:p>
    <w:p w14:paraId="54ABFA5D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addToStack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);</w:t>
      </w:r>
    </w:p>
    <w:p w14:paraId="68AABFA3" w14:textId="131BF604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7986BA89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2:</w:t>
      </w:r>
    </w:p>
    <w:p w14:paraId="40AF104E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st.empty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()) {</w:t>
      </w:r>
    </w:p>
    <w:p w14:paraId="171167F7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people.push_back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st.top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());</w:t>
      </w:r>
    </w:p>
    <w:p w14:paraId="11CE2A3A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st.pop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();</w:t>
      </w:r>
    </w:p>
    <w:p w14:paraId="2D36AF17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5E7CBCA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"Перенесено!\n";</w:t>
      </w:r>
    </w:p>
    <w:p w14:paraId="37BB9373" w14:textId="32B9C5FB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32148310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3:</w:t>
      </w:r>
    </w:p>
    <w:p w14:paraId="57F4BFF2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"===== БАЗА ПЕРСОН =====\n";</w:t>
      </w:r>
    </w:p>
    <w:p w14:paraId="63749D86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vuvid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);</w:t>
      </w:r>
    </w:p>
    <w:p w14:paraId="2DF9F76D" w14:textId="1BECEF73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6995D53B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4:</w:t>
      </w:r>
    </w:p>
    <w:p w14:paraId="342220F6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);</w:t>
      </w:r>
    </w:p>
    <w:p w14:paraId="5A35A667" w14:textId="6BAACA45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573DAEB5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0:</w:t>
      </w:r>
    </w:p>
    <w:p w14:paraId="7464482B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"Вихід...\n";</w:t>
      </w:r>
    </w:p>
    <w:p w14:paraId="7440CF81" w14:textId="121E9B73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;</w:t>
      </w:r>
    </w:p>
    <w:p w14:paraId="75656BD1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>:</w:t>
      </w:r>
    </w:p>
    <w:p w14:paraId="4EE616C1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&lt;&lt; "Невірний вибір!\n";</w:t>
      </w:r>
    </w:p>
    <w:p w14:paraId="6C03BE41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6A6C324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D09FB2" w14:textId="3B3E5149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}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choice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!= 0);</w:t>
      </w:r>
    </w:p>
    <w:p w14:paraId="4CD45169" w14:textId="60C1346F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p :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p;</w:t>
      </w:r>
    </w:p>
    <w:p w14:paraId="08440E14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6FA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A5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A6FA5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2859F40A" w14:textId="35DCBC14" w:rsid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sz w:val="28"/>
          <w:szCs w:val="28"/>
        </w:rPr>
        <w:t>}</w:t>
      </w:r>
    </w:p>
    <w:p w14:paraId="4051CE5F" w14:textId="77777777" w:rsid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5D7529" w14:textId="5843E6AD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6FA5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 </w:t>
      </w:r>
    </w:p>
    <w:p w14:paraId="43EC5C85" w14:textId="77777777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10FC60" w14:textId="7F676C1C" w:rsidR="005A6FA5" w:rsidRP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6FA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AB793D" wp14:editId="452F26FC">
            <wp:extent cx="4737268" cy="5029200"/>
            <wp:effectExtent l="0" t="0" r="6350" b="0"/>
            <wp:docPr id="699008130" name="Рисунок 1" descr="Зображення, що містить текст, знімок екрана, меню, доку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08130" name="Рисунок 1" descr="Зображення, що містить текст, знімок екрана, меню, докумен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0248" cy="503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E86D" w14:textId="77777777" w:rsidR="005A6FA5" w:rsidRDefault="005A6FA5" w:rsidP="005A6FA5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869627" w14:textId="6DBB1446" w:rsidR="005A6FA5" w:rsidRPr="005A6FA5" w:rsidRDefault="005A6FA5" w:rsidP="005A6FA5">
      <w:pPr>
        <w:shd w:val="clear" w:color="auto" w:fill="D1D1D1" w:themeFill="background2" w:themeFillShade="E6"/>
        <w:tabs>
          <w:tab w:val="left" w:pos="34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6FA5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5A6FA5">
        <w:rPr>
          <w:rFonts w:ascii="Times New Roman" w:hAnsi="Times New Roman" w:cs="Times New Roman"/>
          <w:b/>
          <w:bCs/>
          <w:sz w:val="28"/>
          <w:szCs w:val="28"/>
          <w:lang w:val="en-US"/>
        </w:rPr>
        <w:t>#</w:t>
      </w:r>
    </w:p>
    <w:p w14:paraId="5163758B" w14:textId="52A9936A" w:rsidR="005A6FA5" w:rsidRDefault="005A6FA5" w:rsidP="005A6FA5">
      <w:pPr>
        <w:tabs>
          <w:tab w:val="left" w:pos="34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 1</w:t>
      </w:r>
    </w:p>
    <w:p w14:paraId="7B5922C0" w14:textId="11DE3770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72420">
        <w:rPr>
          <w:rFonts w:ascii="Times New Roman" w:hAnsi="Times New Roman" w:cs="Times New Roman"/>
          <w:b/>
          <w:bCs/>
          <w:sz w:val="28"/>
          <w:szCs w:val="28"/>
          <w:lang w:val="en-US"/>
        </w:rPr>
        <w:t>Hotel.cs</w:t>
      </w:r>
      <w:proofErr w:type="spellEnd"/>
    </w:p>
    <w:p w14:paraId="5C8D27B1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72420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lr_1_3.Form1;</w:t>
      </w:r>
    </w:p>
    <w:p w14:paraId="2E389794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1BE048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7242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Hotel</w:t>
      </w:r>
      <w:proofErr w:type="spellEnd"/>
    </w:p>
    <w:p w14:paraId="647809FD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2420">
        <w:rPr>
          <w:rFonts w:ascii="Times New Roman" w:hAnsi="Times New Roman" w:cs="Times New Roman"/>
          <w:sz w:val="28"/>
          <w:szCs w:val="28"/>
        </w:rPr>
        <w:t>{</w:t>
      </w:r>
    </w:p>
    <w:p w14:paraId="6C2414F6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24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&gt;?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RoomAdded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>;</w:t>
      </w:r>
    </w:p>
    <w:p w14:paraId="56AA97E0" w14:textId="4E077AD4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&gt;?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StatusMessage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>;</w:t>
      </w:r>
    </w:p>
    <w:p w14:paraId="6991584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24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SortedList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Rooms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; } =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SortedList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>&gt;();</w:t>
      </w:r>
    </w:p>
    <w:p w14:paraId="07F43E7D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0B138A" w14:textId="70E64C3C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HotelName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>; }</w:t>
      </w:r>
    </w:p>
    <w:p w14:paraId="0AF98288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24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Hotel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>)</w:t>
      </w:r>
    </w:p>
    <w:p w14:paraId="21115661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2420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12B78D8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242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HotelName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>;</w:t>
      </w:r>
    </w:p>
    <w:p w14:paraId="6739AA4A" w14:textId="53369B0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A46C41B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24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AddRoom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r)</w:t>
      </w:r>
    </w:p>
    <w:p w14:paraId="77DE16DF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2420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CD2F054" w14:textId="04BFF56A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Rooms.Count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== 0 ? 1 :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Rooms.Keys.Max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>() + 1;</w:t>
      </w:r>
    </w:p>
    <w:p w14:paraId="69C05275" w14:textId="3C3CD4E4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Rooms.Add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>, r);</w:t>
      </w:r>
    </w:p>
    <w:p w14:paraId="1228405A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242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RoomAdded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>?.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Invoke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>(r);</w:t>
      </w:r>
    </w:p>
    <w:p w14:paraId="2D397B1D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242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StatusMessage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>?.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Invoke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>($"Додано кімнату з ключем {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>}");</w:t>
      </w:r>
    </w:p>
    <w:p w14:paraId="1134C6C7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242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0BA7F7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2420">
        <w:rPr>
          <w:rFonts w:ascii="Times New Roman" w:hAnsi="Times New Roman" w:cs="Times New Roman"/>
          <w:sz w:val="28"/>
          <w:szCs w:val="28"/>
        </w:rPr>
        <w:t>}</w:t>
      </w:r>
    </w:p>
    <w:p w14:paraId="72DB2839" w14:textId="77777777" w:rsid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15443A" w14:textId="30894A60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72420">
        <w:rPr>
          <w:rFonts w:ascii="Times New Roman" w:hAnsi="Times New Roman" w:cs="Times New Roman"/>
          <w:b/>
          <w:bCs/>
          <w:sz w:val="28"/>
          <w:szCs w:val="28"/>
          <w:lang w:val="en-US"/>
        </w:rPr>
        <w:t>Logger.cs</w:t>
      </w:r>
      <w:proofErr w:type="spellEnd"/>
    </w:p>
    <w:p w14:paraId="1C3F538D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7242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Logger</w:t>
      </w:r>
      <w:proofErr w:type="spellEnd"/>
    </w:p>
    <w:p w14:paraId="4475139A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2420">
        <w:rPr>
          <w:rFonts w:ascii="Times New Roman" w:hAnsi="Times New Roman" w:cs="Times New Roman"/>
          <w:sz w:val="28"/>
          <w:szCs w:val="28"/>
        </w:rPr>
        <w:t>{</w:t>
      </w:r>
    </w:p>
    <w:p w14:paraId="26CC468A" w14:textId="58625A5D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readonly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filePath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= "log.txt";</w:t>
      </w:r>
    </w:p>
    <w:p w14:paraId="05BAEEC8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24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>)</w:t>
      </w:r>
    </w:p>
    <w:p w14:paraId="6F672F8B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2420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497CCDF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242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File.AppendAllText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filePath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>, $"{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DateTime.Now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>}: {</w:t>
      </w:r>
      <w:proofErr w:type="spellStart"/>
      <w:r w:rsidRPr="00E72420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E72420">
        <w:rPr>
          <w:rFonts w:ascii="Times New Roman" w:hAnsi="Times New Roman" w:cs="Times New Roman"/>
          <w:sz w:val="28"/>
          <w:szCs w:val="28"/>
        </w:rPr>
        <w:t>}\n");</w:t>
      </w:r>
    </w:p>
    <w:p w14:paraId="2E9B7E13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242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9B602EF" w14:textId="1E406A6F" w:rsid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</w:rPr>
        <w:t>}</w:t>
      </w:r>
    </w:p>
    <w:p w14:paraId="19D88754" w14:textId="77777777" w:rsid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694BE6" w14:textId="678AD7E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Form1.cs</w:t>
      </w:r>
    </w:p>
    <w:p w14:paraId="058327D9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System.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Globalization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39C50A7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System.Text.Json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ECEDF92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System.Windows.Forms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163DA21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using static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System.Windows.Forms.VisualStyles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VisualStyleElement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EB3E1A8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using static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System.Windows.Forms.VisualStyles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.VisualStyleElement.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Button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5E4B051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14CD571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>namespace lr_1_3</w:t>
      </w:r>
    </w:p>
    <w:p w14:paraId="7BA5047F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4AA820A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Form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1 :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140A63D5" w14:textId="277C9C55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CDF5232" w14:textId="728621AC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public delegate int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RoomSorter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Room a, Room b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E6138C7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public interface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IPriceable</w:t>
      </w:r>
      <w:proofErr w:type="spellEnd"/>
    </w:p>
    <w:p w14:paraId="72CC2AB8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D8FBB93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int Price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{ get; }</w:t>
      </w:r>
      <w:proofErr w:type="gramEnd"/>
    </w:p>
    <w:p w14:paraId="767EEC57" w14:textId="1EC6B78D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E3DA9C8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public interface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IComfort</w:t>
      </w:r>
      <w:proofErr w:type="spellEnd"/>
    </w:p>
    <w:p w14:paraId="1EA75851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4F3DC3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bool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{ get; }</w:t>
      </w:r>
      <w:proofErr w:type="gramEnd"/>
    </w:p>
    <w:p w14:paraId="6A54EE91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bool Food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{ get; }</w:t>
      </w:r>
      <w:proofErr w:type="gramEnd"/>
    </w:p>
    <w:p w14:paraId="57512BC8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string Climate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{ get; }</w:t>
      </w:r>
      <w:proofErr w:type="gramEnd"/>
    </w:p>
    <w:p w14:paraId="60098234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Toilet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{ get; }</w:t>
      </w:r>
      <w:proofErr w:type="gramEnd"/>
    </w:p>
    <w:p w14:paraId="6E20AA34" w14:textId="487C5DA3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62E884B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public interface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IRoomInfo</w:t>
      </w:r>
      <w:proofErr w:type="spellEnd"/>
    </w:p>
    <w:p w14:paraId="722FABBD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9DC73AA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int Seats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{ get; }</w:t>
      </w:r>
      <w:proofErr w:type="gramEnd"/>
    </w:p>
    <w:p w14:paraId="094DF9EF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double Area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{ get; }</w:t>
      </w:r>
      <w:proofErr w:type="gramEnd"/>
    </w:p>
    <w:p w14:paraId="0F79E9A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int Beds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{ get; }</w:t>
      </w:r>
      <w:proofErr w:type="gramEnd"/>
    </w:p>
    <w:p w14:paraId="53050BAC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BedType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{ get; }</w:t>
      </w:r>
      <w:proofErr w:type="gramEnd"/>
    </w:p>
    <w:p w14:paraId="039DB030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Furniture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{ get; }</w:t>
      </w:r>
      <w:proofErr w:type="gramEnd"/>
    </w:p>
    <w:p w14:paraId="537CC7BA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RoomType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{ get; }</w:t>
      </w:r>
      <w:proofErr w:type="gramEnd"/>
    </w:p>
    <w:p w14:paraId="2835ADD8" w14:textId="6620FFA4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E5B108F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class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Room :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IPriceable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IComfort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IRoomInfo</w:t>
      </w:r>
      <w:proofErr w:type="spellEnd"/>
    </w:p>
    <w:p w14:paraId="769716A9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D4D53FF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int seats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; set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3A9C2831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double area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; set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13BEAF61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int beds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; set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155ACBF8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string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bedType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; set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574FB79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string furniture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; set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28441007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bool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; set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56279809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string climate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; set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480073A6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bool food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; set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5461941A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string toilet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; set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3E7B796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int price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; set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7AF97942" w14:textId="1AFC3715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string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RoomType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; set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4FADCF96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int Price =&gt;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price;</w:t>
      </w:r>
      <w:proofErr w:type="gramEnd"/>
    </w:p>
    <w:p w14:paraId="5A019C03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bool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=&gt;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ACAF5DC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bool Food =&gt;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food;</w:t>
      </w:r>
      <w:proofErr w:type="gramEnd"/>
    </w:p>
    <w:p w14:paraId="2746B970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string Climate =&gt;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climate;</w:t>
      </w:r>
      <w:proofErr w:type="gramEnd"/>
    </w:p>
    <w:p w14:paraId="6B8F2FEF" w14:textId="58D9E7CF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string Toilet =&gt;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toilet;</w:t>
      </w:r>
      <w:proofErr w:type="gramEnd"/>
    </w:p>
    <w:p w14:paraId="6F2ECCDF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int Seats =&gt;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seats;</w:t>
      </w:r>
      <w:proofErr w:type="gramEnd"/>
    </w:p>
    <w:p w14:paraId="71767A53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double Area =&gt;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area;</w:t>
      </w:r>
      <w:proofErr w:type="gramEnd"/>
    </w:p>
    <w:p w14:paraId="693FB0F8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int Beds =&gt;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beds;</w:t>
      </w:r>
      <w:proofErr w:type="gramEnd"/>
    </w:p>
    <w:p w14:paraId="4B750CCF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string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BedType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=&gt;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bedType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A61DA3B" w14:textId="3A9EDF78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string Furniture =&gt;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furniture;</w:t>
      </w:r>
      <w:proofErr w:type="gramEnd"/>
    </w:p>
    <w:p w14:paraId="3EEBEC53" w14:textId="7BEFCE50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Room(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{ }</w:t>
      </w:r>
      <w:proofErr w:type="gramEnd"/>
    </w:p>
    <w:p w14:paraId="7BD61234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Room(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int seats, double area, int beds, string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bedType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, string furniture, bool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, string climate, bool food, string toilet, int price)</w:t>
      </w:r>
    </w:p>
    <w:p w14:paraId="5E853DDD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8A3338F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this.seats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seats;</w:t>
      </w:r>
      <w:proofErr w:type="gramEnd"/>
    </w:p>
    <w:p w14:paraId="67FDBA7B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this.area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area;</w:t>
      </w:r>
      <w:proofErr w:type="gramEnd"/>
    </w:p>
    <w:p w14:paraId="0BE7F01B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this.beds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beds;</w:t>
      </w:r>
      <w:proofErr w:type="gramEnd"/>
    </w:p>
    <w:p w14:paraId="5BF2F31B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this.bedType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bedType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2652E99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this.furniture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furniture;</w:t>
      </w:r>
      <w:proofErr w:type="gramEnd"/>
    </w:p>
    <w:p w14:paraId="4EB96A9D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this.wifi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A3BEA5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this.climate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climate;</w:t>
      </w:r>
      <w:proofErr w:type="gramEnd"/>
    </w:p>
    <w:p w14:paraId="279AF01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this.food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food;</w:t>
      </w:r>
      <w:proofErr w:type="gramEnd"/>
    </w:p>
    <w:p w14:paraId="7DFA6BD0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this.toilet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toilet;</w:t>
      </w:r>
      <w:proofErr w:type="gramEnd"/>
    </w:p>
    <w:p w14:paraId="0B06FE41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this.price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price;</w:t>
      </w:r>
      <w:proofErr w:type="gramEnd"/>
    </w:p>
    <w:p w14:paraId="2654C879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this.RoomType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"Standard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767D3F90" w14:textId="39CADD75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DFC7617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static bool operator =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Room a, Room b)</w:t>
      </w:r>
    </w:p>
    <w:p w14:paraId="194B3716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58CFB97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ReferenceEquals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a, b)) return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true;</w:t>
      </w:r>
      <w:proofErr w:type="gramEnd"/>
    </w:p>
    <w:p w14:paraId="3C9CBD54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ReferenceEquals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a, null) ||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ReferenceEquals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b, null)) return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false;</w:t>
      </w:r>
      <w:proofErr w:type="gramEnd"/>
    </w:p>
    <w:p w14:paraId="64180187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a.seats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b.seats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E61B17" w14:textId="369E97DD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FAA31E6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static bool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operator !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=(Room a, Room b) =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&gt; !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(a == b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F4917CD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static bool operator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Room a, Room b) =&gt;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a.price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b.price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FD494CC" w14:textId="7D34C243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static bool operator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&lt;(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Room a, Room b) =&gt;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a.price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b.price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5D29BC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override bool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Equals(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object obj) =&gt; obj is Room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 &amp;&amp;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this ==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r;</w:t>
      </w:r>
      <w:proofErr w:type="gramEnd"/>
    </w:p>
    <w:p w14:paraId="5616B9AF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override int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GetHashCode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) =&gt;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seats.GetHashCode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() ^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price.GetHashCode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A000285" w14:textId="6C0D8165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D6D657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public class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LuxuryRoom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Room</w:t>
      </w:r>
    </w:p>
    <w:p w14:paraId="48DA1BBC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266DA27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string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ExtraService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; set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2477731B" w14:textId="5D29DFAC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bool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HasBalcony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; set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0E4B0CC2" w14:textId="2A76BD8D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LuxuryRoom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{ }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035373B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LuxuryRoom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int seats, double area, int beds, string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bedType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, string furniture, bool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494BA9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string climate, bool food, string toilet, int price,</w:t>
      </w:r>
    </w:p>
    <w:p w14:paraId="18C6D28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string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extraService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, bool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hasBalcony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E883EB2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BD9F37A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this.seats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seats;</w:t>
      </w:r>
      <w:proofErr w:type="gramEnd"/>
    </w:p>
    <w:p w14:paraId="235E6DBB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this.area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area;</w:t>
      </w:r>
      <w:proofErr w:type="gramEnd"/>
    </w:p>
    <w:p w14:paraId="78A473AD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this.beds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beds;</w:t>
      </w:r>
      <w:proofErr w:type="gramEnd"/>
    </w:p>
    <w:p w14:paraId="57F69E6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this.bedType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bedType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B276DEC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this.furniture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furniture;</w:t>
      </w:r>
      <w:proofErr w:type="gramEnd"/>
    </w:p>
    <w:p w14:paraId="22B0B96C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this.wifi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0C63109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this.climate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climate;</w:t>
      </w:r>
      <w:proofErr w:type="gramEnd"/>
    </w:p>
    <w:p w14:paraId="7E540713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this.food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food;</w:t>
      </w:r>
      <w:proofErr w:type="gramEnd"/>
    </w:p>
    <w:p w14:paraId="78A057D0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this.toilet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toilet;</w:t>
      </w:r>
      <w:proofErr w:type="gramEnd"/>
    </w:p>
    <w:p w14:paraId="07B71EF4" w14:textId="28528B90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this.price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price;</w:t>
      </w:r>
      <w:proofErr w:type="gramEnd"/>
    </w:p>
    <w:p w14:paraId="172B30A3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this.ExtraService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extraService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EF5A751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this.HasBalcony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hasBalcony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120C0EA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this.RoomType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"Luxury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4095BFD4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EE5D29E" w14:textId="01C0D5C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71CDA82D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public class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EconomyRoom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Room</w:t>
      </w:r>
    </w:p>
    <w:p w14:paraId="79B9A9B3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C9B0A7F" w14:textId="5DD5EB30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bool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SharedToilet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; set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0CFD480C" w14:textId="72AC7D9C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EconomyRoom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{ }</w:t>
      </w:r>
      <w:proofErr w:type="gramEnd"/>
    </w:p>
    <w:p w14:paraId="6BC1B180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EconomyRoom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int seats, double area, int beds, string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bedType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, string furniture,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bool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0C374BB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string climate, bool food, string toilet, int price,</w:t>
      </w:r>
    </w:p>
    <w:p w14:paraId="6561CA3A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bool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sharedToilet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397F7EC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80F10C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this.seats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seats;</w:t>
      </w:r>
      <w:proofErr w:type="gramEnd"/>
    </w:p>
    <w:p w14:paraId="65032F1B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this.area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area;</w:t>
      </w:r>
      <w:proofErr w:type="gramEnd"/>
    </w:p>
    <w:p w14:paraId="4632FAF8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this.beds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beds;</w:t>
      </w:r>
      <w:proofErr w:type="gramEnd"/>
    </w:p>
    <w:p w14:paraId="2CD2E5F8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this.bedType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bedType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1CD27D2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this.furniture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furniture;</w:t>
      </w:r>
      <w:proofErr w:type="gramEnd"/>
    </w:p>
    <w:p w14:paraId="267D7D21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this.wifi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7362CA9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this.climate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climate;</w:t>
      </w:r>
      <w:proofErr w:type="gramEnd"/>
    </w:p>
    <w:p w14:paraId="345C28C9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this.food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food;</w:t>
      </w:r>
      <w:proofErr w:type="gramEnd"/>
    </w:p>
    <w:p w14:paraId="4E95753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this.toilet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toilet;</w:t>
      </w:r>
      <w:proofErr w:type="gramEnd"/>
    </w:p>
    <w:p w14:paraId="14DB088F" w14:textId="5E5BAD1A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this.price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price;</w:t>
      </w:r>
      <w:proofErr w:type="gramEnd"/>
    </w:p>
    <w:p w14:paraId="31E41078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this.SharedToilet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sharedToilet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558A01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this.RoomType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"Economy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04034E2F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679F060" w14:textId="3C0B49C0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F074C1F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private Hotel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hotel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new Hotel("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Podillya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26A0AF9" w14:textId="18191874" w:rsid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private Logger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logger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Logger();</w:t>
      </w:r>
      <w:proofErr w:type="gramEnd"/>
    </w:p>
    <w:p w14:paraId="48AFC02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33BB96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public Form1()</w:t>
      </w:r>
    </w:p>
    <w:p w14:paraId="30B04E1F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6B1D2ED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1EF5BBDF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panel1.Hide(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2EE7F1A" w14:textId="196B29B4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label28.Hide(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28EC31D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hotel.RoomAdded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+= r =&gt;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logger.Log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($"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Додано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r.RoomType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}, {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r.price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грн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44871CC" w14:textId="086D61F5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hotel.StatusMessage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+= msg =&gt;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logger.Log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(msg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A42559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dataGridView1.DefaultCellStyle.WrapMode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DataGridViewTriState.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True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DDA10F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dataGridView2.DefaultCellStyle.WrapMode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DataGridViewTriState.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True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1CAAE46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dataGridView1.Columns.Add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("Type", "Type"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78C90A3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dataGridView1.Columns.Add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("Seats", "Seats"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695BBEC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dataGridView1.Columns.Add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("Area", "Area (m²)"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9570622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dataGridView1.Columns.Add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("Beds", "Beds"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A92FF12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dataGridView1.Columns.Add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BedType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", "Bed type"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45042A3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dataGridView1.Columns.Add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("Furniture", "Furniture / Tech"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6192CAD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dataGridView1.Columns.Add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", "Wi-Fi"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ED3AAE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dataGridView1.Columns.Add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("Climate", "Climate"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951749C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dataGridView1.Columns.Add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("Food", "Food"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4F339CB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dataGridView1.Columns.Add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("Toilet", "Toilet"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1FD18A1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dataGridView1.Columns.Add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("Price", "Price (₴)"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5A6CA4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foreach (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DataGridViewColumn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col in dataGridView1.Columns)</w:t>
      </w:r>
    </w:p>
    <w:p w14:paraId="2AABE8C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00EF1D7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dataGridView2.Columns.Add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((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DataGridViewColumn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col.Clone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860981F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CB8E75B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foreach (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DataGridViewColumn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col in dataGridView1.Columns)</w:t>
      </w:r>
    </w:p>
    <w:p w14:paraId="4C905EE8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995C3BF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dataGridView3.Columns.Add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((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DataGridViewColumn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col.Clone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1834B94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4F75AC4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dataGridView1.AutoSizeRowsMode =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DataGridViewAutoSizeRowsMode.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AllCells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061B732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dataGridView2.AutoSizeRowsMode =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DataGridViewAutoSizeRowsMode.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AllCells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FBDB029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B1BFB2D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FillGrid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grid, List&lt;Room&gt; rooms)</w:t>
      </w:r>
    </w:p>
    <w:p w14:paraId="4B7F9E80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8ABC6EF" w14:textId="6753B1F8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grid.Rows.Clear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0FB8197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foreach (var r in rooms)</w:t>
      </w:r>
    </w:p>
    <w:p w14:paraId="1BA72B44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7338606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grid.Rows.Add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0EA98879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r.RoomType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8E539D7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r.seats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CE8A33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r.area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3C9E146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r.beds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2D41D0A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r.bedType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E6ABD9C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r.furniture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FF8CD42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r.wifi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? "Yes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"No",</w:t>
      </w:r>
    </w:p>
    <w:p w14:paraId="26E730AC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r.climate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E430C3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r.food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? "Yes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"No",</w:t>
      </w:r>
    </w:p>
    <w:p w14:paraId="3D37F8F0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r.toilet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755E50F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r.price</w:t>
      </w:r>
      <w:proofErr w:type="spellEnd"/>
      <w:proofErr w:type="gramEnd"/>
    </w:p>
    <w:p w14:paraId="25412A12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);</w:t>
      </w:r>
    </w:p>
    <w:p w14:paraId="4FF7C22A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EE0A5FD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B4CC7DB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button1_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B9BFA99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9E9717B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0BB37AD7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F7C470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seats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int.Parse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(textBox1.Text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DBD7E81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area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double.Parse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(textBox2.Text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9AB0616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beds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int.Parse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(textBox3.Text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115510F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string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bedType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comboBox1.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Text;</w:t>
      </w:r>
      <w:proofErr w:type="gramEnd"/>
    </w:p>
    <w:p w14:paraId="69D388D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furniture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string.Join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("; ",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checkedListBox1.CheckedItems.Cast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&lt;string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3355228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climate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string.Join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("; ",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checkedListBox2.CheckedItems.Cast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&lt;string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F9DAF42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bool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checkBox1.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Checked;</w:t>
      </w:r>
      <w:proofErr w:type="gramEnd"/>
    </w:p>
    <w:p w14:paraId="3F595204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bool food = checkBox2.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Checked;</w:t>
      </w:r>
      <w:proofErr w:type="gramEnd"/>
    </w:p>
    <w:p w14:paraId="60AC3187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toilet = comboBox2.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Text;</w:t>
      </w:r>
      <w:proofErr w:type="gramEnd"/>
    </w:p>
    <w:p w14:paraId="48F4EC39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price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int.Parse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(textBox4.Text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C70D63B" w14:textId="10DF5941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roomType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comboBox3.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Text;</w:t>
      </w:r>
      <w:proofErr w:type="gramEnd"/>
    </w:p>
    <w:p w14:paraId="27199F00" w14:textId="636FC424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Room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r;</w:t>
      </w:r>
      <w:proofErr w:type="gramEnd"/>
    </w:p>
    <w:p w14:paraId="1CF58637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roomType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== "Luxury")</w:t>
      </w:r>
    </w:p>
    <w:p w14:paraId="122A9CD6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07CF81B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 = new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LuxuryRoom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seats,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area, beds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bedType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, furniture,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, climate, food, toilet, price, "SPA,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Mini-bar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", true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EAFA690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395C9C9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 if (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roomType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== "Economy")</w:t>
      </w:r>
    </w:p>
    <w:p w14:paraId="546B1E4D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2C765A99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 = new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EconomyRoom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seats, area, beds,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bedType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, furniture,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, climate, food, toilet, price, true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37E6544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2FFB8B2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</w:t>
      </w:r>
    </w:p>
    <w:p w14:paraId="175D5A16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7355B42A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 = new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Room(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seats,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area, beds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bedType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, furniture,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, climate, food, toilet, price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9ED959C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A91604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r.RoomType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roomType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9DC96BC" w14:textId="014B18E3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hotel.AddRoom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(r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E8F6A22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v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dataGridView1.Rows.Add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EE79143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r.RoomType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4BC9B4B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r.seats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29E71EC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r.area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385573A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r.beds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D704CDF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r.bedType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841EA2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r.furniture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3C04CD4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r.wifi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? "Yes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"No",</w:t>
      </w:r>
    </w:p>
    <w:p w14:paraId="1350547C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r.climate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BC5C901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r.food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? "Yes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"No",</w:t>
      </w:r>
    </w:p>
    <w:p w14:paraId="3DBCE86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r.toilet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32D9F3A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r.price</w:t>
      </w:r>
      <w:proofErr w:type="spellEnd"/>
      <w:proofErr w:type="gramEnd"/>
    </w:p>
    <w:p w14:paraId="7E52A7C0" w14:textId="3906775C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);</w:t>
      </w:r>
    </w:p>
    <w:p w14:paraId="43FA6C7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$"{</w:t>
      </w:r>
      <w:proofErr w:type="spellStart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roomType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} room added!"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91F9A2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textBox1.Clear(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C696EE2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textBox2.Clear(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3CFAE3F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textBox3.Clear(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15C47B4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textBox4.Clear(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C37B3A8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comboBox1.SelectedIndex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-1;</w:t>
      </w:r>
      <w:proofErr w:type="gramEnd"/>
    </w:p>
    <w:p w14:paraId="5FF42A1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comboBox2.SelectedIndex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-1;</w:t>
      </w:r>
      <w:proofErr w:type="gramEnd"/>
    </w:p>
    <w:p w14:paraId="3500A4E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comboBox3.SelectedIndex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-1;</w:t>
      </w:r>
      <w:proofErr w:type="gramEnd"/>
    </w:p>
    <w:p w14:paraId="74C404B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checkBox1.Checked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false;</w:t>
      </w:r>
      <w:proofErr w:type="gramEnd"/>
    </w:p>
    <w:p w14:paraId="1EF6D567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checkBox2.Checked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false;</w:t>
      </w:r>
      <w:proofErr w:type="gramEnd"/>
    </w:p>
    <w:p w14:paraId="7E6584F0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checkedListBox1.Items.Count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17A9F80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6E9DF724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checkedListBox1.SetItemChecked(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, false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D1F19E9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D31E6F8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checkedListBox2.Items.Count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2E76A471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188F4FB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checkedListBox2.SetItemChecked(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, false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CF17F43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7AC0321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D01085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catch</w:t>
      </w:r>
    </w:p>
    <w:p w14:paraId="3BAACFE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2F6648D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("Check entered data!"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17C3F53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74AC1B7" w14:textId="3B915CBD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9F67023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вивестиToolStripMenuItem_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4E389C7F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CD88D4D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panel1.Show(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AB1A2A8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label28.Show(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4B55F87" w14:textId="529F8398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D1EA55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label28_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1BBAF37F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E1C1BC9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panel1.Hide(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762E741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label28.Hide(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659F48A" w14:textId="4C883C41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4071BA3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зберегтиToolStripMenuItem_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FBC1D53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EBDBC37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SaveFileDialog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save = new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SaveFileDialog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0FEA5343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save.Filter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"JSON Files (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*.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)|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*.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2B88FD8B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save.ShowDialog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() ==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DialogResult.OK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1738CEC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8F201E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try</w:t>
      </w:r>
    </w:p>
    <w:p w14:paraId="473F5E98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651CD418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JsonSerializer.Serialize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hotel.Rooms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E01859F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new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JsonSerializerOptions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WriteIndented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true });</w:t>
      </w:r>
      <w:proofErr w:type="gramEnd"/>
    </w:p>
    <w:p w14:paraId="3B6FE3A1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File.WriteAllText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save.FileName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E7C5A2D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успішно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збережено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!"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39C3D27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BE2BB9C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catch (Exception ex)</w:t>
      </w:r>
    </w:p>
    <w:p w14:paraId="7444439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79E1AB54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Помилка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збереженні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176ADA0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0EFB38F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FCD2644" w14:textId="3BC3CD8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C41EDD2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створитиToolStripMenuItem_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84D798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F3B89E8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OpenFileDialog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open = new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OpenFileDialog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1630E2B1" w14:textId="61B0973F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open.Filter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"JSON Files (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*.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)|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*.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|All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Files (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*.*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)|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*.*";</w:t>
      </w:r>
      <w:proofErr w:type="gramEnd"/>
    </w:p>
    <w:p w14:paraId="6C7563F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open.ShowDialog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() ==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DialogResult.OK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E88AF07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CAF97A8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try</w:t>
      </w:r>
    </w:p>
    <w:p w14:paraId="4759C21A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1BCD06FC" w14:textId="4EA7389B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File.ReadAllText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open.FileName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391BA4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hotel.Rooms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JsonSerializer.Deserialize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SortedList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&lt;int, Room&gt;&gt;(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58D1E4E" w14:textId="003381A8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?? new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SortedList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&lt;int, Room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&gt;();</w:t>
      </w:r>
      <w:proofErr w:type="gramEnd"/>
    </w:p>
    <w:p w14:paraId="0A4431B3" w14:textId="5301BA5C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dataGridView1.Rows.Clear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533670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foreach (var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kv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hotel.Rooms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0058BC8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7FD04FB2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var r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kv.Value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58E49E9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dataGridView1.Rows.Add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r.RoomType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r.seats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r.area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r.beds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r.bedType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r.furniture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EB65F5C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r.wifi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? "Yes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"No",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r.climate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r.food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? "Yes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"No",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r.toilet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r.price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BAE4FFD" w14:textId="04573B56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693F92C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успішно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відкрито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!"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6EE8521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7761C9A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catch (Exception ex)</w:t>
      </w:r>
    </w:p>
    <w:p w14:paraId="19342314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003275A9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Помилка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відкриття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AD87B22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DF89DAB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B265B08" w14:textId="218C00ED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97F3B4A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button2_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5112699D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242E3B1" w14:textId="130C3DCC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dataGridView2.Rows.Clear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B25FCFB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string.IsNullOrWhiteSpace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(textBox5.Text))</w:t>
      </w:r>
    </w:p>
    <w:p w14:paraId="4B66F071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722EEED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Введіть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кількість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місць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!"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234C5B4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29948D16" w14:textId="57AB695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522C1F9" w14:textId="65F50B3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int seats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int.Parse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(textBox5.Text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1781D5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var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filteredRooms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hotel.Rooms</w:t>
      </w:r>
      <w:proofErr w:type="spellEnd"/>
      <w:proofErr w:type="gramEnd"/>
    </w:p>
    <w:p w14:paraId="280A48B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.Where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(x =&gt;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x.Value.seats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== seats)</w:t>
      </w:r>
    </w:p>
    <w:p w14:paraId="2D9400ED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.Select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(x =&gt;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x.Value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6A00B2A" w14:textId="04BC2A4E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ToList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4D916E8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filteredRooms.Count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== 0)</w:t>
      </w:r>
    </w:p>
    <w:p w14:paraId="7750BB83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F368CB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Кімнати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знайдено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!"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AC2547B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72A77D98" w14:textId="41AFA656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E8A1F91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foreach (var r in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filteredRooms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3E9AE28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6CAFC04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dataGridView2.Rows.Add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r.RoomType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r.seats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r.area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r.beds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r.bedType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r.furniture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432E3D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r.wifi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? "Yes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"No",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r.climate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r.food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? "Yes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"No",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r.toilet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r.price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A5525DB" w14:textId="0A8D0D55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F99FEDF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filteredRooms.Count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&gt;= 2)</w:t>
      </w:r>
    </w:p>
    <w:p w14:paraId="51D3B9A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2872E0A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filteredRooms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0] &gt;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filteredRooms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1])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Перша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дорожча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6FE09B4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 if (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filteredRooms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0] &lt;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filteredRooms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1])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Перша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дешевша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AC71096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Однакові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1D42E4B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EF3607A" w14:textId="6045326B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9C9081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private List&lt;Room&gt;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SortRooms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List&lt;Room&gt; rooms,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RoomSorter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sorter)</w:t>
      </w:r>
    </w:p>
    <w:p w14:paraId="5047C659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9220E6C" w14:textId="59AC2A15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List&lt;Room&gt; result = new List&lt;Room&gt;(rooms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A90076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result.Count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- 1;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12789672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7304458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j =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+ 1; j &lt;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result.Count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1BAAEE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01D4799C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(sorter(result[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], result[j]) &gt; 0)</w:t>
      </w:r>
    </w:p>
    <w:p w14:paraId="4F4A1729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6867504B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var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result[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5E803A44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result[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] = result[j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7848278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result[j]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3225F29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58A96303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231B550" w14:textId="3CD74118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805A99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result;</w:t>
      </w:r>
      <w:proofErr w:type="gramEnd"/>
    </w:p>
    <w:p w14:paraId="0C47AC26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4A3DA63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button3_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CFDE4BB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4F5CC89" w14:textId="0F547AA4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List&lt;Room&gt; list = new List&lt;Room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&gt;();</w:t>
      </w:r>
      <w:proofErr w:type="gramEnd"/>
    </w:p>
    <w:p w14:paraId="54B4704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foreach (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DataGridViewRow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row in dataGridView1.Rows)</w:t>
      </w:r>
    </w:p>
    <w:p w14:paraId="2943F25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BE2DF60" w14:textId="7143D4D2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if (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row.IsNewRow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continue;</w:t>
      </w:r>
      <w:proofErr w:type="gramEnd"/>
    </w:p>
    <w:p w14:paraId="79A04914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Room r = new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Room(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52070FD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189B62F8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RoomType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row.Cells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[0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].Value?.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1C307B6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seats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int.Parse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row.Cells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[1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Value.ToString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()),</w:t>
      </w:r>
    </w:p>
    <w:p w14:paraId="0AFA871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area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double.Parse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row.Cells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[2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Value.ToString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()),</w:t>
      </w:r>
    </w:p>
    <w:p w14:paraId="481E50E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beds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int.Parse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row.Cells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[3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Value.ToString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()),</w:t>
      </w:r>
    </w:p>
    <w:p w14:paraId="4E139BCB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bedType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row.Cells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[4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Value.ToString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614C92B6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furniture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row.Cells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[5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Value.ToString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51A5336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row.Cells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[6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Value.ToString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() == "Yes",</w:t>
      </w:r>
    </w:p>
    <w:p w14:paraId="49B19D61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climate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row.Cells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[7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Value.ToString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3DEF7D76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food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row.Cells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[8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Value.ToString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() == "Yes",</w:t>
      </w:r>
    </w:p>
    <w:p w14:paraId="27ACEEF0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toilet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row.Cells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[9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Value.ToString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30572336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price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int.Parse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row.Cells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[10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Value.ToString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2DA655D1" w14:textId="3DFA2C44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};</w:t>
      </w:r>
    </w:p>
    <w:p w14:paraId="6136FA2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list.Add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(r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1D7E924" w14:textId="41811381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317F33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RoomSorter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sorter = (a, b) =&gt;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a.price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.CompareTo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b.price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F35308E" w14:textId="0FD61DCC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List&lt;Room&gt; sorted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SortRooms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list, sorter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6948DD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FillGrid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dataGridView3, sorted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C11DA7A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Відсортовано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!"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33930FF" w14:textId="2441DE19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41981FA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button4_Click_1(object sender,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6C3AC479" w14:textId="79C4FDF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590520A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dataGridView1.SelectedRows.Count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== 0)</w:t>
      </w:r>
    </w:p>
    <w:p w14:paraId="2CA81BA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83AB814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Виберіть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рядок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видалення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!"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FB4B741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0E27751C" w14:textId="154FE8BD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E7FBEFF" w14:textId="35A065D0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int index = dataGridView1.SelectedRows[0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].Index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CF2D5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if (index &gt;=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hotel.Rooms.Count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80AD08B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1EF6D50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Помилка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видалення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!"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94189F9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31E3E632" w14:textId="656EBD85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F02E9AE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int key =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hotel.Rooms.Keys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[index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7DCB5FB2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hotel.Rooms.Remove</w:t>
      </w:r>
      <w:proofErr w:type="spellEnd"/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(key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55ADBB5" w14:textId="646972CD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dataGridView1.Rows.RemoveAt</w:t>
      </w:r>
      <w:proofErr w:type="gramEnd"/>
      <w:r w:rsidRPr="00E72420">
        <w:rPr>
          <w:rFonts w:ascii="Times New Roman" w:hAnsi="Times New Roman" w:cs="Times New Roman"/>
          <w:sz w:val="28"/>
          <w:szCs w:val="28"/>
          <w:lang w:val="en-US"/>
        </w:rPr>
        <w:t>(index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9AB756A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Кімнату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420">
        <w:rPr>
          <w:rFonts w:ascii="Times New Roman" w:hAnsi="Times New Roman" w:cs="Times New Roman"/>
          <w:sz w:val="28"/>
          <w:szCs w:val="28"/>
          <w:lang w:val="en-US"/>
        </w:rPr>
        <w:t>видалено</w:t>
      </w:r>
      <w:proofErr w:type="spellEnd"/>
      <w:r w:rsidRPr="00E72420">
        <w:rPr>
          <w:rFonts w:ascii="Times New Roman" w:hAnsi="Times New Roman" w:cs="Times New Roman"/>
          <w:sz w:val="28"/>
          <w:szCs w:val="28"/>
          <w:lang w:val="en-US"/>
        </w:rPr>
        <w:t>!"</w:t>
      </w:r>
      <w:proofErr w:type="gramStart"/>
      <w:r w:rsidRPr="00E724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1C42200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C592035" w14:textId="77777777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1565A08" w14:textId="123572AA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1C34A7A" w14:textId="77777777" w:rsidR="00E72420" w:rsidRDefault="00E72420" w:rsidP="005A6FA5">
      <w:pPr>
        <w:tabs>
          <w:tab w:val="left" w:pos="34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DDDB24" w14:textId="77777777" w:rsidR="00E72420" w:rsidRDefault="00E72420" w:rsidP="005A6FA5">
      <w:pPr>
        <w:tabs>
          <w:tab w:val="left" w:pos="34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BA1206" w14:textId="0B97D3F3" w:rsidR="00E72420" w:rsidRPr="00E72420" w:rsidRDefault="00E72420" w:rsidP="00E72420">
      <w:pPr>
        <w:tabs>
          <w:tab w:val="left" w:pos="34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</w:t>
      </w:r>
    </w:p>
    <w:p w14:paraId="12A7E587" w14:textId="5AAABEC2" w:rsidR="00E72420" w:rsidRDefault="00E72420" w:rsidP="005A6FA5">
      <w:pPr>
        <w:tabs>
          <w:tab w:val="left" w:pos="34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242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25CD117" wp14:editId="6C5B2101">
            <wp:extent cx="6120765" cy="4481195"/>
            <wp:effectExtent l="0" t="0" r="0" b="0"/>
            <wp:docPr id="667245150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45150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CB26" w14:textId="77777777" w:rsidR="00E72420" w:rsidRDefault="00E72420" w:rsidP="00E72420">
      <w:pPr>
        <w:rPr>
          <w:rFonts w:ascii="Times New Roman" w:hAnsi="Times New Roman" w:cs="Times New Roman"/>
          <w:sz w:val="28"/>
          <w:szCs w:val="28"/>
        </w:rPr>
      </w:pPr>
    </w:p>
    <w:p w14:paraId="522AEF2A" w14:textId="1DB4B6F0" w:rsidR="00E72420" w:rsidRPr="00E72420" w:rsidRDefault="00E72420" w:rsidP="00E72420">
      <w:pPr>
        <w:rPr>
          <w:rFonts w:ascii="Times New Roman" w:hAnsi="Times New Roman" w:cs="Times New Roman"/>
          <w:sz w:val="28"/>
          <w:szCs w:val="28"/>
        </w:rPr>
      </w:pPr>
      <w:r w:rsidRPr="00E72420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7232">
        <w:rPr>
          <w:rFonts w:ascii="Times New Roman" w:hAnsi="Times New Roman" w:cs="Times New Roman"/>
          <w:sz w:val="28"/>
          <w:szCs w:val="28"/>
        </w:rPr>
        <w:t>Одержа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3A7232">
        <w:rPr>
          <w:rFonts w:ascii="Times New Roman" w:hAnsi="Times New Roman" w:cs="Times New Roman"/>
          <w:sz w:val="28"/>
          <w:szCs w:val="28"/>
        </w:rPr>
        <w:t xml:space="preserve"> практичні навички створення шаблонів і використання їх у програмах С++, роботи з серіалізацією та </w:t>
      </w:r>
      <w:proofErr w:type="spellStart"/>
      <w:r w:rsidRPr="003A7232">
        <w:rPr>
          <w:rFonts w:ascii="Times New Roman" w:hAnsi="Times New Roman" w:cs="Times New Roman"/>
          <w:sz w:val="28"/>
          <w:szCs w:val="28"/>
        </w:rPr>
        <w:t>десеріалізацією.Робота</w:t>
      </w:r>
      <w:proofErr w:type="spellEnd"/>
      <w:r w:rsidRPr="003A7232">
        <w:rPr>
          <w:rFonts w:ascii="Times New Roman" w:hAnsi="Times New Roman" w:cs="Times New Roman"/>
          <w:sz w:val="28"/>
          <w:szCs w:val="28"/>
        </w:rPr>
        <w:t xml:space="preserve"> з колекціями в С#.</w:t>
      </w:r>
    </w:p>
    <w:sectPr w:rsidR="00E72420" w:rsidRPr="00E72420" w:rsidSect="002C3840">
      <w:headerReference w:type="default" r:id="rId11"/>
      <w:footerReference w:type="default" r:id="rId12"/>
      <w:pgSz w:w="11906" w:h="16838"/>
      <w:pgMar w:top="1098" w:right="850" w:bottom="850" w:left="1417" w:header="0" w:footer="10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19A01" w14:textId="77777777" w:rsidR="00DB648D" w:rsidRDefault="00DB648D" w:rsidP="00976264">
      <w:pPr>
        <w:spacing w:after="0" w:line="240" w:lineRule="auto"/>
      </w:pPr>
      <w:r>
        <w:separator/>
      </w:r>
    </w:p>
  </w:endnote>
  <w:endnote w:type="continuationSeparator" w:id="0">
    <w:p w14:paraId="604F1CEB" w14:textId="77777777" w:rsidR="00DB648D" w:rsidRDefault="00DB648D" w:rsidP="00976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53212" w14:textId="77777777" w:rsidR="002C3840" w:rsidRDefault="002C384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2C5E7" w14:textId="77777777" w:rsidR="00DB648D" w:rsidRDefault="00DB648D" w:rsidP="00976264">
      <w:pPr>
        <w:spacing w:after="0" w:line="240" w:lineRule="auto"/>
      </w:pPr>
      <w:r>
        <w:separator/>
      </w:r>
    </w:p>
  </w:footnote>
  <w:footnote w:type="continuationSeparator" w:id="0">
    <w:p w14:paraId="1C2E35E8" w14:textId="77777777" w:rsidR="00DB648D" w:rsidRDefault="00DB648D" w:rsidP="00976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F1AB2" w14:textId="77777777" w:rsidR="00976264" w:rsidRDefault="00976264" w:rsidP="00976264">
    <w:pPr>
      <w:pStyle w:val="ae"/>
      <w:rPr>
        <w:b/>
        <w:lang w:val="ru-RU"/>
      </w:rPr>
    </w:pPr>
    <w:r w:rsidRPr="002D2DB7">
      <w:rPr>
        <w:noProof/>
        <w:lang w:val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F4DE9A6" wp14:editId="7B7A8961">
              <wp:simplePos x="0" y="0"/>
              <wp:positionH relativeFrom="page">
                <wp:posOffset>541020</wp:posOffset>
              </wp:positionH>
              <wp:positionV relativeFrom="page">
                <wp:posOffset>217170</wp:posOffset>
              </wp:positionV>
              <wp:extent cx="6563995" cy="10144125"/>
              <wp:effectExtent l="0" t="19050" r="27305" b="28575"/>
              <wp:wrapNone/>
              <wp:docPr id="931184701" name="Групувати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3995" cy="10144125"/>
                        <a:chOff x="1228" y="0"/>
                        <a:chExt cx="6563995" cy="7560000"/>
                      </a:xfrm>
                    </wpg:grpSpPr>
                    <wpg:grpSp>
                      <wpg:cNvPr id="2023551300" name="Группа 22"/>
                      <wpg:cNvGrpSpPr/>
                      <wpg:grpSpPr>
                        <a:xfrm>
                          <a:off x="1228" y="0"/>
                          <a:ext cx="6563995" cy="7560000"/>
                          <a:chOff x="1228" y="0"/>
                          <a:chExt cx="10537" cy="16282"/>
                        </a:xfrm>
                      </wpg:grpSpPr>
                      <wps:wsp>
                        <wps:cNvPr id="1562751980" name="Прямоугольник 23"/>
                        <wps:cNvSpPr/>
                        <wps:spPr>
                          <a:xfrm>
                            <a:off x="1228" y="0"/>
                            <a:ext cx="10525" cy="1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52A638" w14:textId="77777777" w:rsidR="00976264" w:rsidRDefault="00976264" w:rsidP="00976264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14975447" name="Прямоугольник 24"/>
                        <wps:cNvSpPr/>
                        <wps:spPr>
                          <a:xfrm>
                            <a:off x="2216" y="14571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A31914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№ документа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361099786" name="Прямоугольник 25"/>
                        <wps:cNvSpPr/>
                        <wps:spPr>
                          <a:xfrm>
                            <a:off x="8920" y="15438"/>
                            <a:ext cx="2806" cy="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A65DD3" w14:textId="77777777" w:rsidR="00976264" w:rsidRDefault="00976264" w:rsidP="00976264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>ХПК</w:t>
                              </w:r>
                            </w:p>
                          </w:txbxContent>
                        </wps:txbx>
                        <wps:bodyPr spcFirstLastPara="1" wrap="square" lIns="108000" tIns="108000" rIns="108000" bIns="108000" anchor="t" anchorCtr="0">
                          <a:noAutofit/>
                        </wps:bodyPr>
                      </wps:wsp>
                      <wps:wsp>
                        <wps:cNvPr id="684268489" name="Прямоугольник 26"/>
                        <wps:cNvSpPr/>
                        <wps:spPr>
                          <a:xfrm>
                            <a:off x="10732" y="14869"/>
                            <a:ext cx="992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B7E9E8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499277512" name="Прямая со стрелкой 27"/>
                        <wps:cNvCnPr/>
                        <wps:spPr>
                          <a:xfrm>
                            <a:off x="1228" y="0"/>
                            <a:ext cx="10536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36441338" name="Прямая со стрелкой 28"/>
                        <wps:cNvCnPr/>
                        <wps:spPr>
                          <a:xfrm>
                            <a:off x="1228" y="16272"/>
                            <a:ext cx="10536" cy="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09453588" name="Прямая со стрелкой 29"/>
                        <wps:cNvCnPr/>
                        <wps:spPr>
                          <a:xfrm>
                            <a:off x="11739" y="0"/>
                            <a:ext cx="0" cy="16271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57578663" name="Прямая со стрелкой 30"/>
                        <wps:cNvCnPr/>
                        <wps:spPr>
                          <a:xfrm>
                            <a:off x="1249" y="0"/>
                            <a:ext cx="0" cy="16271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64834181" name="Прямая со стрелкой 31"/>
                        <wps:cNvCnPr/>
                        <wps:spPr>
                          <a:xfrm>
                            <a:off x="1228" y="14004"/>
                            <a:ext cx="10536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80924698" name="Прямоугольник 32"/>
                        <wps:cNvSpPr/>
                        <wps:spPr>
                          <a:xfrm>
                            <a:off x="1249" y="14571"/>
                            <a:ext cx="39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1A667E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Вим.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428881152" name="Прямоугольник 33"/>
                        <wps:cNvSpPr/>
                        <wps:spPr>
                          <a:xfrm>
                            <a:off x="1645" y="14571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F1FD35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827001649" name="Прямоугольник 34"/>
                        <wps:cNvSpPr/>
                        <wps:spPr>
                          <a:xfrm>
                            <a:off x="3517" y="14884"/>
                            <a:ext cx="850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FF001C" w14:textId="77777777" w:rsidR="00976264" w:rsidRDefault="00976264" w:rsidP="00976264">
                              <w:pPr>
                                <w:spacing w:after="0" w:line="240" w:lineRule="auto"/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97682290" name="Прямоугольник 35"/>
                        <wps:cNvSpPr/>
                        <wps:spPr>
                          <a:xfrm>
                            <a:off x="1248" y="14857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8B944A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Розробив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649121664" name="Прямоугольник 36"/>
                        <wps:cNvSpPr/>
                        <wps:spPr>
                          <a:xfrm>
                            <a:off x="1249" y="15138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89810B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Перевірив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563770142" name="Прямоугольник 37"/>
                        <wps:cNvSpPr/>
                        <wps:spPr>
                          <a:xfrm>
                            <a:off x="1249" y="15986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95D0EA" w14:textId="77777777" w:rsidR="00976264" w:rsidRDefault="00976264" w:rsidP="00976264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Затвер</w:t>
                              </w:r>
                              <w:proofErr w:type="spellEnd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31630419" name="Прямоугольник 38"/>
                        <wps:cNvSpPr/>
                        <wps:spPr>
                          <a:xfrm>
                            <a:off x="1249" y="15421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AB1744" w14:textId="77777777" w:rsidR="00976264" w:rsidRDefault="00976264" w:rsidP="00976264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Н.контр</w:t>
                              </w:r>
                              <w:proofErr w:type="spellEnd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560764139" name="Прямоугольник 39"/>
                        <wps:cNvSpPr/>
                        <wps:spPr>
                          <a:xfrm>
                            <a:off x="8919" y="14871"/>
                            <a:ext cx="822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E55E5B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Літера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657836978" name="Прямоугольник 40"/>
                        <wps:cNvSpPr/>
                        <wps:spPr>
                          <a:xfrm>
                            <a:off x="9769" y="14871"/>
                            <a:ext cx="935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09E1E0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71911036" name="Прямоугольник 41"/>
                        <wps:cNvSpPr/>
                        <wps:spPr>
                          <a:xfrm>
                            <a:off x="4957" y="14475"/>
                            <a:ext cx="3940" cy="178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C4211A0" w14:textId="77777777" w:rsidR="003A7232" w:rsidRDefault="003A7232" w:rsidP="00976264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lang w:val="en-US"/>
                                </w:rPr>
                              </w:pPr>
                            </w:p>
                            <w:p w14:paraId="2395FDD0" w14:textId="77777777" w:rsidR="003A7232" w:rsidRDefault="003A7232" w:rsidP="00976264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lang w:val="en-US"/>
                                </w:rPr>
                              </w:pPr>
                            </w:p>
                            <w:p w14:paraId="516D7405" w14:textId="7DAAFC17" w:rsidR="00976264" w:rsidRDefault="003A7232" w:rsidP="00976264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3A7232">
                                <w:rPr>
                                  <w:rFonts w:ascii="Times New Roman" w:hAnsi="Times New Roman" w:cs="Times New Roman"/>
                                  <w:bCs/>
                                </w:rPr>
                                <w:t xml:space="preserve">Шаблони функцій і </w:t>
                              </w:r>
                              <w:proofErr w:type="spellStart"/>
                              <w:r w:rsidRPr="003A7232">
                                <w:rPr>
                                  <w:rFonts w:ascii="Times New Roman" w:hAnsi="Times New Roman" w:cs="Times New Roman"/>
                                  <w:bCs/>
                                </w:rPr>
                                <w:t>класів.Контейнери</w:t>
                              </w:r>
                              <w:proofErr w:type="spellEnd"/>
                              <w:r w:rsidRPr="003A7232">
                                <w:rPr>
                                  <w:rFonts w:ascii="Times New Roman" w:hAnsi="Times New Roman" w:cs="Times New Roman"/>
                                  <w:bCs/>
                                </w:rPr>
                                <w:t xml:space="preserve">. </w:t>
                              </w:r>
                              <w:r w:rsidRPr="003A7232">
                                <w:rPr>
                                  <w:rFonts w:ascii="Times New Roman" w:hAnsi="Times New Roman" w:cs="Times New Roman"/>
                                  <w:bCs/>
                                  <w:lang w:val="en-US"/>
                                </w:rPr>
                                <w:t>STL</w:t>
                              </w:r>
                              <w:r w:rsidRPr="003A7232">
                                <w:rPr>
                                  <w:rFonts w:ascii="Times New Roman" w:hAnsi="Times New Roman" w:cs="Times New Roman"/>
                                  <w:bCs/>
                                </w:rPr>
                                <w:t xml:space="preserve">. Колекції в С#. Серіалізація і </w:t>
                              </w:r>
                              <w:proofErr w:type="spellStart"/>
                              <w:r w:rsidRPr="003A7232">
                                <w:rPr>
                                  <w:rFonts w:ascii="Times New Roman" w:hAnsi="Times New Roman" w:cs="Times New Roman"/>
                                  <w:bCs/>
                                </w:rPr>
                                <w:t>Десеріалізація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0" tIns="10800" rIns="0" bIns="10800" anchor="t" anchorCtr="0">
                          <a:noAutofit/>
                        </wps:bodyPr>
                      </wps:wsp>
                      <wps:wsp>
                        <wps:cNvPr id="1514938136" name="Прямая со стрелкой 42"/>
                        <wps:cNvCnPr/>
                        <wps:spPr>
                          <a:xfrm>
                            <a:off x="8904" y="14832"/>
                            <a:ext cx="0" cy="144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93801543" name="Прямая со стрелкой 43"/>
                        <wps:cNvCnPr/>
                        <wps:spPr>
                          <a:xfrm>
                            <a:off x="1228" y="14571"/>
                            <a:ext cx="3713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64621951" name="Прямая со стрелкой 44"/>
                        <wps:cNvCnPr/>
                        <wps:spPr>
                          <a:xfrm>
                            <a:off x="4935" y="13983"/>
                            <a:ext cx="0" cy="229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4426082" name="Прямая со стрелкой 45"/>
                        <wps:cNvCnPr/>
                        <wps:spPr>
                          <a:xfrm>
                            <a:off x="4368" y="13984"/>
                            <a:ext cx="0" cy="229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23226837" name="Прямая со стрелкой 46"/>
                        <wps:cNvCnPr/>
                        <wps:spPr>
                          <a:xfrm>
                            <a:off x="3517" y="13985"/>
                            <a:ext cx="0" cy="229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35166714" name="Прямая со стрелкой 47"/>
                        <wps:cNvCnPr/>
                        <wps:spPr>
                          <a:xfrm>
                            <a:off x="2213" y="13985"/>
                            <a:ext cx="0" cy="229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75857588" name="Прямая со стрелкой 48"/>
                        <wps:cNvCnPr/>
                        <wps:spPr>
                          <a:xfrm>
                            <a:off x="1646" y="13993"/>
                            <a:ext cx="0" cy="85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72403375" name="Прямая со стрелкой 49"/>
                        <wps:cNvCnPr/>
                        <wps:spPr>
                          <a:xfrm>
                            <a:off x="8904" y="15422"/>
                            <a:ext cx="2857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06034058" name="Прямая со стрелкой 50"/>
                        <wps:cNvCnPr/>
                        <wps:spPr>
                          <a:xfrm>
                            <a:off x="8908" y="15138"/>
                            <a:ext cx="2857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33593577" name="Прямая со стрелкой 51"/>
                        <wps:cNvCnPr/>
                        <wps:spPr>
                          <a:xfrm>
                            <a:off x="10718" y="14849"/>
                            <a:ext cx="0" cy="592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9833408" name="Прямая со стрелкой 52"/>
                        <wps:cNvCnPr/>
                        <wps:spPr>
                          <a:xfrm>
                            <a:off x="9754" y="14844"/>
                            <a:ext cx="0" cy="592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16426700" name="Прямая со стрелкой 53"/>
                        <wps:cNvCnPr/>
                        <wps:spPr>
                          <a:xfrm>
                            <a:off x="1229" y="14855"/>
                            <a:ext cx="10534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19482862" name="Прямая со стрелкой 54"/>
                        <wps:cNvCnPr/>
                        <wps:spPr>
                          <a:xfrm>
                            <a:off x="1250" y="14288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35483703" name="Прямая со стрелкой 55"/>
                        <wps:cNvCnPr/>
                        <wps:spPr>
                          <a:xfrm>
                            <a:off x="1250" y="15138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24068852" name="Прямая со стрелкой 56"/>
                        <wps:cNvCnPr/>
                        <wps:spPr>
                          <a:xfrm>
                            <a:off x="1247" y="15422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42817232" name="Прямая со стрелкой 57"/>
                        <wps:cNvCnPr/>
                        <wps:spPr>
                          <a:xfrm>
                            <a:off x="1255" y="15705"/>
                            <a:ext cx="3691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72349382" name="Прямая со стрелкой 58"/>
                        <wps:cNvCnPr/>
                        <wps:spPr>
                          <a:xfrm>
                            <a:off x="1249" y="15989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52611861" name="Прямоугольник 59"/>
                        <wps:cNvSpPr/>
                        <wps:spPr>
                          <a:xfrm>
                            <a:off x="1249" y="15705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FEEC1A" w14:textId="77777777" w:rsidR="00976264" w:rsidRDefault="00976264" w:rsidP="00976264"/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966516458" name="Прямоугольник 60"/>
                        <wps:cNvSpPr/>
                        <wps:spPr>
                          <a:xfrm>
                            <a:off x="2215" y="14857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D988FD" w14:textId="77777777" w:rsidR="00976264" w:rsidRPr="00FD35AD" w:rsidRDefault="00976264" w:rsidP="00976264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8"/>
                                </w:rPr>
                                <w:t>Нікітюк О.М.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2007624741" name="Прямоугольник 61"/>
                        <wps:cNvSpPr/>
                        <wps:spPr>
                          <a:xfrm>
                            <a:off x="2215" y="15135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5606B9" w14:textId="77777777" w:rsidR="00976264" w:rsidRDefault="00976264" w:rsidP="00976264">
                              <w:pPr>
                                <w:spacing w:before="60"/>
                                <w:ind w:left="17" w:firstLine="17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8"/>
                                </w:rPr>
                                <w:t>Жереб Д. В.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360239282" name="Прямоугольник 62"/>
                        <wps:cNvSpPr/>
                        <wps:spPr>
                          <a:xfrm>
                            <a:off x="2215" y="15422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199CCD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637663418" name="Прямоугольник 63"/>
                        <wps:cNvSpPr/>
                        <wps:spPr>
                          <a:xfrm>
                            <a:off x="2215" y="15708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05879F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499134112" name="Прямоугольник 2064286656"/>
                        <wps:cNvSpPr/>
                        <wps:spPr>
                          <a:xfrm>
                            <a:off x="2215" y="15987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A051BD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553309998" name="Прямоугольник 2064286657"/>
                        <wps:cNvSpPr/>
                        <wps:spPr>
                          <a:xfrm>
                            <a:off x="4372" y="15138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24E4E5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620260258" name="Прямоугольник 2064286658"/>
                        <wps:cNvSpPr/>
                        <wps:spPr>
                          <a:xfrm>
                            <a:off x="4372" y="15429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B8A048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756292944" name="Прямоугольник 2064286659"/>
                        <wps:cNvSpPr/>
                        <wps:spPr>
                          <a:xfrm>
                            <a:off x="4372" y="15711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39A007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246248828" name="Прямоугольник 2064286660"/>
                        <wps:cNvSpPr/>
                        <wps:spPr>
                          <a:xfrm>
                            <a:off x="4372" y="15987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9F0448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222350823" name="Прямоугольник 2064286661"/>
                        <wps:cNvSpPr/>
                        <wps:spPr>
                          <a:xfrm>
                            <a:off x="4372" y="14861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F78CC0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968145363" name="Прямоугольник 2064286662"/>
                        <wps:cNvSpPr/>
                        <wps:spPr>
                          <a:xfrm>
                            <a:off x="4926" y="14008"/>
                            <a:ext cx="6775" cy="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9B0CC8" w14:textId="08233443" w:rsidR="00976264" w:rsidRPr="003A7232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ЛР.ОК</w:t>
                              </w:r>
                              <w:r w:rsidR="002C3840"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19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.ПІ23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  <w:lang w:val="en-US"/>
                                </w:rPr>
                                <w:t>14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.</w:t>
                              </w:r>
                              <w:r w:rsidR="003A7232"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  <w:lang w:val="en-US"/>
                                </w:rPr>
                                <w:t>07</w:t>
                              </w:r>
                            </w:p>
                          </w:txbxContent>
                        </wps:txbx>
                        <wps:bodyPr spcFirstLastPara="1" wrap="square" lIns="180000" tIns="108000" rIns="180000" bIns="108000" anchor="t" anchorCtr="0">
                          <a:noAutofit/>
                        </wps:bodyPr>
                      </wps:wsp>
                      <wps:wsp>
                        <wps:cNvPr id="565727904" name="Прямоугольник 2064286663"/>
                        <wps:cNvSpPr/>
                        <wps:spPr>
                          <a:xfrm>
                            <a:off x="10703" y="15144"/>
                            <a:ext cx="992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9E5BE9" w14:textId="77777777" w:rsidR="00976264" w:rsidRPr="002C3840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instrText>NUMPAGES  \* Arabic  \* MERGEFORMAT</w:instrText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825568961" name="Прямоугольник 2064286664"/>
                        <wps:cNvSpPr/>
                        <wps:spPr>
                          <a:xfrm>
                            <a:off x="9768" y="15155"/>
                            <a:ext cx="935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E866CF" w14:textId="77777777" w:rsidR="00976264" w:rsidRPr="002C3840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2"/>
                                  <w:szCs w:val="32"/>
                                </w:rPr>
                              </w:pPr>
                              <w:r w:rsidRPr="002C3840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76532782" name="Прямоугольник 2064286665"/>
                        <wps:cNvSpPr/>
                        <wps:spPr>
                          <a:xfrm>
                            <a:off x="8908" y="15147"/>
                            <a:ext cx="266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E18CB0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313895870" name="Прямая со стрелкой 2064286666"/>
                        <wps:cNvCnPr/>
                        <wps:spPr>
                          <a:xfrm>
                            <a:off x="9187" y="15127"/>
                            <a:ext cx="0" cy="303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52228324" name="Прямая со стрелкой 2064286667"/>
                        <wps:cNvCnPr/>
                        <wps:spPr>
                          <a:xfrm>
                            <a:off x="9471" y="15126"/>
                            <a:ext cx="0" cy="303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F4DE9A6" id="Групувати 2" o:spid="_x0000_s1026" style="position:absolute;margin-left:42.6pt;margin-top:17.1pt;width:516.85pt;height:798.75pt;z-index:251659264;mso-position-horizontal-relative:page;mso-position-vertical-relative:page" coordorigin="12" coordsize="6563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">
              <v:group id="Группа 22" o:spid="_x0000_s1027" style="position:absolute;left:12;width:65640;height:75600" coordorigin="1228" coordsize="10537,16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">
                <v:rect id="Прямоугольник 23" o:spid="_x0000_s1028" style="position:absolute;left:1228;width:10525;height:16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" filled="f" stroked="f">
                  <v:textbox inset="2.53958mm,2.53958mm,2.53958mm,2.53958mm">
                    <w:txbxContent>
                      <w:p w14:paraId="2752A638" w14:textId="77777777" w:rsidR="00976264" w:rsidRDefault="00976264" w:rsidP="00976264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rect id="Прямоугольник 24" o:spid="_x0000_s1029" style="position:absolute;left:2216;top:14571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" filled="f" stroked="f">
                  <v:textbox inset=".1mm,.1mm,.1mm,.1mm">
                    <w:txbxContent>
                      <w:p w14:paraId="54A31914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№ документа</w:t>
                        </w:r>
                      </w:p>
                    </w:txbxContent>
                  </v:textbox>
                </v:rect>
                <v:rect id="Прямоугольник 25" o:spid="_x0000_s1030" style="position:absolute;left:8920;top:15438;width:2806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" filled="f" stroked="f">
                  <v:textbox inset="3mm,3mm,3mm,3mm">
                    <w:txbxContent>
                      <w:p w14:paraId="4DA65DD3" w14:textId="77777777" w:rsidR="00976264" w:rsidRDefault="00976264" w:rsidP="00976264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>ХПК</w:t>
                        </w:r>
                      </w:p>
                    </w:txbxContent>
                  </v:textbox>
                </v:rect>
                <v:rect id="Прямоугольник 26" o:spid="_x0000_s1031" style="position:absolute;left:10732;top:14869;width:992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" filled="f" stroked="f">
                  <v:textbox inset=".1mm,.1mm,.1mm,.1mm">
                    <w:txbxContent>
                      <w:p w14:paraId="44B7E9E8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Аркушів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27" o:spid="_x0000_s1032" type="#_x0000_t32" style="position:absolute;left:1228;width:105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" strokeweight="2.25pt"/>
                <v:shape id="Прямая со стрелкой 28" o:spid="_x0000_s1033" type="#_x0000_t32" style="position:absolute;left:1228;top:16272;width:105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" strokeweight="2pt"/>
                <v:shape id="Прямая со стрелкой 29" o:spid="_x0000_s1034" type="#_x0000_t32" style="position:absolute;left:11739;width:0;height:162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" strokeweight="2.25pt"/>
                <v:shape id="Прямая со стрелкой 30" o:spid="_x0000_s1035" type="#_x0000_t32" style="position:absolute;left:1249;width:0;height:162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" strokeweight="2.25pt"/>
                <v:shape id="Прямая со стрелкой 31" o:spid="_x0000_s1036" type="#_x0000_t32" style="position:absolute;left:1228;top:14004;width:105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" strokeweight="2.25pt"/>
                <v:rect id="Прямоугольник 32" o:spid="_x0000_s1037" style="position:absolute;left:1249;top:14571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" filled="f" stroked="f">
                  <v:textbox inset=".1mm,.1mm,.1mm,.1mm">
                    <w:txbxContent>
                      <w:p w14:paraId="1F1A667E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Вим.</w:t>
                        </w:r>
                      </w:p>
                    </w:txbxContent>
                  </v:textbox>
                </v:rect>
                <v:rect id="Прямоугольник 33" o:spid="_x0000_s1038" style="position:absolute;left:1645;top:1457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" filled="f" stroked="f">
                  <v:textbox inset=".1mm,.1mm,.1mm,.1mm">
                    <w:txbxContent>
                      <w:p w14:paraId="28F1FD35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Аркуш</w:t>
                        </w:r>
                      </w:p>
                    </w:txbxContent>
                  </v:textbox>
                </v:rect>
                <v:rect id="Прямоугольник 34" o:spid="_x0000_s1039" style="position:absolute;left:3517;top:14884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" filled="f" stroked="f">
                  <v:textbox inset=".1mm,.1mm,.1mm,.1mm">
                    <w:txbxContent>
                      <w:p w14:paraId="16FF001C" w14:textId="77777777" w:rsidR="00976264" w:rsidRDefault="00976264" w:rsidP="00976264">
                        <w:pPr>
                          <w:spacing w:after="0" w:line="240" w:lineRule="auto"/>
                          <w:jc w:val="center"/>
                        </w:pPr>
                      </w:p>
                    </w:txbxContent>
                  </v:textbox>
                </v:rect>
                <v:rect id="Прямоугольник 35" o:spid="_x0000_s1040" style="position:absolute;left:1248;top:14857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" filled="f" stroked="f">
                  <v:textbox inset=".1mm,.1mm,.1mm,.1mm">
                    <w:txbxContent>
                      <w:p w14:paraId="478B944A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Розробив</w:t>
                        </w:r>
                      </w:p>
                    </w:txbxContent>
                  </v:textbox>
                </v:rect>
                <v:rect id="Прямоугольник 36" o:spid="_x0000_s1041" style="position:absolute;left:1249;top:15138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" filled="f" stroked="f">
                  <v:textbox inset=".1mm,.1mm,.1mm,.1mm">
                    <w:txbxContent>
                      <w:p w14:paraId="2689810B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Перевірив</w:t>
                        </w:r>
                      </w:p>
                    </w:txbxContent>
                  </v:textbox>
                </v:rect>
                <v:rect id="Прямоугольник 37" o:spid="_x0000_s1042" style="position:absolute;left:1249;top:1598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" filled="f" stroked="f">
                  <v:textbox inset=".1mm,.1mm,.1mm,.1mm">
                    <w:txbxContent>
                      <w:p w14:paraId="1895D0EA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Затвер.</w:t>
                        </w:r>
                      </w:p>
                    </w:txbxContent>
                  </v:textbox>
                </v:rect>
                <v:rect id="Прямоугольник 38" o:spid="_x0000_s1043" style="position:absolute;left:1249;top:15421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" filled="f" stroked="f">
                  <v:textbox inset=".1mm,.1mm,.1mm,.1mm">
                    <w:txbxContent>
                      <w:p w14:paraId="29AB1744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Н.контр.</w:t>
                        </w:r>
                      </w:p>
                    </w:txbxContent>
                  </v:textbox>
                </v:rect>
                <v:rect id="Прямоугольник 39" o:spid="_x0000_s1044" style="position:absolute;left:8919;top:14871;width:822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" filled="f" stroked="f">
                  <v:textbox inset=".1mm,.1mm,.1mm,.1mm">
                    <w:txbxContent>
                      <w:p w14:paraId="0AE55E5B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Літера</w:t>
                        </w:r>
                      </w:p>
                    </w:txbxContent>
                  </v:textbox>
                </v:rect>
                <v:rect id="Прямоугольник 40" o:spid="_x0000_s1045" style="position:absolute;left:9769;top:14871;width:93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" filled="f" stroked="f">
                  <v:textbox inset=".1mm,.1mm,.1mm,.1mm">
                    <w:txbxContent>
                      <w:p w14:paraId="6609E1E0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Аркуш</w:t>
                        </w:r>
                      </w:p>
                    </w:txbxContent>
                  </v:textbox>
                </v:rect>
                <v:rect id="Прямоугольник 41" o:spid="_x0000_s1046" style="position:absolute;left:4957;top:14475;width:3940;height:1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" stroked="f">
                  <v:textbox inset="0,.3mm,0,.3mm">
                    <w:txbxContent>
                      <w:p w14:paraId="2C4211A0" w14:textId="77777777" w:rsidR="003A7232" w:rsidRDefault="003A7232" w:rsidP="0097626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Cs/>
                            <w:lang w:val="en-US"/>
                          </w:rPr>
                        </w:pPr>
                      </w:p>
                      <w:p w14:paraId="2395FDD0" w14:textId="77777777" w:rsidR="003A7232" w:rsidRDefault="003A7232" w:rsidP="0097626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Cs/>
                            <w:lang w:val="en-US"/>
                          </w:rPr>
                        </w:pPr>
                      </w:p>
                      <w:p w14:paraId="516D7405" w14:textId="7DAAFC17" w:rsidR="00976264" w:rsidRDefault="003A7232" w:rsidP="0097626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3A7232">
                          <w:rPr>
                            <w:rFonts w:ascii="Times New Roman" w:hAnsi="Times New Roman" w:cs="Times New Roman"/>
                            <w:bCs/>
                          </w:rPr>
                          <w:t xml:space="preserve">Шаблони функцій і класів.Контейнери. </w:t>
                        </w:r>
                        <w:r w:rsidRPr="003A7232">
                          <w:rPr>
                            <w:rFonts w:ascii="Times New Roman" w:hAnsi="Times New Roman" w:cs="Times New Roman"/>
                            <w:bCs/>
                            <w:lang w:val="en-US"/>
                          </w:rPr>
                          <w:t>STL</w:t>
                        </w:r>
                        <w:r w:rsidRPr="003A7232">
                          <w:rPr>
                            <w:rFonts w:ascii="Times New Roman" w:hAnsi="Times New Roman" w:cs="Times New Roman"/>
                            <w:bCs/>
                          </w:rPr>
                          <w:t>. Колекції в С#. Серіалізація і Десеріалізація</w:t>
                        </w:r>
                      </w:p>
                    </w:txbxContent>
                  </v:textbox>
                </v:rect>
                <v:shape id="Прямая со стрелкой 42" o:spid="_x0000_s1047" type="#_x0000_t32" style="position:absolute;left:8904;top:14832;width:0;height:14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" strokeweight="2.25pt"/>
                <v:shape id="Прямая со стрелкой 43" o:spid="_x0000_s1048" type="#_x0000_t32" style="position:absolute;left:1228;top:14571;width:37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" strokeweight="2.25pt"/>
                <v:shape id="Прямая со стрелкой 44" o:spid="_x0000_s1049" type="#_x0000_t32" style="position:absolute;left:4935;top:13983;width:0;height:22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" strokeweight="2.25pt"/>
                <v:shape id="Прямая со стрелкой 45" o:spid="_x0000_s1050" type="#_x0000_t32" style="position:absolute;left:4368;top:13984;width:0;height:22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" strokeweight="2.25pt"/>
                <v:shape id="Прямая со стрелкой 46" o:spid="_x0000_s1051" type="#_x0000_t32" style="position:absolute;left:3517;top:13985;width:0;height:22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" strokeweight="2.25pt"/>
                <v:shape id="Прямая со стрелкой 47" o:spid="_x0000_s1052" type="#_x0000_t32" style="position:absolute;left:2213;top:13985;width:0;height:22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" strokeweight="2.25pt"/>
                <v:shape id="Прямая со стрелкой 48" o:spid="_x0000_s1053" type="#_x0000_t32" style="position:absolute;left:1646;top:13993;width:0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" strokeweight="2.25pt"/>
                <v:shape id="Прямая со стрелкой 49" o:spid="_x0000_s1054" type="#_x0000_t32" style="position:absolute;left:8904;top:15422;width:28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" strokeweight="2.25pt"/>
                <v:shape id="Прямая со стрелкой 50" o:spid="_x0000_s1055" type="#_x0000_t32" style="position:absolute;left:8908;top:15138;width:28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" strokeweight="2.25pt"/>
                <v:shape id="Прямая со стрелкой 51" o:spid="_x0000_s1056" type="#_x0000_t32" style="position:absolute;left:10718;top:14849;width:0;height:5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" strokeweight="2.25pt"/>
                <v:shape id="Прямая со стрелкой 52" o:spid="_x0000_s1057" type="#_x0000_t32" style="position:absolute;left:9754;top:14844;width:0;height:5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" strokeweight="2.25pt"/>
                <v:shape id="Прямая со стрелкой 53" o:spid="_x0000_s1058" type="#_x0000_t32" style="position:absolute;left:1229;top:14855;width:105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" strokeweight="2.25pt"/>
                <v:shape id="Прямая со стрелкой 54" o:spid="_x0000_s1059" type="#_x0000_t32" style="position:absolute;left:1250;top:14288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"/>
                <v:shape id="Прямая со стрелкой 55" o:spid="_x0000_s1060" type="#_x0000_t32" style="position:absolute;left:1250;top:15138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"/>
                <v:shape id="Прямая со стрелкой 56" o:spid="_x0000_s1061" type="#_x0000_t32" style="position:absolute;left:1247;top:15422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"/>
                <v:shape id="Прямая со стрелкой 57" o:spid="_x0000_s1062" type="#_x0000_t32" style="position:absolute;left:1255;top:15705;width:36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"/>
                <v:shape id="Прямая со стрелкой 58" o:spid="_x0000_s1063" type="#_x0000_t32" style="position:absolute;left:1249;top:15989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"/>
                <v:rect id="Прямоугольник 59" o:spid="_x0000_s1064" style="position:absolute;left:1249;top:15705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" filled="f" stroked="f">
                  <v:textbox inset=".1mm,.1mm,.1mm,.1mm">
                    <w:txbxContent>
                      <w:p w14:paraId="3CFEEC1A" w14:textId="77777777" w:rsidR="00976264" w:rsidRDefault="00976264" w:rsidP="00976264"/>
                    </w:txbxContent>
                  </v:textbox>
                </v:rect>
                <v:rect id="Прямоугольник 60" o:spid="_x0000_s1065" style="position:absolute;left:2215;top:14857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" filled="f" stroked="f">
                  <v:textbox inset=".1mm,.1mm,.1mm,.1mm">
                    <w:txbxContent>
                      <w:p w14:paraId="16D988FD" w14:textId="77777777" w:rsidR="00976264" w:rsidRPr="00FD35AD" w:rsidRDefault="00976264" w:rsidP="00976264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18"/>
                          </w:rPr>
                          <w:t>Нікітюк О.М.</w:t>
                        </w:r>
                      </w:p>
                    </w:txbxContent>
                  </v:textbox>
                </v:rect>
                <v:rect id="Прямоугольник 61" o:spid="_x0000_s1066" style="position:absolute;left:2215;top:1513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" filled="f" stroked="f">
                  <v:textbox inset=".1mm,.1mm,.1mm,.1mm">
                    <w:txbxContent>
                      <w:p w14:paraId="065606B9" w14:textId="77777777" w:rsidR="00976264" w:rsidRDefault="00976264" w:rsidP="00976264">
                        <w:pPr>
                          <w:spacing w:before="60"/>
                          <w:ind w:left="17" w:firstLine="17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18"/>
                          </w:rPr>
                          <w:t>Жереб Д. В.</w:t>
                        </w:r>
                      </w:p>
                    </w:txbxContent>
                  </v:textbox>
                </v:rect>
                <v:rect id="Прямоугольник 62" o:spid="_x0000_s1067" style="position:absolute;left:2215;top:15422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" filled="f" stroked="f">
                  <v:textbox inset=".1mm,.1mm,.1mm,.1mm">
                    <w:txbxContent>
                      <w:p w14:paraId="6C199CCD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63" o:spid="_x0000_s1068" style="position:absolute;left:2215;top:15708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" filled="f" stroked="f">
                  <v:textbox inset=".1mm,.1mm,.1mm,.1mm">
                    <w:txbxContent>
                      <w:p w14:paraId="1F05879F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6" o:spid="_x0000_s1069" style="position:absolute;left:2215;top:15987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" filled="f" stroked="f">
                  <v:textbox inset=".1mm,.1mm,.1mm,.1mm">
                    <w:txbxContent>
                      <w:p w14:paraId="0DA051BD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7" o:spid="_x0000_s1070" style="position:absolute;left:4372;top:15138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" filled="f" stroked="f">
                  <v:textbox inset=".1mm,.1mm,.1mm,.1mm">
                    <w:txbxContent>
                      <w:p w14:paraId="0F24E4E5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8" o:spid="_x0000_s1071" style="position:absolute;left:4372;top:15429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" filled="f" stroked="f">
                  <v:textbox inset=".1mm,.1mm,.1mm,.1mm">
                    <w:txbxContent>
                      <w:p w14:paraId="35B8A048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9" o:spid="_x0000_s1072" style="position:absolute;left:4372;top:1571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" filled="f" stroked="f">
                  <v:textbox inset=".1mm,.1mm,.1mm,.1mm">
                    <w:txbxContent>
                      <w:p w14:paraId="4E39A007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60" o:spid="_x0000_s1073" style="position:absolute;left:4372;top:15987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" filled="f" stroked="f">
                  <v:textbox inset=".1mm,.1mm,.1mm,.1mm">
                    <w:txbxContent>
                      <w:p w14:paraId="569F0448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61" o:spid="_x0000_s1074" style="position:absolute;left:4372;top:1486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" filled="f" stroked="f">
                  <v:textbox inset=".1mm,.1mm,.1mm,.1mm">
                    <w:txbxContent>
                      <w:p w14:paraId="58F78CC0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62" o:spid="_x0000_s1075" style="position:absolute;left:4926;top:14008;width:6775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" filled="f" stroked="f">
                  <v:textbox inset="5mm,3mm,5mm,3mm">
                    <w:txbxContent>
                      <w:p w14:paraId="369B0CC8" w14:textId="08233443" w:rsidR="00976264" w:rsidRPr="003A7232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ЛР.ОК</w:t>
                        </w:r>
                        <w:r w:rsidR="002C3840"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19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.ПІ23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  <w:lang w:val="en-US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.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  <w:lang w:val="en-US"/>
                          </w:rPr>
                          <w:t>14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.</w:t>
                        </w:r>
                        <w:r w:rsidR="003A7232">
                          <w:rPr>
                            <w:rFonts w:ascii="Times New Roman" w:hAnsi="Times New Roman" w:cs="Times New Roman"/>
                            <w:color w:val="000000"/>
                            <w:sz w:val="32"/>
                            <w:lang w:val="en-US"/>
                          </w:rPr>
                          <w:t>07</w:t>
                        </w:r>
                      </w:p>
                    </w:txbxContent>
                  </v:textbox>
                </v:rect>
                <v:rect id="Прямоугольник 2064286663" o:spid="_x0000_s1076" style="position:absolute;left:10703;top:15144;width:992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" filled="f" stroked="f">
                  <v:textbox inset=".1mm,.1mm,.1mm,.1mm">
                    <w:txbxContent>
                      <w:p w14:paraId="1C9E5BE9" w14:textId="77777777" w:rsidR="00976264" w:rsidRPr="002C3840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fldChar w:fldCharType="begin"/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instrText>NUMPAGES  \* Arabic  \* MERGEFORMAT</w:instrText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fldChar w:fldCharType="separate"/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2</w:t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Прямоугольник 2064286664" o:spid="_x0000_s1077" style="position:absolute;left:9768;top:15155;width:93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" filled="f" stroked="f">
                  <v:textbox inset=".1mm,.1mm,.1mm,.1mm">
                    <w:txbxContent>
                      <w:p w14:paraId="56E866CF" w14:textId="77777777" w:rsidR="00976264" w:rsidRPr="002C3840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  <w:sz w:val="22"/>
                            <w:szCs w:val="32"/>
                          </w:rPr>
                        </w:pPr>
                        <w:r w:rsidRPr="002C3840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8"/>
                          </w:rPr>
                          <w:t>1</w:t>
                        </w:r>
                      </w:p>
                    </w:txbxContent>
                  </v:textbox>
                </v:rect>
                <v:rect id="Прямоугольник 2064286665" o:spid="_x0000_s1078" style="position:absolute;left:8908;top:15147;width:266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" filled="f" stroked="f">
                  <v:textbox inset=".1mm,.1mm,.1mm,.1mm">
                    <w:txbxContent>
                      <w:p w14:paraId="65E18CB0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shape id="Прямая со стрелкой 2064286666" o:spid="_x0000_s1079" type="#_x0000_t32" style="position:absolute;left:9187;top:15127;width:0;height:3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"/>
                <v:shape id="Прямая со стрелкой 2064286667" o:spid="_x0000_s1080" type="#_x0000_t32" style="position:absolute;left:9471;top:15126;width:0;height:3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"/>
              </v:group>
              <w10:wrap anchorx="page" anchory="page"/>
            </v:group>
          </w:pict>
        </mc:Fallback>
      </mc:AlternateContent>
    </w:r>
  </w:p>
  <w:p w14:paraId="357FF32F" w14:textId="77777777" w:rsidR="00976264" w:rsidRPr="00976264" w:rsidRDefault="00976264" w:rsidP="00976264">
    <w:pPr>
      <w:pStyle w:val="ae"/>
      <w:rPr>
        <w:b/>
        <w:lang w:val="ru-RU"/>
      </w:rPr>
    </w:pPr>
  </w:p>
  <w:p w14:paraId="08A127B9" w14:textId="77777777" w:rsidR="00976264" w:rsidRDefault="0097626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A9FB9" w14:textId="77777777" w:rsidR="00976264" w:rsidRPr="002C3840" w:rsidRDefault="00976264" w:rsidP="00976264">
    <w:pPr>
      <w:pStyle w:val="ae"/>
      <w:rPr>
        <w:lang w:val="ru-RU"/>
      </w:rPr>
    </w:pPr>
    <w:r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1F59BB8" wp14:editId="3663A235">
              <wp:simplePos x="0" y="0"/>
              <wp:positionH relativeFrom="column">
                <wp:posOffset>-405765</wp:posOffset>
              </wp:positionH>
              <wp:positionV relativeFrom="paragraph">
                <wp:posOffset>189230</wp:posOffset>
              </wp:positionV>
              <wp:extent cx="6685280" cy="10346055"/>
              <wp:effectExtent l="0" t="19050" r="20320" b="36195"/>
              <wp:wrapNone/>
              <wp:docPr id="2064286716" name="Групувати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5280" cy="10346055"/>
                        <a:chOff x="2235" y="0"/>
                        <a:chExt cx="6685280" cy="7560000"/>
                      </a:xfrm>
                    </wpg:grpSpPr>
                    <wpg:grpSp>
                      <wpg:cNvPr id="1534944143" name="Группа 1"/>
                      <wpg:cNvGrpSpPr/>
                      <wpg:grpSpPr>
                        <a:xfrm>
                          <a:off x="2235" y="0"/>
                          <a:ext cx="6685280" cy="7560000"/>
                          <a:chOff x="2235" y="0"/>
                          <a:chExt cx="10528" cy="16293"/>
                        </a:xfrm>
                      </wpg:grpSpPr>
                      <wps:wsp>
                        <wps:cNvPr id="76772992" name="Прямоугольник 2"/>
                        <wps:cNvSpPr/>
                        <wps:spPr>
                          <a:xfrm>
                            <a:off x="2235" y="0"/>
                            <a:ext cx="10525" cy="1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811763" w14:textId="77777777" w:rsidR="00976264" w:rsidRDefault="00976264" w:rsidP="00976264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38415571" name="Прямоугольник 3"/>
                        <wps:cNvSpPr/>
                        <wps:spPr>
                          <a:xfrm>
                            <a:off x="2254" y="0"/>
                            <a:ext cx="10488" cy="162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CDE05C7" w14:textId="77777777" w:rsidR="00976264" w:rsidRDefault="00976264" w:rsidP="00976264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5337324" name="Прямая со стрелкой 4"/>
                        <wps:cNvCnPr/>
                        <wps:spPr>
                          <a:xfrm>
                            <a:off x="12166" y="15819"/>
                            <a:ext cx="587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54941155" name="Прямоугольник 5"/>
                        <wps:cNvSpPr/>
                        <wps:spPr>
                          <a:xfrm>
                            <a:off x="2645" y="15987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179348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7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305422490" name="Прямоугольник 6"/>
                        <wps:cNvSpPr/>
                        <wps:spPr>
                          <a:xfrm>
                            <a:off x="3227" y="15984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2F9CDC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№ документа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793097072" name="Прямоугольник 7"/>
                        <wps:cNvSpPr/>
                        <wps:spPr>
                          <a:xfrm>
                            <a:off x="4523" y="15981"/>
                            <a:ext cx="850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543FAB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1546939422" name="Прямоугольник 8"/>
                        <wps:cNvSpPr/>
                        <wps:spPr>
                          <a:xfrm>
                            <a:off x="5372" y="15996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48955A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889630103" name="Прямоугольник 9"/>
                        <wps:cNvSpPr/>
                        <wps:spPr>
                          <a:xfrm>
                            <a:off x="12179" y="15409"/>
                            <a:ext cx="539" cy="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360554" w14:textId="77777777" w:rsidR="00976264" w:rsidRDefault="00976264" w:rsidP="00976264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</w:t>
                              </w:r>
                              <w:proofErr w:type="spellEnd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0" tIns="36000" rIns="0" bIns="36000" anchor="t" anchorCtr="0">
                          <a:noAutofit/>
                        </wps:bodyPr>
                      </wps:wsp>
                      <wps:wsp>
                        <wps:cNvPr id="599641233" name="Прямоугольник 10"/>
                        <wps:cNvSpPr/>
                        <wps:spPr>
                          <a:xfrm>
                            <a:off x="2249" y="15987"/>
                            <a:ext cx="39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BD2CA1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Вим.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772298722" name="Прямая со стрелкой 11"/>
                        <wps:cNvCnPr/>
                        <wps:spPr>
                          <a:xfrm>
                            <a:off x="2235" y="15422"/>
                            <a:ext cx="10528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3713441" name="Прямая со стрелкой 12"/>
                        <wps:cNvCnPr/>
                        <wps:spPr>
                          <a:xfrm>
                            <a:off x="2652" y="15401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2321098" name="Прямая со стрелкой 13"/>
                        <wps:cNvCnPr/>
                        <wps:spPr>
                          <a:xfrm>
                            <a:off x="3219" y="15414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24105769" name="Прямая со стрелкой 14"/>
                        <wps:cNvCnPr/>
                        <wps:spPr>
                          <a:xfrm>
                            <a:off x="4523" y="15409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06246948" name="Прямая со стрелкой 15"/>
                        <wps:cNvCnPr/>
                        <wps:spPr>
                          <a:xfrm>
                            <a:off x="5374" y="15399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25084537" name="Прямая со стрелкой 16"/>
                        <wps:cNvCnPr/>
                        <wps:spPr>
                          <a:xfrm>
                            <a:off x="5941" y="15410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6207255" name="Прямая со стрелкой 17"/>
                        <wps:cNvCnPr/>
                        <wps:spPr>
                          <a:xfrm>
                            <a:off x="2255" y="15705"/>
                            <a:ext cx="3691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60299450" name="Прямая со стрелкой 18"/>
                        <wps:cNvCnPr/>
                        <wps:spPr>
                          <a:xfrm>
                            <a:off x="2255" y="15989"/>
                            <a:ext cx="3685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7892081" name="Прямая со стрелкой 19"/>
                        <wps:cNvCnPr/>
                        <wps:spPr>
                          <a:xfrm>
                            <a:off x="12178" y="15410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76912750" name="Прямоугольник 20"/>
                        <wps:cNvSpPr/>
                        <wps:spPr>
                          <a:xfrm>
                            <a:off x="12187" y="15830"/>
                            <a:ext cx="539" cy="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907046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spcFirstLastPara="1" wrap="square" lIns="0" tIns="57600" rIns="0" bIns="0" anchor="t" anchorCtr="0">
                          <a:noAutofit/>
                        </wps:bodyPr>
                      </wps:wsp>
                      <wps:wsp>
                        <wps:cNvPr id="1996956268" name="Прямоугольник 21"/>
                        <wps:cNvSpPr/>
                        <wps:spPr>
                          <a:xfrm>
                            <a:off x="5936" y="15426"/>
                            <a:ext cx="6208" cy="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CF3779" w14:textId="7D00BD90" w:rsidR="00976264" w:rsidRPr="003A7232" w:rsidRDefault="00976264" w:rsidP="00976264">
                              <w:pPr>
                                <w:spacing w:before="120"/>
                                <w:jc w:val="center"/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ЛР.ОК24.ПІ232.14.0</w:t>
                              </w:r>
                              <w:r w:rsidR="003A7232"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  <w:lang w:val="en-US"/>
                                </w:rPr>
                                <w:t>7</w:t>
                              </w:r>
                            </w:p>
                            <w:p w14:paraId="2B8FF41A" w14:textId="77777777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lang w:val="ru-RU"/>
                                </w:rPr>
                              </w:pPr>
                            </w:p>
                            <w:p w14:paraId="4C944670" w14:textId="77777777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  <w:p w14:paraId="6F5F0AFB" w14:textId="77777777" w:rsidR="00976264" w:rsidRDefault="00976264" w:rsidP="00976264">
                              <w:pPr>
                                <w:spacing w:before="12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2C352649" w14:textId="77777777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F59BB8" id="Групувати 3" o:spid="_x0000_s1081" style="position:absolute;margin-left:-31.95pt;margin-top:14.9pt;width:526.4pt;height:814.65pt;z-index:251661312" coordorigin="22" coordsize="66852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">
              <v:group id="Группа 1" o:spid="_x0000_s1082" style="position:absolute;left:22;width:66853;height:75600" coordorigin="2235" coordsize="10528,16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">
                <v:rect id="Прямоугольник 2" o:spid="_x0000_s1083" style="position:absolute;left:2235;width:10525;height:16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" filled="f" stroked="f">
                  <v:textbox inset="2.53958mm,2.53958mm,2.53958mm,2.53958mm">
                    <w:txbxContent>
                      <w:p w14:paraId="42811763" w14:textId="77777777" w:rsidR="00976264" w:rsidRDefault="00976264" w:rsidP="00976264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rect id="Прямоугольник 3" o:spid="_x0000_s1084" style="position:absolute;left:2254;width:10488;height:162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" strokeweight="2.25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3CDE05C7" w14:textId="77777777" w:rsidR="00976264" w:rsidRDefault="00976264" w:rsidP="00976264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4" o:spid="_x0000_s1085" type="#_x0000_t32" style="position:absolute;left:12166;top:15819;width:5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"/>
                <v:rect id="Прямоугольник 5" o:spid="_x0000_s1086" style="position:absolute;left:2645;top:15987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" filled="f" stroked="f">
                  <v:textbox inset="0,.5mm,0,0">
                    <w:txbxContent>
                      <w:p w14:paraId="3E179348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7"/>
                          </w:rPr>
                          <w:t>Аркуш</w:t>
                        </w:r>
                      </w:p>
                    </w:txbxContent>
                  </v:textbox>
                </v:rect>
                <v:rect id="Прямоугольник 6" o:spid="_x0000_s1087" style="position:absolute;left:3227;top:15984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" filled="f" stroked="f">
                  <v:textbox inset="0,.5mm,0,0">
                    <w:txbxContent>
                      <w:p w14:paraId="4B2F9CDC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№ документа</w:t>
                        </w:r>
                      </w:p>
                    </w:txbxContent>
                  </v:textbox>
                </v:rect>
                <v:rect id="Прямоугольник 7" o:spid="_x0000_s1088" style="position:absolute;left:4523;top:15981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" filled="f" stroked="f">
                  <v:textbox inset="0,.5mm,0,0">
                    <w:txbxContent>
                      <w:p w14:paraId="59543FAB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Прямоугольник 8" o:spid="_x0000_s1089" style="position:absolute;left:5372;top:15996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" filled="f" stroked="f">
                  <v:textbox inset="0,.5mm,0,0">
                    <w:txbxContent>
                      <w:p w14:paraId="0548955A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9" o:spid="_x0000_s1090" style="position:absolute;left:12179;top:15409;width:539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" filled="f" stroked="f">
                  <v:textbox inset="0,1mm,0,1mm">
                    <w:txbxContent>
                      <w:p w14:paraId="3F360554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Прямоугольник 10" o:spid="_x0000_s1091" style="position:absolute;left:2249;top:15987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" filled="f" stroked="f">
                  <v:textbox inset="0,.5mm,0,0">
                    <w:txbxContent>
                      <w:p w14:paraId="75BD2CA1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Вим.</w:t>
                        </w:r>
                      </w:p>
                    </w:txbxContent>
                  </v:textbox>
                </v:rect>
                <v:shape id="Прямая со стрелкой 11" o:spid="_x0000_s1092" type="#_x0000_t32" style="position:absolute;left:2235;top:15422;width:105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" strokeweight="2.25pt"/>
                <v:shape id="Прямая со стрелкой 12" o:spid="_x0000_s1093" type="#_x0000_t32" style="position:absolute;left:2652;top:15401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" strokeweight="2.25pt"/>
                <v:shape id="Прямая со стрелкой 13" o:spid="_x0000_s1094" type="#_x0000_t32" style="position:absolute;left:3219;top:15414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" strokeweight="2.25pt"/>
                <v:shape id="Прямая со стрелкой 14" o:spid="_x0000_s1095" type="#_x0000_t32" style="position:absolute;left:4523;top:15409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" strokeweight="2.25pt"/>
                <v:shape id="Прямая со стрелкой 15" o:spid="_x0000_s1096" type="#_x0000_t32" style="position:absolute;left:5374;top:15399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" strokeweight="2.25pt"/>
                <v:shape id="Прямая со стрелкой 16" o:spid="_x0000_s1097" type="#_x0000_t32" style="position:absolute;left:5941;top:15410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" strokeweight="2.25pt"/>
                <v:shape id="Прямая со стрелкой 17" o:spid="_x0000_s1098" type="#_x0000_t32" style="position:absolute;left:2255;top:15705;width:36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"/>
                <v:shape id="Прямая со стрелкой 18" o:spid="_x0000_s1099" type="#_x0000_t32" style="position:absolute;left:2255;top:15989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" strokeweight="2.25pt"/>
                <v:shape id="Прямая со стрелкой 19" o:spid="_x0000_s1100" type="#_x0000_t32" style="position:absolute;left:12178;top:15410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" strokeweight="2.25pt"/>
                <v:rect id="Прямоугольник 20" o:spid="_x0000_s1101" style="position:absolute;left:12187;top:15830;width:539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" filled="f" stroked="f">
                  <v:textbox inset="0,1.6mm,0,0">
                    <w:txbxContent>
                      <w:p w14:paraId="65907046" w14:textId="77777777" w:rsidR="00976264" w:rsidRDefault="00976264" w:rsidP="00976264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</v:rect>
                <v:rect id="Прямоугольник 21" o:spid="_x0000_s1102" style="position:absolute;left:5936;top:15426;width:6208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" filled="f" stroked="f">
                  <v:textbox inset="2.53958mm,1.2694mm,2.53958mm,1.2694mm">
                    <w:txbxContent>
                      <w:p w14:paraId="5FCF3779" w14:textId="7D00BD90" w:rsidR="00976264" w:rsidRPr="003A7232" w:rsidRDefault="00976264" w:rsidP="00976264">
                        <w:pPr>
                          <w:spacing w:before="120"/>
                          <w:jc w:val="center"/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ЛР.ОК24.ПІ232.14.0</w:t>
                        </w:r>
                        <w:r w:rsidR="003A7232">
                          <w:rPr>
                            <w:rFonts w:ascii="Times New Roman" w:hAnsi="Times New Roman" w:cs="Times New Roman"/>
                            <w:color w:val="000000"/>
                            <w:sz w:val="32"/>
                            <w:lang w:val="en-US"/>
                          </w:rPr>
                          <w:t>7</w:t>
                        </w:r>
                      </w:p>
                      <w:p w14:paraId="2B8FF41A" w14:textId="77777777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  <w:lang w:val="ru-RU"/>
                          </w:rPr>
                        </w:pPr>
                      </w:p>
                      <w:p w14:paraId="4C944670" w14:textId="77777777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  <w:p w14:paraId="6F5F0AFB" w14:textId="77777777" w:rsidR="00976264" w:rsidRDefault="00976264" w:rsidP="00976264">
                        <w:pPr>
                          <w:spacing w:before="120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2C352649" w14:textId="77777777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232"/>
    <w:rsid w:val="000927D4"/>
    <w:rsid w:val="000E2AAA"/>
    <w:rsid w:val="00102B5F"/>
    <w:rsid w:val="002C3840"/>
    <w:rsid w:val="00347130"/>
    <w:rsid w:val="003A7232"/>
    <w:rsid w:val="005A6FA5"/>
    <w:rsid w:val="00727771"/>
    <w:rsid w:val="00755400"/>
    <w:rsid w:val="00827F73"/>
    <w:rsid w:val="00976264"/>
    <w:rsid w:val="00A64D63"/>
    <w:rsid w:val="00AA638D"/>
    <w:rsid w:val="00B559E2"/>
    <w:rsid w:val="00BC1D22"/>
    <w:rsid w:val="00D10211"/>
    <w:rsid w:val="00DB648D"/>
    <w:rsid w:val="00E72420"/>
    <w:rsid w:val="00FD1DDB"/>
    <w:rsid w:val="00FE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B40EE8"/>
  <w15:chartTrackingRefBased/>
  <w15:docId w15:val="{BC56D7F9-F2CD-4509-B260-1289A4038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2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2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2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2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27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27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27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27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27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27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2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92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92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2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927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27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27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2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927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27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626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976264"/>
  </w:style>
  <w:style w:type="paragraph" w:styleId="af0">
    <w:name w:val="footer"/>
    <w:basedOn w:val="a"/>
    <w:link w:val="af1"/>
    <w:uiPriority w:val="99"/>
    <w:unhideWhenUsed/>
    <w:rsid w:val="0097626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976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0;&#1086;&#1088;&#1080;&#1089;&#1090;&#1091;&#1074;&#1072;&#1095;\Documents\&#1047;&#1074;&#1110;&#1090;%20&#1053;&#1054;&#1052;.dotx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5911A-DC7B-4B09-8094-587FE3969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Звіт НОМ.dotx</Template>
  <TotalTime>243</TotalTime>
  <Pages>21</Pages>
  <Words>4334</Words>
  <Characters>23188</Characters>
  <Application>Microsoft Office Word</Application>
  <DocSecurity>0</DocSecurity>
  <Lines>1449</Lines>
  <Paragraphs>1448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Користувач</dc:creator>
  <cp:keywords/>
  <dc:description/>
  <cp:lastModifiedBy>Nikitiuk Oleksandra</cp:lastModifiedBy>
  <cp:revision>3</cp:revision>
  <dcterms:created xsi:type="dcterms:W3CDTF">2025-11-25T10:07:00Z</dcterms:created>
  <dcterms:modified xsi:type="dcterms:W3CDTF">2025-11-28T16:59:00Z</dcterms:modified>
</cp:coreProperties>
</file>