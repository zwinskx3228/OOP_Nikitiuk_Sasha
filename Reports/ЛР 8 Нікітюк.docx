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7EE4" w14:textId="77777777" w:rsidR="00976264" w:rsidRDefault="000927D4" w:rsidP="000927D4">
      <w:pPr>
        <w:shd w:val="clear" w:color="auto" w:fill="ADADAD" w:themeFill="background2" w:themeFillShade="BF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7D4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2C38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10B2F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0F7A8A72" w14:textId="43D01165" w:rsidR="00E10B2F" w:rsidRDefault="00E10B2F" w:rsidP="00E10B2F">
      <w:pPr>
        <w:rPr>
          <w:rFonts w:ascii="Times New Roman" w:hAnsi="Times New Roman" w:cs="Times New Roman"/>
          <w:sz w:val="28"/>
          <w:szCs w:val="28"/>
        </w:rPr>
      </w:pPr>
      <w:r w:rsidRPr="00E10B2F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10B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B2F">
        <w:rPr>
          <w:rFonts w:ascii="Times New Roman" w:hAnsi="Times New Roman" w:cs="Times New Roman"/>
          <w:sz w:val="28"/>
          <w:szCs w:val="28"/>
        </w:rPr>
        <w:t>Одержати практичні навички розробки об</w:t>
      </w:r>
      <w:r w:rsidRPr="00E10B2F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Pr="00E10B2F">
        <w:rPr>
          <w:rFonts w:ascii="Times New Roman" w:hAnsi="Times New Roman" w:cs="Times New Roman"/>
          <w:sz w:val="28"/>
          <w:szCs w:val="28"/>
        </w:rPr>
        <w:t>єктно</w:t>
      </w:r>
      <w:proofErr w:type="spellEnd"/>
      <w:r w:rsidRPr="00E10B2F">
        <w:rPr>
          <w:rFonts w:ascii="Times New Roman" w:hAnsi="Times New Roman" w:cs="Times New Roman"/>
          <w:sz w:val="28"/>
          <w:szCs w:val="28"/>
        </w:rPr>
        <w:t>-орієнтованої програми,</w:t>
      </w:r>
      <w:r w:rsidRPr="00E10B2F">
        <w:rPr>
          <w:rFonts w:ascii="Times New Roman" w:hAnsi="Times New Roman" w:cs="Times New Roman"/>
          <w:sz w:val="28"/>
          <w:szCs w:val="28"/>
          <w:lang w:val="ru-RU"/>
        </w:rPr>
        <w:t xml:space="preserve"> з граф</w:t>
      </w:r>
      <w:r w:rsidRPr="00E10B2F">
        <w:rPr>
          <w:rFonts w:ascii="Times New Roman" w:hAnsi="Times New Roman" w:cs="Times New Roman"/>
          <w:sz w:val="28"/>
          <w:szCs w:val="28"/>
        </w:rPr>
        <w:t>і</w:t>
      </w:r>
      <w:proofErr w:type="spellStart"/>
      <w:r w:rsidRPr="00E10B2F">
        <w:rPr>
          <w:rFonts w:ascii="Times New Roman" w:hAnsi="Times New Roman" w:cs="Times New Roman"/>
          <w:sz w:val="28"/>
          <w:szCs w:val="28"/>
          <w:lang w:val="ru-RU"/>
        </w:rPr>
        <w:t>чним</w:t>
      </w:r>
      <w:proofErr w:type="spellEnd"/>
      <w:r w:rsidRPr="00E10B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0B2F">
        <w:rPr>
          <w:rFonts w:ascii="Times New Roman" w:hAnsi="Times New Roman" w:cs="Times New Roman"/>
          <w:sz w:val="28"/>
          <w:szCs w:val="28"/>
        </w:rPr>
        <w:t>інтерфейсом що керується подіями.</w:t>
      </w:r>
    </w:p>
    <w:p w14:paraId="3690E615" w14:textId="65F74B6F" w:rsidR="00CF5623" w:rsidRPr="00F57B3C" w:rsidRDefault="00F57B3C" w:rsidP="00F57B3C">
      <w:pPr>
        <w:shd w:val="clear" w:color="auto" w:fill="D1D1D1" w:themeFill="background2" w:themeFillShade="E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Індивідуальні завдання</w:t>
      </w:r>
    </w:p>
    <w:p w14:paraId="7419D1E5" w14:textId="4ABAFE32" w:rsidR="00E10B2F" w:rsidRDefault="00F57B3C" w:rsidP="00F57B3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1</w:t>
      </w:r>
    </w:p>
    <w:p w14:paraId="56F85EC4" w14:textId="7F7D9A90" w:rsidR="00F57B3C" w:rsidRDefault="00F57B3C" w:rsidP="00F57B3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Створити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DLL </w:t>
      </w:r>
      <w:r>
        <w:rPr>
          <w:rFonts w:ascii="Times New Roman" w:hAnsi="Times New Roman" w:cs="Times New Roman"/>
          <w:sz w:val="28"/>
          <w:szCs w:val="28"/>
        </w:rPr>
        <w:t>бібліотеку для проекту С</w:t>
      </w: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і вивести туди всі класи з попередніх ЛР, які не пов’язані 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WinForm</w:t>
      </w:r>
      <w:proofErr w:type="spellEnd"/>
    </w:p>
    <w:p w14:paraId="06BE91D5" w14:textId="77777777" w:rsidR="00F57B3C" w:rsidRPr="00F57B3C" w:rsidRDefault="00F57B3C" w:rsidP="00F57B3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87E1A8" w14:textId="1EC7F622" w:rsidR="00F57B3C" w:rsidRDefault="00F57B3C" w:rsidP="00F57B3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2</w:t>
      </w:r>
    </w:p>
    <w:p w14:paraId="1469D5B8" w14:textId="3B38A55F" w:rsidR="00F57B3C" w:rsidRDefault="00F57B3C" w:rsidP="00F57B3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Створити псевдонім (</w:t>
      </w:r>
      <w:r>
        <w:rPr>
          <w:rFonts w:ascii="Times New Roman" w:hAnsi="Times New Roman" w:cs="Times New Roman"/>
          <w:sz w:val="28"/>
          <w:szCs w:val="28"/>
          <w:lang w:val="en-US"/>
        </w:rPr>
        <w:t>alias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будь-якого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namespace. </w:t>
      </w:r>
      <w:r>
        <w:rPr>
          <w:rFonts w:ascii="Times New Roman" w:hAnsi="Times New Roman" w:cs="Times New Roman"/>
          <w:sz w:val="28"/>
          <w:szCs w:val="28"/>
        </w:rPr>
        <w:t xml:space="preserve">Використати ключову слово </w:t>
      </w:r>
      <w:r>
        <w:rPr>
          <w:rFonts w:ascii="Times New Roman" w:hAnsi="Times New Roman" w:cs="Times New Roman"/>
          <w:sz w:val="28"/>
          <w:szCs w:val="28"/>
          <w:lang w:val="en-US"/>
        </w:rPr>
        <w:t>using.</w:t>
      </w:r>
    </w:p>
    <w:p w14:paraId="65DEB519" w14:textId="5BD1070C" w:rsidR="00F57B3C" w:rsidRPr="00F57B3C" w:rsidRDefault="00F57B3C" w:rsidP="00F57B3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CC7B3D" w14:textId="5CA0A535" w:rsidR="00F57B3C" w:rsidRDefault="00F57B3C" w:rsidP="00F57B3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3 </w:t>
      </w:r>
    </w:p>
    <w:p w14:paraId="761A5D3E" w14:textId="34D1AF82" w:rsidR="00F57B3C" w:rsidRDefault="00F57B3C" w:rsidP="00F57B3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Розбити клас за допомогою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patrical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Створити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patrical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метод.</w:t>
      </w:r>
    </w:p>
    <w:p w14:paraId="1AC30008" w14:textId="77777777" w:rsidR="00F57B3C" w:rsidRPr="00F57B3C" w:rsidRDefault="00F57B3C" w:rsidP="00F57B3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222DB9" w14:textId="733248C9" w:rsidR="00F57B3C" w:rsidRDefault="00F57B3C" w:rsidP="00F57B3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4 </w:t>
      </w:r>
    </w:p>
    <w:p w14:paraId="7A4D04ED" w14:textId="7C8B8443" w:rsidR="00F57B3C" w:rsidRDefault="00F57B3C" w:rsidP="00F57B3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Створити методи розширення наступного виду:</w:t>
      </w:r>
    </w:p>
    <w:p w14:paraId="22B33AFD" w14:textId="2A012163" w:rsidR="00F57B3C" w:rsidRDefault="00F57B3C" w:rsidP="00F57B3C">
      <w:pPr>
        <w:pStyle w:val="a9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примітивного типу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int, double, string </w:t>
      </w:r>
      <w:r>
        <w:rPr>
          <w:rFonts w:ascii="Times New Roman" w:hAnsi="Times New Roman" w:cs="Times New Roman"/>
          <w:sz w:val="28"/>
          <w:szCs w:val="28"/>
        </w:rPr>
        <w:t>тощо)</w:t>
      </w:r>
    </w:p>
    <w:p w14:paraId="7F1550C6" w14:textId="77777777" w:rsidR="00F57B3C" w:rsidRDefault="00F57B3C" w:rsidP="00F57B3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1FE8AC" w14:textId="53A98C89" w:rsidR="00F57B3C" w:rsidRPr="00F57B3C" w:rsidRDefault="00F57B3C" w:rsidP="00F57B3C">
      <w:pPr>
        <w:shd w:val="clear" w:color="auto" w:fill="D1D1D1" w:themeFill="background2" w:themeFillShade="E6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7B3C">
        <w:rPr>
          <w:rFonts w:ascii="Times New Roman" w:hAnsi="Times New Roman" w:cs="Times New Roman"/>
          <w:b/>
          <w:bCs/>
          <w:sz w:val="28"/>
          <w:szCs w:val="28"/>
        </w:rPr>
        <w:t>Завдання 1</w:t>
      </w:r>
    </w:p>
    <w:p w14:paraId="4D1E0B21" w14:textId="2281565D" w:rsidR="00E10B2F" w:rsidRDefault="00DD7A78" w:rsidP="00E10B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Lr8_1dll</w:t>
      </w:r>
    </w:p>
    <w:p w14:paraId="25E99A0C" w14:textId="6C186675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7A78">
        <w:rPr>
          <w:rFonts w:ascii="Times New Roman" w:hAnsi="Times New Roman" w:cs="Times New Roman"/>
          <w:b/>
          <w:bCs/>
          <w:sz w:val="28"/>
          <w:szCs w:val="28"/>
          <w:lang w:val="en-US"/>
        </w:rPr>
        <w:t>Abiturient.cs</w:t>
      </w:r>
      <w:proofErr w:type="spellEnd"/>
    </w:p>
    <w:p w14:paraId="3D2C75EC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7A7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</w:t>
      </w:r>
    </w:p>
    <w:p w14:paraId="6DB4B533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7A7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System.Security.Policy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</w:t>
      </w:r>
    </w:p>
    <w:p w14:paraId="489856E5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4A624A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7A78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lr8_1dll</w:t>
      </w:r>
    </w:p>
    <w:p w14:paraId="1BA97538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>{</w:t>
      </w:r>
    </w:p>
    <w:p w14:paraId="4F02B1FF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Persona</w:t>
      </w:r>
      <w:proofErr w:type="spellEnd"/>
    </w:p>
    <w:p w14:paraId="35735682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9DD8BD6" w14:textId="24812613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 }</w:t>
      </w:r>
    </w:p>
    <w:p w14:paraId="134A3C21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Abiturient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,</w:t>
      </w:r>
    </w:p>
    <w:p w14:paraId="21F177FC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)</w:t>
      </w:r>
    </w:p>
    <w:p w14:paraId="4794C8A7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: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)</w:t>
      </w:r>
    </w:p>
    <w:p w14:paraId="31E27ACC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88DAC90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</w:t>
      </w:r>
    </w:p>
    <w:p w14:paraId="09D82109" w14:textId="099E797A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3781A4E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()</w:t>
      </w:r>
    </w:p>
    <w:p w14:paraId="7195F97A" w14:textId="77777777" w:rsid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367C8A8" w14:textId="77777777" w:rsid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564107" w14:textId="77777777" w:rsid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C12BD2" w14:textId="77777777" w:rsid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34F987" w14:textId="77777777" w:rsid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35B92C" w14:textId="77777777" w:rsid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B4D61E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627218E" w14:textId="4F2D6A79" w:rsidR="00DD7A78" w:rsidRPr="00DD7A78" w:rsidRDefault="00DD7A78" w:rsidP="00DD7A78">
      <w:pPr>
        <w:rPr>
          <w:rFonts w:ascii="Times New Roman" w:hAnsi="Times New Roman" w:cs="Times New Roman"/>
          <w:sz w:val="28"/>
          <w:szCs w:val="28"/>
          <w:lang w:val="en-US"/>
        </w:rPr>
        <w:sectPr w:rsidR="00DD7A78" w:rsidRPr="00DD7A78" w:rsidSect="002C3840">
          <w:headerReference w:type="default" r:id="rId8"/>
          <w:pgSz w:w="11906" w:h="16838"/>
          <w:pgMar w:top="562" w:right="850" w:bottom="850" w:left="1417" w:header="0" w:footer="2665" w:gutter="0"/>
          <w:cols w:space="708"/>
          <w:docGrid w:linePitch="360"/>
        </w:sectPr>
      </w:pPr>
    </w:p>
    <w:p w14:paraId="2B8A147D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("Абітурієнт:");</w:t>
      </w:r>
    </w:p>
    <w:p w14:paraId="6B40D460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($"ПІБ: {PIB}");</w:t>
      </w:r>
    </w:p>
    <w:p w14:paraId="31206654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($"Спеціальність: {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Specialty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}");</w:t>
      </w:r>
    </w:p>
    <w:p w14:paraId="43027D4E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($"Місто: {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}");</w:t>
      </w:r>
    </w:p>
    <w:p w14:paraId="518DFC8A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($"Телефон: {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}");</w:t>
      </w:r>
    </w:p>
    <w:p w14:paraId="4F1E26DA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2C5688A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A484CD2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>}</w:t>
      </w:r>
    </w:p>
    <w:p w14:paraId="42B81A90" w14:textId="77777777" w:rsid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DFCCF9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7A78">
        <w:rPr>
          <w:rFonts w:ascii="Times New Roman" w:hAnsi="Times New Roman" w:cs="Times New Roman"/>
          <w:b/>
          <w:bCs/>
          <w:sz w:val="28"/>
          <w:szCs w:val="28"/>
          <w:lang w:val="en-US"/>
        </w:rPr>
        <w:t>Teacher.cs</w:t>
      </w:r>
      <w:proofErr w:type="spellEnd"/>
    </w:p>
    <w:p w14:paraId="2EE79C30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7A7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lr8_1dll;</w:t>
      </w:r>
    </w:p>
    <w:p w14:paraId="065FA393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7A7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</w:t>
      </w:r>
    </w:p>
    <w:p w14:paraId="1E12F27B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7A7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System.Collections.Generic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</w:t>
      </w:r>
    </w:p>
    <w:p w14:paraId="57ED1560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59E2A9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7A78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lr8_1dll</w:t>
      </w:r>
    </w:p>
    <w:p w14:paraId="3C593E9E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>{</w:t>
      </w:r>
    </w:p>
    <w:p w14:paraId="46C40957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Persona</w:t>
      </w:r>
      <w:proofErr w:type="spellEnd"/>
    </w:p>
    <w:p w14:paraId="69A7358E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EBE7874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 }</w:t>
      </w:r>
    </w:p>
    <w:p w14:paraId="6D2AE94F" w14:textId="3052E651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 }</w:t>
      </w:r>
    </w:p>
    <w:p w14:paraId="5C36BB1D" w14:textId="775A8604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readonly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&gt;();</w:t>
      </w:r>
    </w:p>
    <w:p w14:paraId="3AB5402C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,</w:t>
      </w:r>
    </w:p>
    <w:p w14:paraId="566B9C65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)</w:t>
      </w:r>
    </w:p>
    <w:p w14:paraId="795BA24F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: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)</w:t>
      </w:r>
    </w:p>
    <w:p w14:paraId="4B6EA5D0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EDBF2CD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</w:t>
      </w:r>
    </w:p>
    <w:p w14:paraId="06FEA54D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</w:t>
      </w:r>
    </w:p>
    <w:p w14:paraId="2595399F" w14:textId="66D44A6D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8D05C01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AddStudent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s)</w:t>
      </w:r>
    </w:p>
    <w:p w14:paraId="1C668B00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4EF4369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(s !=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)</w:t>
      </w:r>
    </w:p>
    <w:p w14:paraId="09F9E6C5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students.Add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(s);</w:t>
      </w:r>
    </w:p>
    <w:p w14:paraId="2A3555CF" w14:textId="793824EA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B29BBB1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()</w:t>
      </w:r>
    </w:p>
    <w:p w14:paraId="6B1258CE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9E5B911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("Викладач:");</w:t>
      </w:r>
    </w:p>
    <w:p w14:paraId="3CF9A01C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($"ПІБ: {PIB}");</w:t>
      </w:r>
    </w:p>
    <w:p w14:paraId="4F803155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($"Посада: {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}");</w:t>
      </w:r>
    </w:p>
    <w:p w14:paraId="03F15795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($"Стаж: {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Stag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} років");</w:t>
      </w:r>
    </w:p>
    <w:p w14:paraId="5CB9B077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($"Кількість студентів: {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students.Count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}");</w:t>
      </w:r>
    </w:p>
    <w:p w14:paraId="5AB3AE0E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A292D59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E527483" w14:textId="58BD7623" w:rsid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>}</w:t>
      </w:r>
    </w:p>
    <w:p w14:paraId="19CD7989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C72AF3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7A7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Persona.cs</w:t>
      </w:r>
      <w:proofErr w:type="spellEnd"/>
    </w:p>
    <w:p w14:paraId="52415A21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7A7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</w:t>
      </w:r>
    </w:p>
    <w:p w14:paraId="302B83AC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67359A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7A78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lr8_1dll</w:t>
      </w:r>
    </w:p>
    <w:p w14:paraId="62801FCC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>{</w:t>
      </w:r>
    </w:p>
    <w:p w14:paraId="6850C08E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Persona</w:t>
      </w:r>
      <w:proofErr w:type="spellEnd"/>
    </w:p>
    <w:p w14:paraId="7CF7F38E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F4784F9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PIB {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 }</w:t>
      </w:r>
    </w:p>
    <w:p w14:paraId="05C51E00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 }</w:t>
      </w:r>
    </w:p>
    <w:p w14:paraId="761C9BCC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 }</w:t>
      </w:r>
    </w:p>
    <w:p w14:paraId="6E24F259" w14:textId="3365C960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 }</w:t>
      </w:r>
    </w:p>
    <w:p w14:paraId="1A722124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Persona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)</w:t>
      </w:r>
    </w:p>
    <w:p w14:paraId="276E2FA1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9260D41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PIB =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</w:t>
      </w:r>
    </w:p>
    <w:p w14:paraId="53D74151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</w:t>
      </w:r>
    </w:p>
    <w:p w14:paraId="03F19DF1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</w:t>
      </w:r>
    </w:p>
    <w:p w14:paraId="6744CE09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</w:t>
      </w:r>
    </w:p>
    <w:p w14:paraId="2211B8DE" w14:textId="62EB23D1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B1C845F" w14:textId="71C9EEC0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();</w:t>
      </w:r>
    </w:p>
    <w:p w14:paraId="400F2074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()</w:t>
      </w:r>
    </w:p>
    <w:p w14:paraId="1F5CEA5E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A97E506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DateTime.TryParse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birth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))</w:t>
      </w:r>
    </w:p>
    <w:p w14:paraId="4039FEF5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BF6C670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DateTime.Now.Year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birth.Year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</w:t>
      </w:r>
    </w:p>
    <w:p w14:paraId="15276A77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DateTime.Now.DayOfYear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birth.DayOfYear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)</w:t>
      </w:r>
    </w:p>
    <w:p w14:paraId="4B97916A" w14:textId="19980330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--;</w:t>
      </w:r>
    </w:p>
    <w:p w14:paraId="10B25F3C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</w:t>
      </w:r>
    </w:p>
    <w:p w14:paraId="25FC3E77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8F52183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-1;</w:t>
      </w:r>
    </w:p>
    <w:p w14:paraId="4F1386F7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B2D8C8B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090ABA" w14:textId="5D759007" w:rsid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>}</w:t>
      </w:r>
    </w:p>
    <w:p w14:paraId="7451B77F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C7727C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D7A78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Student.cs</w:t>
      </w:r>
      <w:proofErr w:type="spellEnd"/>
    </w:p>
    <w:p w14:paraId="59C5CAB4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7A7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lr8_1dll;</w:t>
      </w:r>
    </w:p>
    <w:p w14:paraId="13FE3F20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7A7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</w:t>
      </w:r>
    </w:p>
    <w:p w14:paraId="1BC85909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7A7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System.Security.Policy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</w:t>
      </w:r>
    </w:p>
    <w:p w14:paraId="700C80C3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B4B885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7A78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lr8_1dll</w:t>
      </w:r>
    </w:p>
    <w:p w14:paraId="72178D92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>{</w:t>
      </w:r>
    </w:p>
    <w:p w14:paraId="0C9F1048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Persona</w:t>
      </w:r>
      <w:proofErr w:type="spellEnd"/>
    </w:p>
    <w:p w14:paraId="4D403F8C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4D2A9D6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 }</w:t>
      </w:r>
    </w:p>
    <w:p w14:paraId="10CA57A1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 }</w:t>
      </w:r>
    </w:p>
    <w:p w14:paraId="3D9069A5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31B495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,</w:t>
      </w:r>
    </w:p>
    <w:p w14:paraId="55E9A992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)</w:t>
      </w:r>
    </w:p>
    <w:p w14:paraId="001B2008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: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pib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)</w:t>
      </w:r>
    </w:p>
    <w:p w14:paraId="2BA88C27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C158550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</w:t>
      </w:r>
    </w:p>
    <w:p w14:paraId="60A851C9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;</w:t>
      </w:r>
    </w:p>
    <w:p w14:paraId="737164DD" w14:textId="21E1A36E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037703D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()</w:t>
      </w:r>
    </w:p>
    <w:p w14:paraId="49D9BB09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0E9312B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("Студент:");</w:t>
      </w:r>
    </w:p>
    <w:p w14:paraId="4D1023D9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($"ПІБ: {PIB}");</w:t>
      </w:r>
    </w:p>
    <w:p w14:paraId="7F3C24E1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($"Кафедра: {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}");</w:t>
      </w:r>
    </w:p>
    <w:p w14:paraId="415FBEE7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($"Курс: {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}");</w:t>
      </w:r>
    </w:p>
    <w:p w14:paraId="112B84CE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($"Місто: {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}");</w:t>
      </w:r>
    </w:p>
    <w:p w14:paraId="4D9280FE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($"Телефон: {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}");</w:t>
      </w:r>
    </w:p>
    <w:p w14:paraId="086B65EC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B31B374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4D2DBD0" w14:textId="5CBE1CC4" w:rsid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>}</w:t>
      </w:r>
    </w:p>
    <w:p w14:paraId="607FE074" w14:textId="77777777" w:rsidR="00DD7A78" w:rsidRPr="00DD7A78" w:rsidRDefault="00DD7A78" w:rsidP="00DD7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3F05ED" w14:textId="6D2D3E1F" w:rsidR="000927D4" w:rsidRP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b/>
          <w:bCs/>
          <w:sz w:val="28"/>
          <w:szCs w:val="28"/>
          <w:lang w:val="en-US"/>
        </w:rPr>
        <w:t>Lr8_1</w:t>
      </w:r>
    </w:p>
    <w:p w14:paraId="16307B04" w14:textId="77777777" w:rsidR="00DD7A78" w:rsidRP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7A78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lr8_1dll;</w:t>
      </w:r>
    </w:p>
    <w:p w14:paraId="5CEC0884" w14:textId="77777777" w:rsidR="00DD7A78" w:rsidRP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0F9567" w14:textId="77777777" w:rsidR="00DD7A78" w:rsidRP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D7A78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Program</w:t>
      </w:r>
      <w:proofErr w:type="spellEnd"/>
    </w:p>
    <w:p w14:paraId="7EE38E5E" w14:textId="77777777" w:rsidR="00DD7A78" w:rsidRP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>{</w:t>
      </w:r>
    </w:p>
    <w:p w14:paraId="7AD9B94F" w14:textId="77777777" w:rsidR="00DD7A78" w:rsidRP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()</w:t>
      </w:r>
    </w:p>
    <w:p w14:paraId="0DA713FF" w14:textId="77777777" w:rsidR="00DD7A78" w:rsidRP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DB6E0B2" w14:textId="77777777" w:rsidR="00DD7A78" w:rsidRP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s =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("Іван Іванов", "2004", "Київ", "123456", "ФІТ", 2);</w:t>
      </w:r>
    </w:p>
    <w:p w14:paraId="119A2EE8" w14:textId="12522158" w:rsidR="00DD7A78" w:rsidRP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t =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("Петров П.П.", "1980", "Київ", "987654", "Доцент", 15);</w:t>
      </w:r>
    </w:p>
    <w:p w14:paraId="7D86AF1F" w14:textId="73D5DA73" w:rsidR="00DD7A78" w:rsidRP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t.AddStudent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(s);</w:t>
      </w:r>
    </w:p>
    <w:p w14:paraId="32F93565" w14:textId="77777777" w:rsidR="00DD7A78" w:rsidRP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s.Info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();</w:t>
      </w:r>
    </w:p>
    <w:p w14:paraId="1D82245B" w14:textId="77777777" w:rsidR="00DD7A78" w:rsidRP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();</w:t>
      </w:r>
    </w:p>
    <w:p w14:paraId="7C914964" w14:textId="6E2A516E" w:rsidR="00DD7A78" w:rsidRP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t.Info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();</w:t>
      </w:r>
    </w:p>
    <w:p w14:paraId="6CB96B20" w14:textId="77777777" w:rsidR="00DD7A78" w:rsidRP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D7A78">
        <w:rPr>
          <w:rFonts w:ascii="Times New Roman" w:hAnsi="Times New Roman" w:cs="Times New Roman"/>
          <w:sz w:val="28"/>
          <w:szCs w:val="28"/>
        </w:rPr>
        <w:t>Console.ReadKey</w:t>
      </w:r>
      <w:proofErr w:type="spellEnd"/>
      <w:r w:rsidRPr="00DD7A78">
        <w:rPr>
          <w:rFonts w:ascii="Times New Roman" w:hAnsi="Times New Roman" w:cs="Times New Roman"/>
          <w:sz w:val="28"/>
          <w:szCs w:val="28"/>
        </w:rPr>
        <w:t>();</w:t>
      </w:r>
    </w:p>
    <w:p w14:paraId="204F96C0" w14:textId="77777777" w:rsidR="00DD7A78" w:rsidRP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4B863C" w14:textId="2856FB6C" w:rsid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7A78">
        <w:rPr>
          <w:rFonts w:ascii="Times New Roman" w:hAnsi="Times New Roman" w:cs="Times New Roman"/>
          <w:sz w:val="28"/>
          <w:szCs w:val="28"/>
        </w:rPr>
        <w:t>}</w:t>
      </w:r>
    </w:p>
    <w:p w14:paraId="7ED65D6B" w14:textId="77777777" w:rsid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969879" w14:textId="77777777" w:rsid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D2F769" w14:textId="77777777" w:rsid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583235" w14:textId="77777777" w:rsid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0BBE55" w14:textId="77777777" w:rsid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45496A" w14:textId="77777777" w:rsid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4F3320E" w14:textId="77777777" w:rsid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D77646" w14:textId="063C3798" w:rsidR="00DD7A78" w:rsidRP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7A7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Результат </w:t>
      </w:r>
    </w:p>
    <w:p w14:paraId="2067840D" w14:textId="66C3B3A3" w:rsid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7A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CF68F3" wp14:editId="04917211">
            <wp:extent cx="3558540" cy="2405375"/>
            <wp:effectExtent l="0" t="0" r="3810" b="0"/>
            <wp:docPr id="38825943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5943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0572" cy="24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E549" w14:textId="77777777" w:rsidR="00DD7A78" w:rsidRDefault="00DD7A78" w:rsidP="00DD7A78">
      <w:pPr>
        <w:tabs>
          <w:tab w:val="left" w:pos="339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E74993" w14:textId="5D207237" w:rsidR="00DD7A78" w:rsidRDefault="00DD7A78" w:rsidP="00DD7A78">
      <w:pPr>
        <w:shd w:val="clear" w:color="auto" w:fill="D1D1D1" w:themeFill="background2" w:themeFillShade="E6"/>
        <w:tabs>
          <w:tab w:val="left" w:pos="339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7A78">
        <w:rPr>
          <w:rFonts w:ascii="Times New Roman" w:hAnsi="Times New Roman" w:cs="Times New Roman"/>
          <w:b/>
          <w:bCs/>
          <w:sz w:val="28"/>
          <w:szCs w:val="28"/>
        </w:rPr>
        <w:t>Завдання 2</w:t>
      </w:r>
    </w:p>
    <w:p w14:paraId="43CDDC8F" w14:textId="16501848" w:rsidR="00222DAF" w:rsidRDefault="00222DAF" w:rsidP="00DD7A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23CA85" w14:textId="46613960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22DAF">
        <w:rPr>
          <w:rFonts w:ascii="Times New Roman" w:hAnsi="Times New Roman" w:cs="Times New Roman"/>
          <w:b/>
          <w:bCs/>
          <w:sz w:val="28"/>
          <w:szCs w:val="28"/>
          <w:lang w:val="en-US"/>
        </w:rPr>
        <w:t>Geometry.cs</w:t>
      </w:r>
      <w:proofErr w:type="spellEnd"/>
    </w:p>
    <w:p w14:paraId="78BFC142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2DAF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Tools.Geometry</w:t>
      </w:r>
      <w:proofErr w:type="spellEnd"/>
    </w:p>
    <w:p w14:paraId="6F65F124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>{</w:t>
      </w:r>
    </w:p>
    <w:p w14:paraId="34E0EF22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Square</w:t>
      </w:r>
      <w:proofErr w:type="spellEnd"/>
    </w:p>
    <w:p w14:paraId="3442CB56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17F6FDF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) =&gt;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>;</w:t>
      </w:r>
    </w:p>
    <w:p w14:paraId="10F37862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17C32D8" w14:textId="675E0E2F" w:rsid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22DAF">
        <w:rPr>
          <w:rFonts w:ascii="Times New Roman" w:hAnsi="Times New Roman" w:cs="Times New Roman"/>
          <w:sz w:val="28"/>
          <w:szCs w:val="28"/>
        </w:rPr>
        <w:t>}</w:t>
      </w:r>
    </w:p>
    <w:p w14:paraId="40EC7281" w14:textId="77777777" w:rsid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F4E924" w14:textId="012FDAFA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22DAF">
        <w:rPr>
          <w:rFonts w:ascii="Times New Roman" w:hAnsi="Times New Roman" w:cs="Times New Roman"/>
          <w:b/>
          <w:bCs/>
          <w:sz w:val="28"/>
          <w:szCs w:val="28"/>
          <w:lang w:val="en-US"/>
        </w:rPr>
        <w:t>MathTools.cs</w:t>
      </w:r>
      <w:proofErr w:type="spellEnd"/>
    </w:p>
    <w:p w14:paraId="7C1ABD63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2DAF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Tools.MathTools</w:t>
      </w:r>
      <w:proofErr w:type="spellEnd"/>
    </w:p>
    <w:p w14:paraId="28E08025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>{</w:t>
      </w:r>
    </w:p>
    <w:p w14:paraId="47A0C49D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Calculator</w:t>
      </w:r>
      <w:proofErr w:type="spellEnd"/>
    </w:p>
    <w:p w14:paraId="7DA38536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53A6214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b) =&gt; a + b;</w:t>
      </w:r>
    </w:p>
    <w:p w14:paraId="2BD15DAD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b) =&gt; a * b;</w:t>
      </w:r>
    </w:p>
    <w:p w14:paraId="1A038978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4DD30E" w14:textId="14BD8F59" w:rsid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22DAF">
        <w:rPr>
          <w:rFonts w:ascii="Times New Roman" w:hAnsi="Times New Roman" w:cs="Times New Roman"/>
          <w:sz w:val="28"/>
          <w:szCs w:val="28"/>
        </w:rPr>
        <w:t>}</w:t>
      </w:r>
    </w:p>
    <w:p w14:paraId="13B7D847" w14:textId="77777777" w:rsid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691A72" w14:textId="6919B172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22DAF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Program.cs</w:t>
      </w:r>
      <w:proofErr w:type="spellEnd"/>
    </w:p>
    <w:p w14:paraId="1F87209F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2DAF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>;</w:t>
      </w:r>
    </w:p>
    <w:p w14:paraId="1DFB42D0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2DAF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lr8_2 =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Tools.MathTools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;   </w:t>
      </w:r>
    </w:p>
    <w:p w14:paraId="4B3EF13D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2DAF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Tools.Geometry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;              </w:t>
      </w:r>
    </w:p>
    <w:p w14:paraId="48B99C88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B6F26A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22DAF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Program</w:t>
      </w:r>
      <w:proofErr w:type="spellEnd"/>
    </w:p>
    <w:p w14:paraId="6C7E7A49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>{</w:t>
      </w:r>
    </w:p>
    <w:p w14:paraId="4B26420C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>()</w:t>
      </w:r>
    </w:p>
    <w:p w14:paraId="15C0A632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B66132C" w14:textId="3504DE3E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lastRenderedPageBreak/>
        <w:t xml:space="preserve">        lr8</w:t>
      </w: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222DAF">
        <w:rPr>
          <w:rFonts w:ascii="Times New Roman" w:hAnsi="Times New Roman" w:cs="Times New Roman"/>
          <w:sz w:val="28"/>
          <w:szCs w:val="28"/>
        </w:rPr>
        <w:t xml:space="preserve">2.Calculator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calc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lr8_2.Calculator();</w:t>
      </w:r>
    </w:p>
    <w:p w14:paraId="35FA44D2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calc.Add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>(5, 7);</w:t>
      </w:r>
    </w:p>
    <w:p w14:paraId="22C72996" w14:textId="14C63403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calc.Mul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>(3, 4);</w:t>
      </w:r>
    </w:p>
    <w:p w14:paraId="4D931883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Square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sq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Square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>();</w:t>
      </w:r>
    </w:p>
    <w:p w14:paraId="32B22581" w14:textId="16CEC0C6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sq.Area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>(6);</w:t>
      </w:r>
    </w:p>
    <w:p w14:paraId="77558972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>($"5 + 7 = {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>}");</w:t>
      </w:r>
    </w:p>
    <w:p w14:paraId="2786D479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>($"3 * 4 = {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>}");</w:t>
      </w:r>
    </w:p>
    <w:p w14:paraId="7A91FBBF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>($"Площа квадрата зі стороною 6 = {</w:t>
      </w:r>
      <w:proofErr w:type="spellStart"/>
      <w:r w:rsidRPr="00222DAF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222DAF">
        <w:rPr>
          <w:rFonts w:ascii="Times New Roman" w:hAnsi="Times New Roman" w:cs="Times New Roman"/>
          <w:sz w:val="28"/>
          <w:szCs w:val="28"/>
        </w:rPr>
        <w:t>}");</w:t>
      </w:r>
    </w:p>
    <w:p w14:paraId="4D73CDC4" w14:textId="77777777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7E2514" w14:textId="1E61478F" w:rsid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22DAF">
        <w:rPr>
          <w:rFonts w:ascii="Times New Roman" w:hAnsi="Times New Roman" w:cs="Times New Roman"/>
          <w:sz w:val="28"/>
          <w:szCs w:val="28"/>
        </w:rPr>
        <w:t>}</w:t>
      </w:r>
    </w:p>
    <w:p w14:paraId="2FB89ACB" w14:textId="77777777" w:rsid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A161133" w14:textId="7ECC7A6F" w:rsidR="00222DAF" w:rsidRPr="00222DAF" w:rsidRDefault="00222DAF" w:rsidP="00222DA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2DAF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678E59C5" w14:textId="22ADEA44" w:rsid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2D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00F52B" wp14:editId="6D14FE0D">
            <wp:extent cx="4220164" cy="1286054"/>
            <wp:effectExtent l="0" t="0" r="9525" b="9525"/>
            <wp:docPr id="764689962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89962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530E" w14:textId="77777777" w:rsid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0B01C7" w14:textId="3DA400AB" w:rsidR="00222DAF" w:rsidRPr="00222DAF" w:rsidRDefault="00222DAF" w:rsidP="00222DAF">
      <w:pPr>
        <w:shd w:val="clear" w:color="auto" w:fill="D1D1D1" w:themeFill="background2" w:themeFillShade="E6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2DAF">
        <w:rPr>
          <w:rFonts w:ascii="Times New Roman" w:hAnsi="Times New Roman" w:cs="Times New Roman"/>
          <w:b/>
          <w:bCs/>
          <w:sz w:val="28"/>
          <w:szCs w:val="28"/>
        </w:rPr>
        <w:t>Завдання 3</w:t>
      </w:r>
    </w:p>
    <w:p w14:paraId="7092D9EE" w14:textId="77777777" w:rsidR="00115021" w:rsidRDefault="00115021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9F14DF" w14:textId="499191CA" w:rsidR="00222DAF" w:rsidRPr="00115021" w:rsidRDefault="00115021" w:rsidP="00222DA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15021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Student1.cs</w:t>
      </w:r>
    </w:p>
    <w:p w14:paraId="29B9391B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5021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lr8_3</w:t>
      </w:r>
    </w:p>
    <w:p w14:paraId="41D085E5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>{</w:t>
      </w:r>
    </w:p>
    <w:p w14:paraId="77AD67CC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Student</w:t>
      </w:r>
      <w:proofErr w:type="spellEnd"/>
    </w:p>
    <w:p w14:paraId="5273F37F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55128AD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; }</w:t>
      </w:r>
    </w:p>
    <w:p w14:paraId="693AA399" w14:textId="293AA325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; }</w:t>
      </w:r>
    </w:p>
    <w:p w14:paraId="09A317AD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Validate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();</w:t>
      </w:r>
    </w:p>
    <w:p w14:paraId="50CFFB53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FB3C47" w14:textId="55E970D3" w:rsid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15021">
        <w:rPr>
          <w:rFonts w:ascii="Times New Roman" w:hAnsi="Times New Roman" w:cs="Times New Roman"/>
          <w:sz w:val="28"/>
          <w:szCs w:val="28"/>
        </w:rPr>
        <w:t>}</w:t>
      </w:r>
    </w:p>
    <w:p w14:paraId="69B9ACB1" w14:textId="77777777" w:rsid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3856A6" w14:textId="4FA60443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15021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Student2.cs</w:t>
      </w:r>
    </w:p>
    <w:p w14:paraId="428DC35D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5021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;</w:t>
      </w:r>
    </w:p>
    <w:p w14:paraId="538CA485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5021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System.Xml.Linq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;</w:t>
      </w:r>
    </w:p>
    <w:p w14:paraId="55906512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824CD1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5021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lr8_3</w:t>
      </w:r>
    </w:p>
    <w:p w14:paraId="64C9A944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>{</w:t>
      </w:r>
    </w:p>
    <w:p w14:paraId="276F9083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Student</w:t>
      </w:r>
      <w:proofErr w:type="spellEnd"/>
    </w:p>
    <w:p w14:paraId="7E07C043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A67BFE8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)</w:t>
      </w:r>
    </w:p>
    <w:p w14:paraId="4939DA9B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B845668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;</w:t>
      </w:r>
    </w:p>
    <w:p w14:paraId="2EF3B56A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;</w:t>
      </w:r>
    </w:p>
    <w:p w14:paraId="1CD784E2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Validate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();</w:t>
      </w:r>
    </w:p>
    <w:p w14:paraId="26B93CD7" w14:textId="4C21796B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B5FBC74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Validate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()</w:t>
      </w:r>
    </w:p>
    <w:p w14:paraId="12CD7866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F9094C1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&lt; 1 ||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&gt; 4)</w:t>
      </w:r>
    </w:p>
    <w:p w14:paraId="18A796B1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04CD166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4!");</w:t>
      </w:r>
    </w:p>
    <w:p w14:paraId="4E0A32BC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C386FD6" w14:textId="60698BB5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C272183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()</w:t>
      </w:r>
    </w:p>
    <w:p w14:paraId="543D5DFA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14B3349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($"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},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}");</w:t>
      </w:r>
    </w:p>
    <w:p w14:paraId="4CFB4DD6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FE5EE2C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F99DD4" w14:textId="12EEE940" w:rsid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15021">
        <w:rPr>
          <w:rFonts w:ascii="Times New Roman" w:hAnsi="Times New Roman" w:cs="Times New Roman"/>
          <w:sz w:val="28"/>
          <w:szCs w:val="28"/>
        </w:rPr>
        <w:t>}</w:t>
      </w:r>
    </w:p>
    <w:p w14:paraId="00930105" w14:textId="77777777" w:rsid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162BDB" w14:textId="2C00F069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15021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Program.cs</w:t>
      </w:r>
      <w:proofErr w:type="spellEnd"/>
    </w:p>
    <w:p w14:paraId="5AE63194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5021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lr8_3;</w:t>
      </w:r>
    </w:p>
    <w:p w14:paraId="4C08DF52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5021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;</w:t>
      </w:r>
    </w:p>
    <w:p w14:paraId="0B6C1D7E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B40FF0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5021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Program</w:t>
      </w:r>
      <w:proofErr w:type="spellEnd"/>
    </w:p>
    <w:p w14:paraId="0FD447A0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>{</w:t>
      </w:r>
    </w:p>
    <w:p w14:paraId="5DCC8C01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()</w:t>
      </w:r>
    </w:p>
    <w:p w14:paraId="0B23FC20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E8C1177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s1 =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Ivan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", 2);</w:t>
      </w:r>
    </w:p>
    <w:p w14:paraId="7DC29F11" w14:textId="4686A6D0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s2 =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Maria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", 4);</w:t>
      </w:r>
    </w:p>
    <w:p w14:paraId="2E5D4437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s1.Info();</w:t>
      </w:r>
    </w:p>
    <w:p w14:paraId="4B0EC154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s2.Info();</w:t>
      </w:r>
    </w:p>
    <w:p w14:paraId="101B9B12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18BA55" w14:textId="0E18B611" w:rsid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15021">
        <w:rPr>
          <w:rFonts w:ascii="Times New Roman" w:hAnsi="Times New Roman" w:cs="Times New Roman"/>
          <w:sz w:val="28"/>
          <w:szCs w:val="28"/>
        </w:rPr>
        <w:t>}</w:t>
      </w:r>
    </w:p>
    <w:p w14:paraId="248BCEB0" w14:textId="77777777" w:rsid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AA5A45" w14:textId="249C7D87" w:rsidR="00115021" w:rsidRDefault="00115021" w:rsidP="001150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5021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6555A6AF" w14:textId="28D7F554" w:rsidR="00115021" w:rsidRDefault="00115021" w:rsidP="001150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502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FEB6F41" wp14:editId="752EB48B">
            <wp:extent cx="4001058" cy="1143160"/>
            <wp:effectExtent l="0" t="0" r="0" b="0"/>
            <wp:docPr id="1897665468" name="Рисунок 1" descr="Зображення, що містить текст, Шрифт, знімок екрана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65468" name="Рисунок 1" descr="Зображення, що містить текст, Шрифт, знімок екрана, білий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8472" w14:textId="77777777" w:rsidR="00115021" w:rsidRDefault="00115021" w:rsidP="001150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D60946" w14:textId="77777777" w:rsidR="00115021" w:rsidRDefault="00115021" w:rsidP="001150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81492" w14:textId="77777777" w:rsidR="00115021" w:rsidRDefault="00115021" w:rsidP="001150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84F3AF" w14:textId="77777777" w:rsidR="00115021" w:rsidRDefault="00115021" w:rsidP="001150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7BA74E" w14:textId="77777777" w:rsidR="00115021" w:rsidRDefault="00115021" w:rsidP="001150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EC6744" w14:textId="77777777" w:rsidR="00115021" w:rsidRDefault="00115021" w:rsidP="001150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08A9B" w14:textId="77777777" w:rsidR="00115021" w:rsidRDefault="00115021" w:rsidP="001150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147C1" w14:textId="524BF5A5" w:rsidR="00115021" w:rsidRPr="00115021" w:rsidRDefault="00115021" w:rsidP="00115021">
      <w:pPr>
        <w:shd w:val="clear" w:color="auto" w:fill="D1D1D1" w:themeFill="background2" w:themeFillShade="E6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4</w:t>
      </w:r>
    </w:p>
    <w:p w14:paraId="277B48D3" w14:textId="77777777" w:rsidR="00222DAF" w:rsidRDefault="00222DAF" w:rsidP="00222D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C31E5E" w14:textId="61650AE2" w:rsidR="00115021" w:rsidRPr="00115021" w:rsidRDefault="00115021" w:rsidP="00222DA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15021">
        <w:rPr>
          <w:rFonts w:ascii="Times New Roman" w:hAnsi="Times New Roman" w:cs="Times New Roman"/>
          <w:b/>
          <w:bCs/>
          <w:sz w:val="28"/>
          <w:szCs w:val="28"/>
          <w:lang w:val="en-US"/>
        </w:rPr>
        <w:t>Extension.cs</w:t>
      </w:r>
      <w:proofErr w:type="spellEnd"/>
    </w:p>
    <w:p w14:paraId="127D9C72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15021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lr8_4</w:t>
      </w:r>
    </w:p>
    <w:p w14:paraId="77E7824D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>{</w:t>
      </w:r>
    </w:p>
    <w:p w14:paraId="077EA95B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ExtensionMethods</w:t>
      </w:r>
      <w:proofErr w:type="spellEnd"/>
    </w:p>
    <w:p w14:paraId="2133B265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74F9838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IsEven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)</w:t>
      </w:r>
    </w:p>
    <w:p w14:paraId="238F79C8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23FB48A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% 2 == 0;</w:t>
      </w:r>
    </w:p>
    <w:p w14:paraId="70FDE586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75B4C40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Round2(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)</w:t>
      </w:r>
    </w:p>
    <w:p w14:paraId="648915C7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A156E06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Math.Round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, 2);</w:t>
      </w:r>
    </w:p>
    <w:p w14:paraId="232ACA40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B9DCCA5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Capitalize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)</w:t>
      </w:r>
    </w:p>
    <w:p w14:paraId="2FC0B627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F18B257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string.IsNullOrEmpty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))</w:t>
      </w:r>
    </w:p>
    <w:p w14:paraId="28738BBE" w14:textId="24D69E03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;</w:t>
      </w:r>
    </w:p>
    <w:p w14:paraId="73C4CB57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char.ToUpper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 xml:space="preserve">[0]) + </w:t>
      </w:r>
      <w:proofErr w:type="spellStart"/>
      <w:r w:rsidRPr="00115021">
        <w:rPr>
          <w:rFonts w:ascii="Times New Roman" w:hAnsi="Times New Roman" w:cs="Times New Roman"/>
          <w:sz w:val="28"/>
          <w:szCs w:val="28"/>
        </w:rPr>
        <w:t>text.Substring</w:t>
      </w:r>
      <w:proofErr w:type="spellEnd"/>
      <w:r w:rsidRPr="00115021">
        <w:rPr>
          <w:rFonts w:ascii="Times New Roman" w:hAnsi="Times New Roman" w:cs="Times New Roman"/>
          <w:sz w:val="28"/>
          <w:szCs w:val="28"/>
        </w:rPr>
        <w:t>(1);</w:t>
      </w:r>
    </w:p>
    <w:p w14:paraId="5FB9C835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5427FFA" w14:textId="77777777" w:rsidR="00115021" w:rsidRP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1502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545F377" w14:textId="13349B26" w:rsid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15021">
        <w:rPr>
          <w:rFonts w:ascii="Times New Roman" w:hAnsi="Times New Roman" w:cs="Times New Roman"/>
          <w:sz w:val="28"/>
          <w:szCs w:val="28"/>
        </w:rPr>
        <w:t>}</w:t>
      </w:r>
    </w:p>
    <w:p w14:paraId="27B79A2E" w14:textId="77777777" w:rsidR="00115021" w:rsidRDefault="00115021" w:rsidP="001150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481AD1" w14:textId="23C04DE8" w:rsidR="00115021" w:rsidRPr="00192767" w:rsidRDefault="00192767" w:rsidP="001150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9276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Program.cs</w:t>
      </w:r>
      <w:proofErr w:type="spellEnd"/>
    </w:p>
    <w:p w14:paraId="1CCF283E" w14:textId="77777777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92767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lr8_4;</w:t>
      </w:r>
    </w:p>
    <w:p w14:paraId="524789BF" w14:textId="77777777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92767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;</w:t>
      </w:r>
    </w:p>
    <w:p w14:paraId="1D7C3935" w14:textId="77777777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AB7168" w14:textId="77777777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92767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Program</w:t>
      </w:r>
      <w:proofErr w:type="spellEnd"/>
    </w:p>
    <w:p w14:paraId="692A83BC" w14:textId="77777777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2767">
        <w:rPr>
          <w:rFonts w:ascii="Times New Roman" w:hAnsi="Times New Roman" w:cs="Times New Roman"/>
          <w:sz w:val="28"/>
          <w:szCs w:val="28"/>
        </w:rPr>
        <w:t>{</w:t>
      </w:r>
    </w:p>
    <w:p w14:paraId="1F0CC526" w14:textId="77777777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276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()</w:t>
      </w:r>
    </w:p>
    <w:p w14:paraId="79BCA5F7" w14:textId="7A1D1662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276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537F18F" w14:textId="77777777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27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: ");</w:t>
      </w:r>
    </w:p>
    <w:p w14:paraId="158E7231" w14:textId="48F09CB8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27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intValue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());</w:t>
      </w:r>
    </w:p>
    <w:p w14:paraId="14BF76EE" w14:textId="77777777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27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($"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intValue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even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? =  {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intValue.IsEven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()}");</w:t>
      </w:r>
    </w:p>
    <w:p w14:paraId="179DE273" w14:textId="51B92711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27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();</w:t>
      </w:r>
    </w:p>
    <w:p w14:paraId="1F0520C8" w14:textId="77777777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27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: ");</w:t>
      </w:r>
    </w:p>
    <w:p w14:paraId="577AAF93" w14:textId="471CAA6A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27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doubleValue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double.Parse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());</w:t>
      </w:r>
    </w:p>
    <w:p w14:paraId="18AE918B" w14:textId="77777777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27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($"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Rounded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digits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: {doubleValue.Round2()}");</w:t>
      </w:r>
    </w:p>
    <w:p w14:paraId="5D0E7017" w14:textId="31C28C49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27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();</w:t>
      </w:r>
    </w:p>
    <w:p w14:paraId="0DEF1898" w14:textId="77777777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27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: ");</w:t>
      </w:r>
    </w:p>
    <w:p w14:paraId="1C363EB2" w14:textId="0F8C95F4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27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inputText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();</w:t>
      </w:r>
    </w:p>
    <w:p w14:paraId="680FF56C" w14:textId="77777777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27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($"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Capitalized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inputText.Capitalize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()}");</w:t>
      </w:r>
    </w:p>
    <w:p w14:paraId="103134D7" w14:textId="1F61656B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27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();</w:t>
      </w:r>
    </w:p>
    <w:p w14:paraId="4AC4C3AB" w14:textId="77777777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276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92767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192767">
        <w:rPr>
          <w:rFonts w:ascii="Times New Roman" w:hAnsi="Times New Roman" w:cs="Times New Roman"/>
          <w:sz w:val="28"/>
          <w:szCs w:val="28"/>
        </w:rPr>
        <w:t>!");</w:t>
      </w:r>
    </w:p>
    <w:p w14:paraId="79934D5C" w14:textId="77777777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276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8B8E82E" w14:textId="230BC540" w:rsid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2767">
        <w:rPr>
          <w:rFonts w:ascii="Times New Roman" w:hAnsi="Times New Roman" w:cs="Times New Roman"/>
          <w:sz w:val="28"/>
          <w:szCs w:val="28"/>
        </w:rPr>
        <w:t>}</w:t>
      </w:r>
    </w:p>
    <w:p w14:paraId="216FBEFE" w14:textId="77777777" w:rsid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B398FF" w14:textId="2B13C407" w:rsidR="00192767" w:rsidRDefault="00192767" w:rsidP="0019276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2767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50DEA88C" w14:textId="65291C8B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276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38F588" wp14:editId="53818A14">
            <wp:extent cx="6120765" cy="2900045"/>
            <wp:effectExtent l="0" t="0" r="0" b="0"/>
            <wp:docPr id="138863733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3733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E08A" w14:textId="77777777" w:rsidR="00192767" w:rsidRP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CD2B8A" w14:textId="77777777" w:rsidR="00192767" w:rsidRDefault="00192767" w:rsidP="0019276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B93D46" w14:textId="2990C23B" w:rsidR="00192767" w:rsidRPr="00192767" w:rsidRDefault="00192767" w:rsidP="00192767">
      <w:pPr>
        <w:rPr>
          <w:rFonts w:ascii="Times New Roman" w:hAnsi="Times New Roman" w:cs="Times New Roman"/>
          <w:sz w:val="28"/>
          <w:szCs w:val="28"/>
        </w:rPr>
      </w:pPr>
      <w:r w:rsidRPr="00192767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0B2F">
        <w:rPr>
          <w:rFonts w:ascii="Times New Roman" w:hAnsi="Times New Roman" w:cs="Times New Roman"/>
          <w:sz w:val="28"/>
          <w:szCs w:val="28"/>
        </w:rPr>
        <w:t>Одержа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E10B2F">
        <w:rPr>
          <w:rFonts w:ascii="Times New Roman" w:hAnsi="Times New Roman" w:cs="Times New Roman"/>
          <w:sz w:val="28"/>
          <w:szCs w:val="28"/>
        </w:rPr>
        <w:t xml:space="preserve"> практичні навички розробки об</w:t>
      </w:r>
      <w:r w:rsidRPr="00E10B2F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Pr="00E10B2F">
        <w:rPr>
          <w:rFonts w:ascii="Times New Roman" w:hAnsi="Times New Roman" w:cs="Times New Roman"/>
          <w:sz w:val="28"/>
          <w:szCs w:val="28"/>
        </w:rPr>
        <w:t>єктно</w:t>
      </w:r>
      <w:proofErr w:type="spellEnd"/>
      <w:r w:rsidRPr="00E10B2F">
        <w:rPr>
          <w:rFonts w:ascii="Times New Roman" w:hAnsi="Times New Roman" w:cs="Times New Roman"/>
          <w:sz w:val="28"/>
          <w:szCs w:val="28"/>
        </w:rPr>
        <w:t>-орієнтованої програми,</w:t>
      </w:r>
      <w:r w:rsidRPr="00E10B2F">
        <w:rPr>
          <w:rFonts w:ascii="Times New Roman" w:hAnsi="Times New Roman" w:cs="Times New Roman"/>
          <w:sz w:val="28"/>
          <w:szCs w:val="28"/>
          <w:lang w:val="ru-RU"/>
        </w:rPr>
        <w:t xml:space="preserve"> з граф</w:t>
      </w:r>
      <w:r w:rsidRPr="00E10B2F">
        <w:rPr>
          <w:rFonts w:ascii="Times New Roman" w:hAnsi="Times New Roman" w:cs="Times New Roman"/>
          <w:sz w:val="28"/>
          <w:szCs w:val="28"/>
        </w:rPr>
        <w:t>і</w:t>
      </w:r>
      <w:proofErr w:type="spellStart"/>
      <w:r w:rsidRPr="00E10B2F">
        <w:rPr>
          <w:rFonts w:ascii="Times New Roman" w:hAnsi="Times New Roman" w:cs="Times New Roman"/>
          <w:sz w:val="28"/>
          <w:szCs w:val="28"/>
          <w:lang w:val="ru-RU"/>
        </w:rPr>
        <w:t>чним</w:t>
      </w:r>
      <w:proofErr w:type="spellEnd"/>
      <w:r w:rsidRPr="00E10B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10B2F">
        <w:rPr>
          <w:rFonts w:ascii="Times New Roman" w:hAnsi="Times New Roman" w:cs="Times New Roman"/>
          <w:sz w:val="28"/>
          <w:szCs w:val="28"/>
        </w:rPr>
        <w:t>інтерфейсом що керується подіями.</w:t>
      </w:r>
    </w:p>
    <w:sectPr w:rsidR="00192767" w:rsidRPr="00192767" w:rsidSect="002C3840">
      <w:headerReference w:type="default" r:id="rId13"/>
      <w:footerReference w:type="default" r:id="rId14"/>
      <w:pgSz w:w="11906" w:h="16838"/>
      <w:pgMar w:top="1098" w:right="850" w:bottom="850" w:left="1417" w:header="0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F0352" w14:textId="77777777" w:rsidR="00BB5DCC" w:rsidRDefault="00BB5DCC" w:rsidP="00976264">
      <w:pPr>
        <w:spacing w:after="0" w:line="240" w:lineRule="auto"/>
      </w:pPr>
      <w:r>
        <w:separator/>
      </w:r>
    </w:p>
  </w:endnote>
  <w:endnote w:type="continuationSeparator" w:id="0">
    <w:p w14:paraId="59870217" w14:textId="77777777" w:rsidR="00BB5DCC" w:rsidRDefault="00BB5DCC" w:rsidP="00976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A186B" w14:textId="77777777" w:rsidR="002C3840" w:rsidRDefault="002C384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52D26" w14:textId="77777777" w:rsidR="00BB5DCC" w:rsidRDefault="00BB5DCC" w:rsidP="00976264">
      <w:pPr>
        <w:spacing w:after="0" w:line="240" w:lineRule="auto"/>
      </w:pPr>
      <w:r>
        <w:separator/>
      </w:r>
    </w:p>
  </w:footnote>
  <w:footnote w:type="continuationSeparator" w:id="0">
    <w:p w14:paraId="49630466" w14:textId="77777777" w:rsidR="00BB5DCC" w:rsidRDefault="00BB5DCC" w:rsidP="00976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D42C6" w14:textId="77777777" w:rsidR="00976264" w:rsidRDefault="00976264" w:rsidP="00976264">
    <w:pPr>
      <w:pStyle w:val="ae"/>
      <w:rPr>
        <w:b/>
        <w:lang w:val="ru-RU"/>
      </w:rPr>
    </w:pPr>
    <w:r w:rsidRPr="002D2DB7">
      <w:rPr>
        <w:noProof/>
        <w:lang w:val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01C905F" wp14:editId="72DB7509">
              <wp:simplePos x="0" y="0"/>
              <wp:positionH relativeFrom="page">
                <wp:posOffset>541020</wp:posOffset>
              </wp:positionH>
              <wp:positionV relativeFrom="page">
                <wp:posOffset>217170</wp:posOffset>
              </wp:positionV>
              <wp:extent cx="6563995" cy="10144125"/>
              <wp:effectExtent l="0" t="19050" r="27305" b="28575"/>
              <wp:wrapNone/>
              <wp:docPr id="931184701" name="Групувати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3995" cy="10144125"/>
                        <a:chOff x="1228" y="0"/>
                        <a:chExt cx="6563995" cy="7560000"/>
                      </a:xfrm>
                    </wpg:grpSpPr>
                    <wpg:grpSp>
                      <wpg:cNvPr id="2023551300" name="Группа 22"/>
                      <wpg:cNvGrpSpPr/>
                      <wpg:grpSpPr>
                        <a:xfrm>
                          <a:off x="1228" y="0"/>
                          <a:ext cx="6563995" cy="7560000"/>
                          <a:chOff x="1228" y="0"/>
                          <a:chExt cx="10537" cy="16282"/>
                        </a:xfrm>
                      </wpg:grpSpPr>
                      <wps:wsp>
                        <wps:cNvPr id="1562751980" name="Прямоугольник 23"/>
                        <wps:cNvSpPr/>
                        <wps:spPr>
                          <a:xfrm>
                            <a:off x="1228" y="0"/>
                            <a:ext cx="10525" cy="1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0DB2D8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4975447" name="Прямоугольник 24"/>
                        <wps:cNvSpPr/>
                        <wps:spPr>
                          <a:xfrm>
                            <a:off x="2216" y="14571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B3A865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361099786" name="Прямоугольник 25"/>
                        <wps:cNvSpPr/>
                        <wps:spPr>
                          <a:xfrm>
                            <a:off x="8920" y="15438"/>
                            <a:ext cx="2806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524388" w14:textId="77777777" w:rsidR="00976264" w:rsidRDefault="00976264" w:rsidP="00976264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ХПК</w:t>
                              </w:r>
                            </w:p>
                          </w:txbxContent>
                        </wps:txbx>
                        <wps:bodyPr spcFirstLastPara="1" wrap="square" lIns="108000" tIns="108000" rIns="108000" bIns="108000" anchor="t" anchorCtr="0">
                          <a:noAutofit/>
                        </wps:bodyPr>
                      </wps:wsp>
                      <wps:wsp>
                        <wps:cNvPr id="684268489" name="Прямоугольник 26"/>
                        <wps:cNvSpPr/>
                        <wps:spPr>
                          <a:xfrm>
                            <a:off x="10732" y="14869"/>
                            <a:ext cx="99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CAA5A6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499277512" name="Прямая со стрелкой 27"/>
                        <wps:cNvCnPr/>
                        <wps:spPr>
                          <a:xfrm>
                            <a:off x="1228" y="0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36441338" name="Прямая со стрелкой 28"/>
                        <wps:cNvCnPr/>
                        <wps:spPr>
                          <a:xfrm>
                            <a:off x="1228" y="16272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09453588" name="Прямая со стрелкой 29"/>
                        <wps:cNvCnPr/>
                        <wps:spPr>
                          <a:xfrm>
                            <a:off x="11739" y="0"/>
                            <a:ext cx="0" cy="16271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57578663" name="Прямая со стрелкой 30"/>
                        <wps:cNvCnPr/>
                        <wps:spPr>
                          <a:xfrm>
                            <a:off x="1249" y="0"/>
                            <a:ext cx="0" cy="16271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64834181" name="Прямая со стрелкой 31"/>
                        <wps:cNvCnPr/>
                        <wps:spPr>
                          <a:xfrm>
                            <a:off x="1228" y="14004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0924698" name="Прямоугольник 32"/>
                        <wps:cNvSpPr/>
                        <wps:spPr>
                          <a:xfrm>
                            <a:off x="1249" y="14571"/>
                            <a:ext cx="39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52877F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Вим.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428881152" name="Прямоугольник 33"/>
                        <wps:cNvSpPr/>
                        <wps:spPr>
                          <a:xfrm>
                            <a:off x="1645" y="1457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6DE97C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827001649" name="Прямоугольник 34"/>
                        <wps:cNvSpPr/>
                        <wps:spPr>
                          <a:xfrm>
                            <a:off x="3517" y="14884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D5927E" w14:textId="77777777" w:rsidR="00976264" w:rsidRDefault="00976264" w:rsidP="00976264">
                              <w:pPr>
                                <w:spacing w:after="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97682290" name="Прямоугольник 35"/>
                        <wps:cNvSpPr/>
                        <wps:spPr>
                          <a:xfrm>
                            <a:off x="1248" y="14857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F96D78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49121664" name="Прямоугольник 36"/>
                        <wps:cNvSpPr/>
                        <wps:spPr>
                          <a:xfrm>
                            <a:off x="1249" y="15138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4149DE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563770142" name="Прямоугольник 37"/>
                        <wps:cNvSpPr/>
                        <wps:spPr>
                          <a:xfrm>
                            <a:off x="1249" y="15986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CC6BFA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Затвер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31630419" name="Прямоугольник 38"/>
                        <wps:cNvSpPr/>
                        <wps:spPr>
                          <a:xfrm>
                            <a:off x="1249" y="15421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68F8AC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Н.контр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560764139" name="Прямоугольник 39"/>
                        <wps:cNvSpPr/>
                        <wps:spPr>
                          <a:xfrm>
                            <a:off x="8919" y="14871"/>
                            <a:ext cx="82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BA2A95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Літера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57836978" name="Прямоугольник 40"/>
                        <wps:cNvSpPr/>
                        <wps:spPr>
                          <a:xfrm>
                            <a:off x="9769" y="14871"/>
                            <a:ext cx="93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18C947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71911036" name="Прямоугольник 41"/>
                        <wps:cNvSpPr/>
                        <wps:spPr>
                          <a:xfrm>
                            <a:off x="4957" y="14875"/>
                            <a:ext cx="3940" cy="13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689E557" w14:textId="77777777" w:rsidR="00E10B2F" w:rsidRDefault="00E10B2F" w:rsidP="00E10B2F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u w:val="single"/>
                                  <w:lang w:val="en-US"/>
                                </w:rPr>
                              </w:pPr>
                            </w:p>
                            <w:p w14:paraId="7186ED7D" w14:textId="63CB3A56" w:rsidR="00E10B2F" w:rsidRPr="00E10B2F" w:rsidRDefault="00E10B2F" w:rsidP="00E10B2F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u w:val="single"/>
                                </w:rPr>
                              </w:pPr>
                              <w:r w:rsidRPr="00E10B2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u w:val="single"/>
                                  <w:lang w:val="ru-RU"/>
                                </w:rPr>
                                <w:t>Робота з формами</w:t>
                              </w:r>
                              <w:bookmarkStart w:id="0" w:name="_Toc442793077"/>
                              <w:r w:rsidRPr="00E10B2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u w:val="single"/>
                                </w:rPr>
                                <w:t xml:space="preserve">. </w:t>
                              </w:r>
                              <w:r w:rsidRPr="00E10B2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u w:val="single"/>
                                </w:rPr>
                                <w:t>Обробка подій.</w:t>
                              </w:r>
                              <w:bookmarkEnd w:id="0"/>
                            </w:p>
                            <w:p w14:paraId="0F2FB0B2" w14:textId="36D0562E" w:rsidR="00976264" w:rsidRDefault="00976264" w:rsidP="00976264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spcFirstLastPara="1" wrap="square" lIns="0" tIns="10800" rIns="0" bIns="10800" anchor="t" anchorCtr="0">
                          <a:noAutofit/>
                        </wps:bodyPr>
                      </wps:wsp>
                      <wps:wsp>
                        <wps:cNvPr id="1514938136" name="Прямая со стрелкой 42"/>
                        <wps:cNvCnPr/>
                        <wps:spPr>
                          <a:xfrm>
                            <a:off x="8904" y="14832"/>
                            <a:ext cx="0" cy="144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3801543" name="Прямая со стрелкой 43"/>
                        <wps:cNvCnPr/>
                        <wps:spPr>
                          <a:xfrm>
                            <a:off x="1228" y="14571"/>
                            <a:ext cx="3713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64621951" name="Прямая со стрелкой 44"/>
                        <wps:cNvCnPr/>
                        <wps:spPr>
                          <a:xfrm>
                            <a:off x="4935" y="13983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426082" name="Прямая со стрелкой 45"/>
                        <wps:cNvCnPr/>
                        <wps:spPr>
                          <a:xfrm>
                            <a:off x="4368" y="13984"/>
                            <a:ext cx="0" cy="229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23226837" name="Прямая со стрелкой 46"/>
                        <wps:cNvCnPr/>
                        <wps:spPr>
                          <a:xfrm>
                            <a:off x="3517" y="13985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35166714" name="Прямая со стрелкой 47"/>
                        <wps:cNvCnPr/>
                        <wps:spPr>
                          <a:xfrm>
                            <a:off x="2213" y="13985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75857588" name="Прямая со стрелкой 48"/>
                        <wps:cNvCnPr/>
                        <wps:spPr>
                          <a:xfrm>
                            <a:off x="1646" y="13993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72403375" name="Прямая со стрелкой 49"/>
                        <wps:cNvCnPr/>
                        <wps:spPr>
                          <a:xfrm>
                            <a:off x="8904" y="15422"/>
                            <a:ext cx="2857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06034058" name="Прямая со стрелкой 50"/>
                        <wps:cNvCnPr/>
                        <wps:spPr>
                          <a:xfrm>
                            <a:off x="8908" y="15138"/>
                            <a:ext cx="2857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3593577" name="Прямая со стрелкой 51"/>
                        <wps:cNvCnPr/>
                        <wps:spPr>
                          <a:xfrm>
                            <a:off x="10718" y="14849"/>
                            <a:ext cx="0" cy="592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9833408" name="Прямая со стрелкой 52"/>
                        <wps:cNvCnPr/>
                        <wps:spPr>
                          <a:xfrm>
                            <a:off x="9754" y="14844"/>
                            <a:ext cx="0" cy="592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6426700" name="Прямая со стрелкой 53"/>
                        <wps:cNvCnPr/>
                        <wps:spPr>
                          <a:xfrm>
                            <a:off x="1229" y="14855"/>
                            <a:ext cx="10534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9482862" name="Прямая со стрелкой 54"/>
                        <wps:cNvCnPr/>
                        <wps:spPr>
                          <a:xfrm>
                            <a:off x="1250" y="14288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5483703" name="Прямая со стрелкой 55"/>
                        <wps:cNvCnPr/>
                        <wps:spPr>
                          <a:xfrm>
                            <a:off x="1250" y="15138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4068852" name="Прямая со стрелкой 56"/>
                        <wps:cNvCnPr/>
                        <wps:spPr>
                          <a:xfrm>
                            <a:off x="1247" y="15422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42817232" name="Прямая со стрелкой 57"/>
                        <wps:cNvCnPr/>
                        <wps:spPr>
                          <a:xfrm>
                            <a:off x="1255" y="15705"/>
                            <a:ext cx="369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72349382" name="Прямая со стрелкой 58"/>
                        <wps:cNvCnPr/>
                        <wps:spPr>
                          <a:xfrm>
                            <a:off x="1249" y="15989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52611861" name="Прямоугольник 59"/>
                        <wps:cNvSpPr/>
                        <wps:spPr>
                          <a:xfrm>
                            <a:off x="1249" y="15705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AB0AA1" w14:textId="77777777" w:rsidR="00976264" w:rsidRDefault="00976264" w:rsidP="00976264"/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966516458" name="Прямоугольник 60"/>
                        <wps:cNvSpPr/>
                        <wps:spPr>
                          <a:xfrm>
                            <a:off x="2215" y="14857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878638" w14:textId="77777777" w:rsidR="00976264" w:rsidRPr="00FD35AD" w:rsidRDefault="00976264" w:rsidP="00976264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</w:rPr>
                                <w:t>Нікітюк О.М.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2007624741" name="Прямоугольник 61"/>
                        <wps:cNvSpPr/>
                        <wps:spPr>
                          <a:xfrm>
                            <a:off x="2215" y="15135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8EBF24" w14:textId="77777777" w:rsidR="00976264" w:rsidRDefault="00976264" w:rsidP="00976264">
                              <w:pPr>
                                <w:spacing w:before="60"/>
                                <w:ind w:left="17" w:firstLine="1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</w:rPr>
                                <w:t>Жереб Д. В.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360239282" name="Прямоугольник 62"/>
                        <wps:cNvSpPr/>
                        <wps:spPr>
                          <a:xfrm>
                            <a:off x="2215" y="15422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7D98AB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637663418" name="Прямоугольник 63"/>
                        <wps:cNvSpPr/>
                        <wps:spPr>
                          <a:xfrm>
                            <a:off x="2215" y="15708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DC9FBB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499134112" name="Прямоугольник 2064286656"/>
                        <wps:cNvSpPr/>
                        <wps:spPr>
                          <a:xfrm>
                            <a:off x="2215" y="15987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682D2E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553309998" name="Прямоугольник 2064286657"/>
                        <wps:cNvSpPr/>
                        <wps:spPr>
                          <a:xfrm>
                            <a:off x="4372" y="15138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DBDC0D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20260258" name="Прямоугольник 2064286658"/>
                        <wps:cNvSpPr/>
                        <wps:spPr>
                          <a:xfrm>
                            <a:off x="4372" y="15429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243184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756292944" name="Прямоугольник 2064286659"/>
                        <wps:cNvSpPr/>
                        <wps:spPr>
                          <a:xfrm>
                            <a:off x="4372" y="1571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F707CB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246248828" name="Прямоугольник 2064286660"/>
                        <wps:cNvSpPr/>
                        <wps:spPr>
                          <a:xfrm>
                            <a:off x="4372" y="15987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12FB51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222350823" name="Прямоугольник 2064286661"/>
                        <wps:cNvSpPr/>
                        <wps:spPr>
                          <a:xfrm>
                            <a:off x="4372" y="1486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3A1209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968145363" name="Прямоугольник 2064286662"/>
                        <wps:cNvSpPr/>
                        <wps:spPr>
                          <a:xfrm>
                            <a:off x="4926" y="14008"/>
                            <a:ext cx="6775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BF9A1C" w14:textId="7431265C" w:rsidR="00976264" w:rsidRPr="00E10B2F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ЛР.ОК</w:t>
                              </w:r>
                              <w:r w:rsidR="002C3840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19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.ПІ23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14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</w:t>
                              </w:r>
                              <w:r w:rsidR="00E10B2F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08</w:t>
                              </w:r>
                            </w:p>
                          </w:txbxContent>
                        </wps:txbx>
                        <wps:bodyPr spcFirstLastPara="1" wrap="square" lIns="180000" tIns="108000" rIns="180000" bIns="108000" anchor="t" anchorCtr="0">
                          <a:noAutofit/>
                        </wps:bodyPr>
                      </wps:wsp>
                      <wps:wsp>
                        <wps:cNvPr id="565727904" name="Прямоугольник 2064286663"/>
                        <wps:cNvSpPr/>
                        <wps:spPr>
                          <a:xfrm>
                            <a:off x="10703" y="15144"/>
                            <a:ext cx="99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C7262F" w14:textId="77777777" w:rsidR="00976264" w:rsidRPr="002C3840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instrText>NUMPAGES  \* Arabic  \* MERGEFORMAT</w:instrText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825568961" name="Прямоугольник 2064286664"/>
                        <wps:cNvSpPr/>
                        <wps:spPr>
                          <a:xfrm>
                            <a:off x="9768" y="15155"/>
                            <a:ext cx="93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8E1EAD" w14:textId="77777777" w:rsidR="00976264" w:rsidRPr="002C3840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32"/>
                                </w:rPr>
                              </w:pPr>
                              <w:r w:rsidRPr="002C3840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76532782" name="Прямоугольник 2064286665"/>
                        <wps:cNvSpPr/>
                        <wps:spPr>
                          <a:xfrm>
                            <a:off x="8908" y="15147"/>
                            <a:ext cx="266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9961EA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313895870" name="Прямая со стрелкой 2064286666"/>
                        <wps:cNvCnPr/>
                        <wps:spPr>
                          <a:xfrm>
                            <a:off x="9187" y="15127"/>
                            <a:ext cx="0" cy="30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52228324" name="Прямая со стрелкой 2064286667"/>
                        <wps:cNvCnPr/>
                        <wps:spPr>
                          <a:xfrm>
                            <a:off x="9471" y="15126"/>
                            <a:ext cx="0" cy="30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1C905F" id="Групувати 2" o:spid="_x0000_s1026" style="position:absolute;margin-left:42.6pt;margin-top:17.1pt;width:516.85pt;height:798.75pt;z-index:251659264;mso-position-horizontal-relative:page;mso-position-vertical-relative:page" coordorigin="12" coordsize="6563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">
              <v:group id="Группа 22" o:spid="_x0000_s1027" style="position:absolute;left:12;width:65640;height:75600" coordorigin="1228" coordsize="10537,16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">
                <v:rect id="Прямоугольник 23" o:spid="_x0000_s1028" style="position:absolute;left:1228;width:10525;height:16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" filled="f" stroked="f">
                  <v:textbox inset="2.53958mm,2.53958mm,2.53958mm,2.53958mm">
                    <w:txbxContent>
                      <w:p w14:paraId="170DB2D8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Прямоугольник 24" o:spid="_x0000_s1029" style="position:absolute;left:2216;top:14571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" filled="f" stroked="f">
                  <v:textbox inset=".1mm,.1mm,.1mm,.1mm">
                    <w:txbxContent>
                      <w:p w14:paraId="31B3A865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Прямоугольник 25" o:spid="_x0000_s1030" style="position:absolute;left:8920;top:15438;width:2806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" filled="f" stroked="f">
                  <v:textbox inset="3mm,3mm,3mm,3mm">
                    <w:txbxContent>
                      <w:p w14:paraId="1A524388" w14:textId="77777777" w:rsidR="00976264" w:rsidRDefault="00976264" w:rsidP="00976264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ХПК</w:t>
                        </w:r>
                      </w:p>
                    </w:txbxContent>
                  </v:textbox>
                </v:rect>
                <v:rect id="Прямоугольник 26" o:spid="_x0000_s1031" style="position:absolute;left:10732;top:14869;width:99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" filled="f" stroked="f">
                  <v:textbox inset=".1mm,.1mm,.1mm,.1mm">
                    <w:txbxContent>
                      <w:p w14:paraId="45CAA5A6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Аркушів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7" o:spid="_x0000_s1032" type="#_x0000_t32" style="position:absolute;left:1228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" strokeweight="2.25pt"/>
                <v:shape id="Прямая со стрелкой 28" o:spid="_x0000_s1033" type="#_x0000_t32" style="position:absolute;left:1228;top:16272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" strokeweight="2pt"/>
                <v:shape id="Прямая со стрелкой 29" o:spid="_x0000_s1034" type="#_x0000_t32" style="position:absolute;left:11739;width:0;height:16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" strokeweight="2.25pt"/>
                <v:shape id="Прямая со стрелкой 30" o:spid="_x0000_s1035" type="#_x0000_t32" style="position:absolute;left:1249;width:0;height:16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" strokeweight="2.25pt"/>
                <v:shape id="Прямая со стрелкой 31" o:spid="_x0000_s1036" type="#_x0000_t32" style="position:absolute;left:1228;top:14004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" strokeweight="2.25pt"/>
                <v:rect id="Прямоугольник 32" o:spid="_x0000_s1037" style="position:absolute;left:1249;top:14571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" filled="f" stroked="f">
                  <v:textbox inset=".1mm,.1mm,.1mm,.1mm">
                    <w:txbxContent>
                      <w:p w14:paraId="1352877F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Вим.</w:t>
                        </w:r>
                      </w:p>
                    </w:txbxContent>
                  </v:textbox>
                </v:rect>
                <v:rect id="Прямоугольник 33" o:spid="_x0000_s1038" style="position:absolute;left:1645;top:1457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" filled="f" stroked="f">
                  <v:textbox inset=".1mm,.1mm,.1mm,.1mm">
                    <w:txbxContent>
                      <w:p w14:paraId="006DE97C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34" o:spid="_x0000_s1039" style="position:absolute;left:3517;top:14884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" filled="f" stroked="f">
                  <v:textbox inset=".1mm,.1mm,.1mm,.1mm">
                    <w:txbxContent>
                      <w:p w14:paraId="6AD5927E" w14:textId="77777777" w:rsidR="00976264" w:rsidRDefault="00976264" w:rsidP="00976264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rect>
                <v:rect id="Прямоугольник 35" o:spid="_x0000_s1040" style="position:absolute;left:1248;top:14857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" filled="f" stroked="f">
                  <v:textbox inset=".1mm,.1mm,.1mm,.1mm">
                    <w:txbxContent>
                      <w:p w14:paraId="28F96D78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Розробив</w:t>
                        </w:r>
                      </w:p>
                    </w:txbxContent>
                  </v:textbox>
                </v:rect>
                <v:rect id="Прямоугольник 36" o:spid="_x0000_s1041" style="position:absolute;left:1249;top:15138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" filled="f" stroked="f">
                  <v:textbox inset=".1mm,.1mm,.1mm,.1mm">
                    <w:txbxContent>
                      <w:p w14:paraId="2D4149DE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Перевірив</w:t>
                        </w:r>
                      </w:p>
                    </w:txbxContent>
                  </v:textbox>
                </v:rect>
                <v:rect id="Прямоугольник 37" o:spid="_x0000_s1042" style="position:absolute;left:1249;top:1598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" filled="f" stroked="f">
                  <v:textbox inset=".1mm,.1mm,.1mm,.1mm">
                    <w:txbxContent>
                      <w:p w14:paraId="04CC6BFA" w14:textId="77777777" w:rsidR="00976264" w:rsidRDefault="00976264" w:rsidP="00976264">
                        <w:pPr>
                          <w:jc w:val="center"/>
                        </w:pPr>
                        <w:proofErr w:type="spellStart"/>
                        <w:r>
                          <w:rPr>
                            <w:i/>
                            <w:color w:val="000000"/>
                            <w:sz w:val="18"/>
                          </w:rPr>
                          <w:t>Затвер</w:t>
                        </w:r>
                        <w:proofErr w:type="spellEnd"/>
                        <w:r>
                          <w:rPr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8" o:spid="_x0000_s1043" style="position:absolute;left:1249;top:15421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" filled="f" stroked="f">
                  <v:textbox inset=".1mm,.1mm,.1mm,.1mm">
                    <w:txbxContent>
                      <w:p w14:paraId="7068F8AC" w14:textId="77777777" w:rsidR="00976264" w:rsidRDefault="00976264" w:rsidP="00976264">
                        <w:pPr>
                          <w:jc w:val="center"/>
                        </w:pPr>
                        <w:proofErr w:type="spellStart"/>
                        <w:r>
                          <w:rPr>
                            <w:i/>
                            <w:color w:val="000000"/>
                            <w:sz w:val="18"/>
                          </w:rPr>
                          <w:t>Н.контр</w:t>
                        </w:r>
                        <w:proofErr w:type="spellEnd"/>
                        <w:r>
                          <w:rPr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9" o:spid="_x0000_s1044" style="position:absolute;left:8919;top:14871;width:82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" filled="f" stroked="f">
                  <v:textbox inset=".1mm,.1mm,.1mm,.1mm">
                    <w:txbxContent>
                      <w:p w14:paraId="7EBA2A95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Літера</w:t>
                        </w:r>
                      </w:p>
                    </w:txbxContent>
                  </v:textbox>
                </v:rect>
                <v:rect id="Прямоугольник 40" o:spid="_x0000_s1045" style="position:absolute;left:9769;top:14871;width:93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" filled="f" stroked="f">
                  <v:textbox inset=".1mm,.1mm,.1mm,.1mm">
                    <w:txbxContent>
                      <w:p w14:paraId="7A18C947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41" o:spid="_x0000_s1046" style="position:absolute;left:4957;top:14875;width:3940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" stroked="f">
                  <v:textbox inset="0,.3mm,0,.3mm">
                    <w:txbxContent>
                      <w:p w14:paraId="0689E557" w14:textId="77777777" w:rsidR="00E10B2F" w:rsidRDefault="00E10B2F" w:rsidP="00E10B2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u w:val="single"/>
                            <w:lang w:val="en-US"/>
                          </w:rPr>
                        </w:pPr>
                      </w:p>
                      <w:p w14:paraId="7186ED7D" w14:textId="63CB3A56" w:rsidR="00E10B2F" w:rsidRPr="00E10B2F" w:rsidRDefault="00E10B2F" w:rsidP="00E10B2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u w:val="single"/>
                          </w:rPr>
                        </w:pPr>
                        <w:r w:rsidRPr="00E10B2F">
                          <w:rPr>
                            <w:rFonts w:ascii="Times New Roman" w:hAnsi="Times New Roman" w:cs="Times New Roman"/>
                            <w:b/>
                            <w:bCs/>
                            <w:u w:val="single"/>
                            <w:lang w:val="ru-RU"/>
                          </w:rPr>
                          <w:t>Робота з формами</w:t>
                        </w:r>
                        <w:bookmarkStart w:id="1" w:name="_Toc442793077"/>
                        <w:r w:rsidRPr="00E10B2F">
                          <w:rPr>
                            <w:rFonts w:ascii="Times New Roman" w:hAnsi="Times New Roman" w:cs="Times New Roman"/>
                            <w:b/>
                            <w:bCs/>
                            <w:u w:val="single"/>
                          </w:rPr>
                          <w:t xml:space="preserve">. </w:t>
                        </w:r>
                        <w:r w:rsidRPr="00E10B2F">
                          <w:rPr>
                            <w:rFonts w:ascii="Times New Roman" w:hAnsi="Times New Roman" w:cs="Times New Roman"/>
                            <w:b/>
                            <w:bCs/>
                            <w:u w:val="single"/>
                          </w:rPr>
                          <w:t>Обробка подій.</w:t>
                        </w:r>
                        <w:bookmarkEnd w:id="1"/>
                      </w:p>
                      <w:p w14:paraId="0F2FB0B2" w14:textId="36D0562E" w:rsidR="00976264" w:rsidRDefault="00976264" w:rsidP="0097626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  <v:shape id="Прямая со стрелкой 42" o:spid="_x0000_s1047" type="#_x0000_t32" style="position:absolute;left:8904;top:14832;width:0;height:14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" strokeweight="2.25pt"/>
                <v:shape id="Прямая со стрелкой 43" o:spid="_x0000_s1048" type="#_x0000_t32" style="position:absolute;left:1228;top:14571;width:37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" strokeweight="2.25pt"/>
                <v:shape id="Прямая со стрелкой 44" o:spid="_x0000_s1049" type="#_x0000_t32" style="position:absolute;left:4935;top:13983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" strokeweight="2.25pt"/>
                <v:shape id="Прямая со стрелкой 45" o:spid="_x0000_s1050" type="#_x0000_t32" style="position:absolute;left:4368;top:13984;width:0;height:22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" strokeweight="2.25pt"/>
                <v:shape id="Прямая со стрелкой 46" o:spid="_x0000_s1051" type="#_x0000_t32" style="position:absolute;left:3517;top:13985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" strokeweight="2.25pt"/>
                <v:shape id="Прямая со стрелкой 47" o:spid="_x0000_s1052" type="#_x0000_t32" style="position:absolute;left:2213;top:13985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" strokeweight="2.25pt"/>
                <v:shape id="Прямая со стрелкой 48" o:spid="_x0000_s1053" type="#_x0000_t32" style="position:absolute;left:1646;top:13993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" strokeweight="2.25pt"/>
                <v:shape id="Прямая со стрелкой 49" o:spid="_x0000_s1054" type="#_x0000_t32" style="position:absolute;left:8904;top:15422;width: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" strokeweight="2.25pt"/>
                <v:shape id="Прямая со стрелкой 50" o:spid="_x0000_s1055" type="#_x0000_t32" style="position:absolute;left:8908;top:15138;width: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" strokeweight="2.25pt"/>
                <v:shape id="Прямая со стрелкой 51" o:spid="_x0000_s1056" type="#_x0000_t32" style="position:absolute;left:10718;top:14849;width:0;height:5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" strokeweight="2.25pt"/>
                <v:shape id="Прямая со стрелкой 52" o:spid="_x0000_s1057" type="#_x0000_t32" style="position:absolute;left:9754;top:14844;width:0;height:5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" strokeweight="2.25pt"/>
                <v:shape id="Прямая со стрелкой 53" o:spid="_x0000_s1058" type="#_x0000_t32" style="position:absolute;left:1229;top:14855;width:105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" strokeweight="2.25pt"/>
                <v:shape id="Прямая со стрелкой 54" o:spid="_x0000_s1059" type="#_x0000_t32" style="position:absolute;left:1250;top:14288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"/>
                <v:shape id="Прямая со стрелкой 55" o:spid="_x0000_s1060" type="#_x0000_t32" style="position:absolute;left:1250;top:15138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"/>
                <v:shape id="Прямая со стрелкой 56" o:spid="_x0000_s1061" type="#_x0000_t32" style="position:absolute;left:1247;top:15422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"/>
                <v:shape id="Прямая со стрелкой 57" o:spid="_x0000_s1062" type="#_x0000_t32" style="position:absolute;left:1255;top:15705;width:36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"/>
                <v:shape id="Прямая со стрелкой 58" o:spid="_x0000_s1063" type="#_x0000_t32" style="position:absolute;left:1249;top:15989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"/>
                <v:rect id="Прямоугольник 59" o:spid="_x0000_s1064" style="position:absolute;left:1249;top:15705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" filled="f" stroked="f">
                  <v:textbox inset=".1mm,.1mm,.1mm,.1mm">
                    <w:txbxContent>
                      <w:p w14:paraId="41AB0AA1" w14:textId="77777777" w:rsidR="00976264" w:rsidRDefault="00976264" w:rsidP="00976264"/>
                    </w:txbxContent>
                  </v:textbox>
                </v:rect>
                <v:rect id="Прямоугольник 60" o:spid="_x0000_s1065" style="position:absolute;left:2215;top:1485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" filled="f" stroked="f">
                  <v:textbox inset=".1mm,.1mm,.1mm,.1mm">
                    <w:txbxContent>
                      <w:p w14:paraId="41878638" w14:textId="77777777" w:rsidR="00976264" w:rsidRPr="00FD35AD" w:rsidRDefault="00976264" w:rsidP="00976264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</w:rPr>
                          <w:t>Нікітюк О.М.</w:t>
                        </w:r>
                      </w:p>
                    </w:txbxContent>
                  </v:textbox>
                </v:rect>
                <v:rect id="Прямоугольник 61" o:spid="_x0000_s1066" style="position:absolute;left:2215;top:1513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" filled="f" stroked="f">
                  <v:textbox inset=".1mm,.1mm,.1mm,.1mm">
                    <w:txbxContent>
                      <w:p w14:paraId="168EBF24" w14:textId="77777777" w:rsidR="00976264" w:rsidRDefault="00976264" w:rsidP="00976264">
                        <w:pPr>
                          <w:spacing w:before="60"/>
                          <w:ind w:left="17" w:firstLine="17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</w:rPr>
                          <w:t>Жереб Д. В.</w:t>
                        </w:r>
                      </w:p>
                    </w:txbxContent>
                  </v:textbox>
                </v:rect>
                <v:rect id="Прямоугольник 62" o:spid="_x0000_s1067" style="position:absolute;left:2215;top:15422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" filled="f" stroked="f">
                  <v:textbox inset=".1mm,.1mm,.1mm,.1mm">
                    <w:txbxContent>
                      <w:p w14:paraId="3E7D98AB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63" o:spid="_x0000_s1068" style="position:absolute;left:2215;top:15708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" filled="f" stroked="f">
                  <v:textbox inset=".1mm,.1mm,.1mm,.1mm">
                    <w:txbxContent>
                      <w:p w14:paraId="5CDC9FBB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6" o:spid="_x0000_s1069" style="position:absolute;left:2215;top:1598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" filled="f" stroked="f">
                  <v:textbox inset=".1mm,.1mm,.1mm,.1mm">
                    <w:txbxContent>
                      <w:p w14:paraId="79682D2E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7" o:spid="_x0000_s1070" style="position:absolute;left:4372;top:15138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" filled="f" stroked="f">
                  <v:textbox inset=".1mm,.1mm,.1mm,.1mm">
                    <w:txbxContent>
                      <w:p w14:paraId="32DBDC0D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8" o:spid="_x0000_s1071" style="position:absolute;left:4372;top:15429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" filled="f" stroked="f">
                  <v:textbox inset=".1mm,.1mm,.1mm,.1mm">
                    <w:txbxContent>
                      <w:p w14:paraId="04243184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9" o:spid="_x0000_s1072" style="position:absolute;left:4372;top:1571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" filled="f" stroked="f">
                  <v:textbox inset=".1mm,.1mm,.1mm,.1mm">
                    <w:txbxContent>
                      <w:p w14:paraId="50F707CB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0" o:spid="_x0000_s1073" style="position:absolute;left:4372;top:1598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" filled="f" stroked="f">
                  <v:textbox inset=".1mm,.1mm,.1mm,.1mm">
                    <w:txbxContent>
                      <w:p w14:paraId="1412FB51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1" o:spid="_x0000_s1074" style="position:absolute;left:4372;top:1486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" filled="f" stroked="f">
                  <v:textbox inset=".1mm,.1mm,.1mm,.1mm">
                    <w:txbxContent>
                      <w:p w14:paraId="323A1209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2" o:spid="_x0000_s1075" style="position:absolute;left:4926;top:14008;width:6775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" filled="f" stroked="f">
                  <v:textbox inset="5mm,3mm,5mm,3mm">
                    <w:txbxContent>
                      <w:p w14:paraId="43BF9A1C" w14:textId="7431265C" w:rsidR="00976264" w:rsidRPr="00E10B2F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ЛР.ОК</w:t>
                        </w:r>
                        <w:r w:rsidR="002C3840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19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.ПІ23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14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</w:t>
                        </w:r>
                        <w:r w:rsidR="00E10B2F"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08</w:t>
                        </w:r>
                      </w:p>
                    </w:txbxContent>
                  </v:textbox>
                </v:rect>
                <v:rect id="Прямоугольник 2064286663" o:spid="_x0000_s1076" style="position:absolute;left:10703;top:15144;width:99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" filled="f" stroked="f">
                  <v:textbox inset=".1mm,.1mm,.1mm,.1mm">
                    <w:txbxContent>
                      <w:p w14:paraId="01C7262F" w14:textId="77777777" w:rsidR="00976264" w:rsidRPr="002C3840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begin"/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instrText>NUMPAGES  \* Arabic  \* MERGEFORMAT</w:instrText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separate"/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2</w:t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2064286664" o:spid="_x0000_s1077" style="position:absolute;left:9768;top:15155;width:93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" filled="f" stroked="f">
                  <v:textbox inset=".1mm,.1mm,.1mm,.1mm">
                    <w:txbxContent>
                      <w:p w14:paraId="248E1EAD" w14:textId="77777777" w:rsidR="00976264" w:rsidRPr="002C3840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sz w:val="22"/>
                            <w:szCs w:val="32"/>
                          </w:rPr>
                        </w:pPr>
                        <w:r w:rsidRPr="002C3840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8"/>
                          </w:rPr>
                          <w:t>1</w:t>
                        </w:r>
                      </w:p>
                    </w:txbxContent>
                  </v:textbox>
                </v:rect>
                <v:rect id="Прямоугольник 2064286665" o:spid="_x0000_s1078" style="position:absolute;left:8908;top:15147;width:2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" filled="f" stroked="f">
                  <v:textbox inset=".1mm,.1mm,.1mm,.1mm">
                    <w:txbxContent>
                      <w:p w14:paraId="399961EA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shape id="Прямая со стрелкой 2064286666" o:spid="_x0000_s1079" type="#_x0000_t32" style="position:absolute;left:9187;top:15127;width:0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"/>
                <v:shape id="Прямая со стрелкой 2064286667" o:spid="_x0000_s1080" type="#_x0000_t32" style="position:absolute;left:9471;top:15126;width:0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"/>
              </v:group>
              <w10:wrap anchorx="page" anchory="page"/>
            </v:group>
          </w:pict>
        </mc:Fallback>
      </mc:AlternateContent>
    </w:r>
  </w:p>
  <w:p w14:paraId="21678E28" w14:textId="77777777" w:rsidR="00976264" w:rsidRPr="00976264" w:rsidRDefault="00976264" w:rsidP="00976264">
    <w:pPr>
      <w:pStyle w:val="ae"/>
      <w:rPr>
        <w:b/>
        <w:lang w:val="ru-RU"/>
      </w:rPr>
    </w:pPr>
  </w:p>
  <w:p w14:paraId="1CC56169" w14:textId="77777777" w:rsidR="00976264" w:rsidRDefault="0097626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FC961" w14:textId="77777777" w:rsidR="00976264" w:rsidRPr="002C3840" w:rsidRDefault="00976264" w:rsidP="00976264">
    <w:pPr>
      <w:pStyle w:val="ae"/>
      <w:rPr>
        <w:lang w:val="ru-RU"/>
      </w:rPr>
    </w:pPr>
    <w:r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25C304" wp14:editId="0BB76E43">
              <wp:simplePos x="0" y="0"/>
              <wp:positionH relativeFrom="column">
                <wp:posOffset>-405765</wp:posOffset>
              </wp:positionH>
              <wp:positionV relativeFrom="paragraph">
                <wp:posOffset>189230</wp:posOffset>
              </wp:positionV>
              <wp:extent cx="6685280" cy="10346055"/>
              <wp:effectExtent l="0" t="19050" r="20320" b="36195"/>
              <wp:wrapNone/>
              <wp:docPr id="2064286716" name="Групувати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5280" cy="10346055"/>
                        <a:chOff x="2235" y="0"/>
                        <a:chExt cx="6685280" cy="7560000"/>
                      </a:xfrm>
                    </wpg:grpSpPr>
                    <wpg:grpSp>
                      <wpg:cNvPr id="1534944143" name="Группа 1"/>
                      <wpg:cNvGrpSpPr/>
                      <wpg:grpSpPr>
                        <a:xfrm>
                          <a:off x="2235" y="0"/>
                          <a:ext cx="6685280" cy="7560000"/>
                          <a:chOff x="2235" y="0"/>
                          <a:chExt cx="10528" cy="16293"/>
                        </a:xfrm>
                      </wpg:grpSpPr>
                      <wps:wsp>
                        <wps:cNvPr id="76772992" name="Прямоугольник 2"/>
                        <wps:cNvSpPr/>
                        <wps:spPr>
                          <a:xfrm>
                            <a:off x="2235" y="0"/>
                            <a:ext cx="10525" cy="1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86CB12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8415571" name="Прямоугольник 3"/>
                        <wps:cNvSpPr/>
                        <wps:spPr>
                          <a:xfrm>
                            <a:off x="2254" y="0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2A15BE8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5337324" name="Прямая со стрелкой 4"/>
                        <wps:cNvCnPr/>
                        <wps:spPr>
                          <a:xfrm>
                            <a:off x="12166" y="15819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54941155" name="Прямоугольник 5"/>
                        <wps:cNvSpPr/>
                        <wps:spPr>
                          <a:xfrm>
                            <a:off x="2645" y="15987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2F47DE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7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305422490" name="Прямоугольник 6"/>
                        <wps:cNvSpPr/>
                        <wps:spPr>
                          <a:xfrm>
                            <a:off x="3227" y="15984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CB180D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793097072" name="Прямоугольник 7"/>
                        <wps:cNvSpPr/>
                        <wps:spPr>
                          <a:xfrm>
                            <a:off x="4523" y="15981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D0F558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1546939422" name="Прямоугольник 8"/>
                        <wps:cNvSpPr/>
                        <wps:spPr>
                          <a:xfrm>
                            <a:off x="5372" y="15996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9A857E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889630103" name="Прямоугольник 9"/>
                        <wps:cNvSpPr/>
                        <wps:spPr>
                          <a:xfrm>
                            <a:off x="12179" y="15409"/>
                            <a:ext cx="539" cy="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B14C0B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0" tIns="36000" rIns="0" bIns="36000" anchor="t" anchorCtr="0">
                          <a:noAutofit/>
                        </wps:bodyPr>
                      </wps:wsp>
                      <wps:wsp>
                        <wps:cNvPr id="599641233" name="Прямоугольник 10"/>
                        <wps:cNvSpPr/>
                        <wps:spPr>
                          <a:xfrm>
                            <a:off x="2249" y="15987"/>
                            <a:ext cx="39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682041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Вим.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772298722" name="Прямая со стрелкой 11"/>
                        <wps:cNvCnPr/>
                        <wps:spPr>
                          <a:xfrm>
                            <a:off x="2235" y="15422"/>
                            <a:ext cx="10528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3713441" name="Прямая со стрелкой 12"/>
                        <wps:cNvCnPr/>
                        <wps:spPr>
                          <a:xfrm>
                            <a:off x="2652" y="15401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2321098" name="Прямая со стрелкой 13"/>
                        <wps:cNvCnPr/>
                        <wps:spPr>
                          <a:xfrm>
                            <a:off x="3219" y="15414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4105769" name="Прямая со стрелкой 14"/>
                        <wps:cNvCnPr/>
                        <wps:spPr>
                          <a:xfrm>
                            <a:off x="4523" y="15409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06246948" name="Прямая со стрелкой 15"/>
                        <wps:cNvCnPr/>
                        <wps:spPr>
                          <a:xfrm>
                            <a:off x="5374" y="15399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25084537" name="Прямая со стрелкой 16"/>
                        <wps:cNvCnPr/>
                        <wps:spPr>
                          <a:xfrm>
                            <a:off x="5941" y="15410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6207255" name="Прямая со стрелкой 17"/>
                        <wps:cNvCnPr/>
                        <wps:spPr>
                          <a:xfrm>
                            <a:off x="2255" y="15705"/>
                            <a:ext cx="369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60299450" name="Прямая со стрелкой 18"/>
                        <wps:cNvCnPr/>
                        <wps:spPr>
                          <a:xfrm>
                            <a:off x="2255" y="15989"/>
                            <a:ext cx="3685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892081" name="Прямая со стрелкой 19"/>
                        <wps:cNvCnPr/>
                        <wps:spPr>
                          <a:xfrm>
                            <a:off x="12178" y="15410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76912750" name="Прямоугольник 20"/>
                        <wps:cNvSpPr/>
                        <wps:spPr>
                          <a:xfrm>
                            <a:off x="12187" y="15830"/>
                            <a:ext cx="539" cy="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247115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spcFirstLastPara="1" wrap="square" lIns="0" tIns="57600" rIns="0" bIns="0" anchor="t" anchorCtr="0">
                          <a:noAutofit/>
                        </wps:bodyPr>
                      </wps:wsp>
                      <wps:wsp>
                        <wps:cNvPr id="1996956268" name="Прямоугольник 21"/>
                        <wps:cNvSpPr/>
                        <wps:spPr>
                          <a:xfrm>
                            <a:off x="5936" y="15426"/>
                            <a:ext cx="6208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6FEB23" w14:textId="45706B07" w:rsidR="00976264" w:rsidRPr="00E10B2F" w:rsidRDefault="00976264" w:rsidP="00976264">
                              <w:pPr>
                                <w:spacing w:before="120"/>
                                <w:jc w:val="center"/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ЛР.ОК24.ПІ232.14.0</w:t>
                              </w:r>
                              <w:r w:rsidR="00E10B2F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8</w:t>
                              </w:r>
                            </w:p>
                            <w:p w14:paraId="6B9C4F9D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ru-RU"/>
                                </w:rPr>
                              </w:pPr>
                            </w:p>
                            <w:p w14:paraId="66A73930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  <w:p w14:paraId="3849C9B8" w14:textId="77777777" w:rsidR="00976264" w:rsidRDefault="00976264" w:rsidP="00976264">
                              <w:pPr>
                                <w:spacing w:before="12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01CC652D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25C304" id="Групувати 3" o:spid="_x0000_s1081" style="position:absolute;margin-left:-31.95pt;margin-top:14.9pt;width:526.4pt;height:814.65pt;z-index:251661312" coordorigin="22" coordsize="6685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">
              <v:group id="Группа 1" o:spid="_x0000_s1082" style="position:absolute;left:22;width:66853;height:75600" coordorigin="2235" coordsize="10528,16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">
                <v:rect id="Прямоугольник 2" o:spid="_x0000_s1083" style="position:absolute;left:2235;width:10525;height:16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" filled="f" stroked="f">
                  <v:textbox inset="2.53958mm,2.53958mm,2.53958mm,2.53958mm">
                    <w:txbxContent>
                      <w:p w14:paraId="6C86CB12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Прямоугольник 3" o:spid="_x0000_s1084" style="position:absolute;left:2254;width:10488;height:16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" strokeweight="2.25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72A15BE8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" o:spid="_x0000_s1085" type="#_x0000_t32" style="position:absolute;left:12166;top:15819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"/>
                <v:rect id="Прямоугольник 5" o:spid="_x0000_s1086" style="position:absolute;left:2645;top:1598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" filled="f" stroked="f">
                  <v:textbox inset="0,.5mm,0,0">
                    <w:txbxContent>
                      <w:p w14:paraId="162F47DE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7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6" o:spid="_x0000_s1087" style="position:absolute;left:3227;top:15984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" filled="f" stroked="f">
                  <v:textbox inset="0,.5mm,0,0">
                    <w:txbxContent>
                      <w:p w14:paraId="18CB180D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Прямоугольник 7" o:spid="_x0000_s1088" style="position:absolute;left:4523;top:15981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" filled="f" stroked="f">
                  <v:textbox inset="0,.5mm,0,0">
                    <w:txbxContent>
                      <w:p w14:paraId="6CD0F558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Прямоугольник 8" o:spid="_x0000_s1089" style="position:absolute;left:5372;top:1599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" filled="f" stroked="f">
                  <v:textbox inset="0,.5mm,0,0">
                    <w:txbxContent>
                      <w:p w14:paraId="529A857E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9" o:spid="_x0000_s1090" style="position:absolute;left:12179;top:15409;width:539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" filled="f" stroked="f">
                  <v:textbox inset="0,1mm,0,1mm">
                    <w:txbxContent>
                      <w:p w14:paraId="56B14C0B" w14:textId="77777777" w:rsidR="00976264" w:rsidRDefault="00976264" w:rsidP="00976264">
                        <w:pPr>
                          <w:jc w:val="center"/>
                        </w:pPr>
                        <w:proofErr w:type="spellStart"/>
                        <w:r>
                          <w:rPr>
                            <w:i/>
                            <w:color w:val="000000"/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0" o:spid="_x0000_s1091" style="position:absolute;left:2249;top:15987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" filled="f" stroked="f">
                  <v:textbox inset="0,.5mm,0,0">
                    <w:txbxContent>
                      <w:p w14:paraId="3F682041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Вим.</w:t>
                        </w:r>
                      </w:p>
                    </w:txbxContent>
                  </v:textbox>
                </v:rect>
                <v:shape id="Прямая со стрелкой 11" o:spid="_x0000_s1092" type="#_x0000_t32" style="position:absolute;left:2235;top:15422;width:105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" strokeweight="2.25pt"/>
                <v:shape id="Прямая со стрелкой 12" o:spid="_x0000_s1093" type="#_x0000_t32" style="position:absolute;left:2652;top:15401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" strokeweight="2.25pt"/>
                <v:shape id="Прямая со стрелкой 13" o:spid="_x0000_s1094" type="#_x0000_t32" style="position:absolute;left:3219;top:15414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" strokeweight="2.25pt"/>
                <v:shape id="Прямая со стрелкой 14" o:spid="_x0000_s1095" type="#_x0000_t32" style="position:absolute;left:4523;top:15409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" strokeweight="2.25pt"/>
                <v:shape id="Прямая со стрелкой 15" o:spid="_x0000_s1096" type="#_x0000_t32" style="position:absolute;left:5374;top:15399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" strokeweight="2.25pt"/>
                <v:shape id="Прямая со стрелкой 16" o:spid="_x0000_s1097" type="#_x0000_t32" style="position:absolute;left:5941;top:15410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" strokeweight="2.25pt"/>
                <v:shape id="Прямая со стрелкой 17" o:spid="_x0000_s1098" type="#_x0000_t32" style="position:absolute;left:2255;top:15705;width:36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"/>
                <v:shape id="Прямая со стрелкой 18" o:spid="_x0000_s1099" type="#_x0000_t32" style="position:absolute;left:2255;top:15989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" strokeweight="2.25pt"/>
                <v:shape id="Прямая со стрелкой 19" o:spid="_x0000_s1100" type="#_x0000_t32" style="position:absolute;left:12178;top:15410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" strokeweight="2.25pt"/>
                <v:rect id="Прямоугольник 20" o:spid="_x0000_s1101" style="position:absolute;left:12187;top:15830;width:539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" filled="f" stroked="f">
                  <v:textbox inset="0,1.6mm,0,0">
                    <w:txbxContent>
                      <w:p w14:paraId="52247115" w14:textId="77777777" w:rsidR="00976264" w:rsidRDefault="00976264" w:rsidP="00976264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21" o:spid="_x0000_s1102" style="position:absolute;left:5936;top:15426;width:6208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" filled="f" stroked="f">
                  <v:textbox inset="2.53958mm,1.2694mm,2.53958mm,1.2694mm">
                    <w:txbxContent>
                      <w:p w14:paraId="076FEB23" w14:textId="45706B07" w:rsidR="00976264" w:rsidRPr="00E10B2F" w:rsidRDefault="00976264" w:rsidP="00976264">
                        <w:pPr>
                          <w:spacing w:before="120"/>
                          <w:jc w:val="center"/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ЛР.ОК24.ПІ232.14.0</w:t>
                        </w:r>
                        <w:r w:rsidR="00E10B2F"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8</w:t>
                        </w:r>
                      </w:p>
                      <w:p w14:paraId="6B9C4F9D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lang w:val="ru-RU"/>
                          </w:rPr>
                        </w:pPr>
                      </w:p>
                      <w:p w14:paraId="66A73930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  <w:p w14:paraId="3849C9B8" w14:textId="77777777" w:rsidR="00976264" w:rsidRDefault="00976264" w:rsidP="00976264">
                        <w:pPr>
                          <w:spacing w:before="12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01CC652D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F0631"/>
    <w:multiLevelType w:val="hybridMultilevel"/>
    <w:tmpl w:val="354853F2"/>
    <w:lvl w:ilvl="0" w:tplc="FA72ADC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89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2F"/>
    <w:rsid w:val="000927D4"/>
    <w:rsid w:val="000E2AAA"/>
    <w:rsid w:val="00102B5F"/>
    <w:rsid w:val="00115021"/>
    <w:rsid w:val="00192767"/>
    <w:rsid w:val="00222DAF"/>
    <w:rsid w:val="002C3840"/>
    <w:rsid w:val="00347130"/>
    <w:rsid w:val="00827F73"/>
    <w:rsid w:val="00976264"/>
    <w:rsid w:val="00AA638D"/>
    <w:rsid w:val="00B559E2"/>
    <w:rsid w:val="00BB5DCC"/>
    <w:rsid w:val="00BC1D22"/>
    <w:rsid w:val="00CF5623"/>
    <w:rsid w:val="00DD7A78"/>
    <w:rsid w:val="00E10B2F"/>
    <w:rsid w:val="00F57B3C"/>
    <w:rsid w:val="00FD1DDB"/>
    <w:rsid w:val="00FE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E0813D"/>
  <w15:chartTrackingRefBased/>
  <w15:docId w15:val="{36471312-3FBF-4B84-90F9-B5D38845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2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2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27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27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27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27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27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27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2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92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92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927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7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7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927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7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626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976264"/>
  </w:style>
  <w:style w:type="paragraph" w:styleId="af0">
    <w:name w:val="footer"/>
    <w:basedOn w:val="a"/>
    <w:link w:val="af1"/>
    <w:uiPriority w:val="99"/>
    <w:unhideWhenUsed/>
    <w:rsid w:val="0097626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976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0;&#1086;&#1088;&#1080;&#1089;&#1090;&#1091;&#1074;&#1072;&#1095;\Documents\&#1047;&#1074;&#1110;&#1090;%20&#1053;&#1054;&#1052;.dotx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5911A-DC7B-4B09-8094-587FE3969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Звіт НОМ.dotx</Template>
  <TotalTime>156</TotalTime>
  <Pages>9</Pages>
  <Words>1323</Words>
  <Characters>6286</Characters>
  <Application>Microsoft Office Word</Application>
  <DocSecurity>0</DocSecurity>
  <Lines>698</Lines>
  <Paragraphs>380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Nikitiuk Oleksandra</cp:lastModifiedBy>
  <cp:revision>3</cp:revision>
  <dcterms:created xsi:type="dcterms:W3CDTF">2025-11-25T19:28:00Z</dcterms:created>
  <dcterms:modified xsi:type="dcterms:W3CDTF">2025-11-25T22:06:00Z</dcterms:modified>
</cp:coreProperties>
</file>