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0E6B" w14:textId="48C89D04" w:rsidR="00903F3C" w:rsidRPr="00390308" w:rsidRDefault="00903F3C" w:rsidP="00903F3C">
      <w:pPr>
        <w:shd w:val="clear" w:color="auto" w:fill="D0CECE" w:themeFill="background2" w:themeFillShade="E6"/>
        <w:tabs>
          <w:tab w:val="center" w:pos="4819"/>
        </w:tabs>
        <w:spacing w:after="0" w:line="240" w:lineRule="auto"/>
        <w:rPr>
          <w:rFonts w:ascii="Times New Roman" w:hAnsi="Times New Roman" w:cs="Times New Roman"/>
          <w:b/>
          <w:bCs/>
          <w:spacing w:val="4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pacing w:val="40"/>
          <w:sz w:val="28"/>
          <w:szCs w:val="28"/>
        </w:rPr>
        <w:tab/>
      </w:r>
      <w:r w:rsidRPr="00792845">
        <w:rPr>
          <w:rFonts w:ascii="Times New Roman" w:hAnsi="Times New Roman" w:cs="Times New Roman"/>
          <w:b/>
          <w:bCs/>
          <w:spacing w:val="40"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pacing w:val="40"/>
          <w:sz w:val="28"/>
          <w:szCs w:val="28"/>
          <w:lang w:val="ru-RU"/>
        </w:rPr>
        <w:t>1</w:t>
      </w:r>
    </w:p>
    <w:p w14:paraId="6233FA35" w14:textId="75C9FCA5" w:rsidR="00903F3C" w:rsidRDefault="00903F3C" w:rsidP="00903F3C">
      <w:pPr>
        <w:shd w:val="clear" w:color="auto" w:fill="D0CECE" w:themeFill="background2" w:themeFillShade="E6"/>
        <w:spacing w:after="0"/>
        <w:jc w:val="center"/>
        <w:rPr>
          <w:rFonts w:ascii="Times New Roman" w:hAnsi="Times New Roman" w:cs="Times New Roman"/>
          <w:b/>
          <w:bCs/>
          <w:i/>
          <w:iCs/>
          <w:spacing w:val="10"/>
          <w:sz w:val="24"/>
          <w:szCs w:val="24"/>
          <w:vertAlign w:val="superscript"/>
        </w:rPr>
      </w:pPr>
      <w:r w:rsidRPr="00792845">
        <w:rPr>
          <w:rFonts w:ascii="Times New Roman" w:hAnsi="Times New Roman" w:cs="Times New Roman"/>
          <w:b/>
          <w:bCs/>
          <w:i/>
          <w:iCs/>
          <w:spacing w:val="10"/>
          <w:sz w:val="24"/>
          <w:szCs w:val="24"/>
          <w:vertAlign w:val="superscript"/>
        </w:rPr>
        <w:t xml:space="preserve">з дисципліни </w:t>
      </w:r>
      <w:r w:rsidRPr="007864A9">
        <w:rPr>
          <w:rFonts w:ascii="Times New Roman" w:hAnsi="Times New Roman" w:cs="Times New Roman"/>
          <w:b/>
          <w:bCs/>
          <w:i/>
          <w:iCs/>
          <w:spacing w:val="10"/>
          <w:sz w:val="24"/>
          <w:szCs w:val="24"/>
          <w:vertAlign w:val="superscript"/>
          <w:lang w:val="ru-RU"/>
        </w:rPr>
        <w:t>“</w:t>
      </w:r>
      <w:r w:rsidR="00EB6CE8" w:rsidRPr="00EB6CE8">
        <w:rPr>
          <w:rFonts w:ascii="Times New Roman" w:hAnsi="Times New Roman" w:cs="Times New Roman"/>
          <w:b/>
          <w:bCs/>
          <w:i/>
          <w:iCs/>
          <w:spacing w:val="10"/>
          <w:sz w:val="24"/>
          <w:szCs w:val="24"/>
          <w:vertAlign w:val="superscript"/>
        </w:rPr>
        <w:t>Об’єктно-орієнтоване програмування</w:t>
      </w:r>
      <w:r w:rsidRPr="000B0276">
        <w:rPr>
          <w:rFonts w:ascii="Times New Roman" w:hAnsi="Times New Roman" w:cs="Times New Roman"/>
          <w:b/>
          <w:bCs/>
          <w:i/>
          <w:iCs/>
          <w:spacing w:val="10"/>
          <w:sz w:val="24"/>
          <w:szCs w:val="24"/>
          <w:vertAlign w:val="superscript"/>
          <w:lang w:val="ru-RU"/>
        </w:rPr>
        <w:t>”</w:t>
      </w:r>
    </w:p>
    <w:p w14:paraId="55D1A3F0" w14:textId="77777777" w:rsidR="00EB6CE8" w:rsidRDefault="00EB6CE8" w:rsidP="00EB6CE8">
      <w:pPr>
        <w:tabs>
          <w:tab w:val="left" w:pos="1615"/>
        </w:tabs>
        <w:spacing w:after="120" w:line="240" w:lineRule="auto"/>
        <w:ind w:firstLine="180"/>
        <w:rPr>
          <w:rFonts w:ascii="Times New Roman" w:hAnsi="Times New Roman" w:cs="Times New Roman"/>
          <w:sz w:val="28"/>
          <w:szCs w:val="28"/>
        </w:rPr>
      </w:pPr>
    </w:p>
    <w:p w14:paraId="7F12AD33" w14:textId="6028487D" w:rsidR="00793060" w:rsidRDefault="00EB6CE8" w:rsidP="00EB6CE8">
      <w:pPr>
        <w:tabs>
          <w:tab w:val="left" w:pos="1615"/>
        </w:tabs>
        <w:spacing w:after="120" w:line="24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EB6CE8">
        <w:rPr>
          <w:rFonts w:ascii="Times New Roman" w:hAnsi="Times New Roman" w:cs="Times New Roman"/>
          <w:sz w:val="32"/>
          <w:szCs w:val="32"/>
        </w:rPr>
        <w:t xml:space="preserve"> </w:t>
      </w:r>
      <w:r w:rsidRPr="00EB6CE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Мета: </w:t>
      </w:r>
      <w:r w:rsidRPr="00EB6CE8">
        <w:rPr>
          <w:rFonts w:ascii="Times New Roman" w:hAnsi="Times New Roman" w:cs="Times New Roman"/>
          <w:sz w:val="28"/>
          <w:szCs w:val="28"/>
        </w:rPr>
        <w:t>Одержати практичні навички реалізації класів на С++.</w:t>
      </w:r>
    </w:p>
    <w:p w14:paraId="1D810EE1" w14:textId="3343B951" w:rsidR="00EB6CE8" w:rsidRPr="00C5235E" w:rsidRDefault="00EB6CE8" w:rsidP="00C5235E">
      <w:pPr>
        <w:tabs>
          <w:tab w:val="left" w:pos="1615"/>
        </w:tabs>
        <w:spacing w:after="120" w:line="240" w:lineRule="auto"/>
        <w:ind w:firstLine="180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  <w:r w:rsidRPr="00EB6CE8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 1</w:t>
      </w:r>
      <w:r w:rsidR="00C523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5235E" w:rsidRPr="00C5235E">
        <w:rPr>
          <w:rFonts w:ascii="Times New Roman" w:hAnsi="Times New Roman" w:cs="Times New Roman"/>
          <w:b/>
          <w:bCs/>
          <w:i/>
          <w:sz w:val="28"/>
          <w:szCs w:val="28"/>
        </w:rPr>
        <w:t>Опису членів-даних класів користувача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</w:tblGrid>
      <w:tr w:rsidR="00AF77F3" w:rsidRPr="00AF77F3" w14:paraId="0544A2AC" w14:textId="77777777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0A14" w14:textId="77777777" w:rsidR="00AF77F3" w:rsidRPr="00AF77F3" w:rsidRDefault="00AF77F3" w:rsidP="00AF77F3">
            <w:pPr>
              <w:tabs>
                <w:tab w:val="left" w:pos="1615"/>
              </w:tabs>
              <w:spacing w:after="120" w:line="240" w:lineRule="auto"/>
              <w:ind w:firstLine="18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5.БІБЛІОТЕКА</w:t>
            </w:r>
          </w:p>
        </w:tc>
      </w:tr>
      <w:tr w:rsidR="00AF77F3" w:rsidRPr="00AF77F3" w14:paraId="58DE6A36" w14:textId="77777777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4846" w14:textId="77777777" w:rsidR="00AF77F3" w:rsidRPr="00AF77F3" w:rsidRDefault="00AF77F3" w:rsidP="00AF77F3">
            <w:pPr>
              <w:tabs>
                <w:tab w:val="left" w:pos="1615"/>
              </w:tabs>
              <w:spacing w:after="120" w:line="240" w:lineRule="auto"/>
              <w:ind w:firstLine="18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ім'я- </w:t>
            </w:r>
            <w:proofErr w:type="spellStart"/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char</w:t>
            </w:r>
            <w:proofErr w:type="spellEnd"/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*</w:t>
            </w:r>
          </w:p>
        </w:tc>
      </w:tr>
      <w:tr w:rsidR="00AF77F3" w:rsidRPr="00AF77F3" w14:paraId="22AD2FC6" w14:textId="77777777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9014" w14:textId="77777777" w:rsidR="00AF77F3" w:rsidRPr="00AF77F3" w:rsidRDefault="00AF77F3" w:rsidP="00AF77F3">
            <w:pPr>
              <w:tabs>
                <w:tab w:val="left" w:pos="1615"/>
              </w:tabs>
              <w:spacing w:after="120" w:line="240" w:lineRule="auto"/>
              <w:ind w:firstLine="18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автор – </w:t>
            </w:r>
            <w:proofErr w:type="spellStart"/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char</w:t>
            </w:r>
            <w:proofErr w:type="spellEnd"/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*</w:t>
            </w:r>
          </w:p>
        </w:tc>
      </w:tr>
      <w:tr w:rsidR="00AF77F3" w:rsidRPr="00AF77F3" w14:paraId="6FC29257" w14:textId="77777777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96F8" w14:textId="77777777" w:rsidR="00AF77F3" w:rsidRPr="00AF77F3" w:rsidRDefault="00AF77F3" w:rsidP="00AF77F3">
            <w:pPr>
              <w:tabs>
                <w:tab w:val="left" w:pos="1615"/>
              </w:tabs>
              <w:spacing w:after="120" w:line="240" w:lineRule="auto"/>
              <w:ind w:firstLine="18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вартість- </w:t>
            </w:r>
            <w:proofErr w:type="spellStart"/>
            <w:r w:rsidRPr="00AF77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float</w:t>
            </w:r>
            <w:proofErr w:type="spellEnd"/>
          </w:p>
        </w:tc>
      </w:tr>
    </w:tbl>
    <w:p w14:paraId="5E39FC71" w14:textId="77777777" w:rsidR="00EB6CE8" w:rsidRDefault="00EB6CE8" w:rsidP="00AF77F3">
      <w:pPr>
        <w:tabs>
          <w:tab w:val="left" w:pos="1615"/>
        </w:tabs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B64FD1" w14:textId="72A7DB0C" w:rsidR="00EB6CE8" w:rsidRPr="00CD62E7" w:rsidRDefault="00EB6CE8" w:rsidP="00EB6CE8">
      <w:pPr>
        <w:tabs>
          <w:tab w:val="left" w:pos="1615"/>
        </w:tabs>
        <w:spacing w:after="120" w:line="240" w:lineRule="auto"/>
        <w:ind w:firstLine="18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Лістинг програми</w:t>
      </w:r>
    </w:p>
    <w:p w14:paraId="79A630A9" w14:textId="48551CD2" w:rsidR="00EB6CE8" w:rsidRDefault="00CD62E7" w:rsidP="00EB6CE8">
      <w:pPr>
        <w:tabs>
          <w:tab w:val="left" w:pos="1615"/>
        </w:tabs>
        <w:spacing w:after="120" w:line="240" w:lineRule="auto"/>
        <w:ind w:firstLine="1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</w:t>
      </w:r>
      <w:r w:rsidRPr="00CD62E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CD62E7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0A0221A4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0ED13E5D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&gt;</w:t>
      </w:r>
    </w:p>
    <w:p w14:paraId="0C522897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&gt;</w:t>
      </w:r>
    </w:p>
    <w:p w14:paraId="46EBE22D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6250B076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</w:p>
    <w:p w14:paraId="4C8E901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43A6114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</w:t>
      </w:r>
    </w:p>
    <w:p w14:paraId="1EAB01E0" w14:textId="60FC6196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;     </w:t>
      </w:r>
    </w:p>
    <w:p w14:paraId="2173BE67" w14:textId="41C82F34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1A8E2B62" w14:textId="68F32AA0" w:rsid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;    </w:t>
      </w:r>
    </w:p>
    <w:p w14:paraId="36E5BBF3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</w:p>
    <w:p w14:paraId="5B231243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</w:t>
      </w:r>
    </w:p>
    <w:p w14:paraId="6B806F00" w14:textId="707B9AF1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();                                </w:t>
      </w:r>
    </w:p>
    <w:p w14:paraId="392F4AF6" w14:textId="50F410F4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n,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a,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p); </w:t>
      </w:r>
    </w:p>
    <w:p w14:paraId="665B91DC" w14:textId="3E3B2ECB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();                               </w:t>
      </w:r>
    </w:p>
    <w:p w14:paraId="425EBF81" w14:textId="77777777" w:rsid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</w:p>
    <w:p w14:paraId="6520EDC3" w14:textId="7F7EE68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setBook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n,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a,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p);</w:t>
      </w:r>
    </w:p>
    <w:p w14:paraId="3B4E43F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4E162C6C" w14:textId="77777777" w:rsid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</w:pPr>
    </w:p>
    <w:p w14:paraId="65D387B1" w14:textId="47E59872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7F098D4E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2C7EDAC7" w14:textId="77777777" w:rsidR="00CD62E7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0A8B7797" w14:textId="19726A5C" w:rsidR="00903F3C" w:rsidRPr="00CD62E7" w:rsidRDefault="00CD62E7" w:rsidP="00CD62E7">
      <w:pPr>
        <w:tabs>
          <w:tab w:val="left" w:pos="1615"/>
        </w:tabs>
        <w:spacing w:after="0" w:line="240" w:lineRule="auto"/>
        <w:ind w:firstLine="181"/>
        <w:rPr>
          <w:rFonts w:ascii="Times New Roman" w:hAnsi="Times New Roman" w:cs="Times New Roman"/>
          <w:sz w:val="28"/>
          <w:szCs w:val="28"/>
          <w:lang w:val="en-US"/>
        </w:rPr>
        <w:sectPr w:rsidR="00903F3C" w:rsidRPr="00CD62E7" w:rsidSect="00903F3C">
          <w:headerReference w:type="default" r:id="rId7"/>
          <w:footerReference w:type="default" r:id="rId8"/>
          <w:pgSz w:w="11906" w:h="16838"/>
          <w:pgMar w:top="719" w:right="850" w:bottom="850" w:left="1417" w:header="57" w:footer="2324" w:gutter="0"/>
          <w:cols w:space="708"/>
          <w:docGrid w:linePitch="360"/>
        </w:sectPr>
      </w:pPr>
      <w:r w:rsidRPr="00CD62E7">
        <w:rPr>
          <w:rFonts w:ascii="Times New Roman" w:hAnsi="Times New Roman" w:cs="Times New Roman"/>
          <w:sz w:val="28"/>
          <w:szCs w:val="28"/>
        </w:rPr>
        <w:t>};</w:t>
      </w:r>
    </w:p>
    <w:p w14:paraId="6C95407B" w14:textId="5F4DF88F" w:rsidR="00CD62E7" w:rsidRDefault="00CD62E7" w:rsidP="00CD62E7">
      <w:pPr>
        <w:tabs>
          <w:tab w:val="left" w:pos="1615"/>
        </w:tabs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2E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Book</w:t>
      </w:r>
      <w:r w:rsidRPr="00D028D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CD62E7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23B8A4D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book.h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"</w:t>
      </w:r>
    </w:p>
    <w:p w14:paraId="17D9A1BC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: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(""),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(""),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(0.0f) {</w:t>
      </w:r>
    </w:p>
    <w:p w14:paraId="131E549C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"Створено книгу (порожню)"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0DA097B4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}</w:t>
      </w:r>
    </w:p>
    <w:p w14:paraId="64E87C40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B60321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n,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a,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p) :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(n),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(a),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(p) {</w:t>
      </w:r>
    </w:p>
    <w:p w14:paraId="5DA2C381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"Створено книгу: 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483326BF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}</w:t>
      </w:r>
    </w:p>
    <w:p w14:paraId="6DB254FB" w14:textId="0F6FC789" w:rsidR="00CD62E7" w:rsidRPr="00D028D1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321AF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::~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() {</w:t>
      </w:r>
    </w:p>
    <w:p w14:paraId="74E02431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"Видалено книгу: 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55D9621D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}</w:t>
      </w:r>
    </w:p>
    <w:p w14:paraId="2B8D2EBF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setBook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n,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&amp; a,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p) {</w:t>
      </w:r>
    </w:p>
    <w:p w14:paraId="6247261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= n;</w:t>
      </w:r>
    </w:p>
    <w:p w14:paraId="5E8CE58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= a;</w:t>
      </w:r>
    </w:p>
    <w:p w14:paraId="5E4DFCC0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= p;</w:t>
      </w:r>
    </w:p>
    <w:p w14:paraId="70E63EFE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}</w:t>
      </w:r>
    </w:p>
    <w:p w14:paraId="346711F0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127F46F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"Назва: 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24D934C5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    &lt;&lt; "\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tАвтор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</w:p>
    <w:p w14:paraId="3BCA3984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 xml:space="preserve">        &lt;&lt; "\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tЦiна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&lt;&lt; " грн" &lt;&lt;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</w:t>
      </w:r>
    </w:p>
    <w:p w14:paraId="580D4F86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2E7">
        <w:rPr>
          <w:rFonts w:ascii="Times New Roman" w:hAnsi="Times New Roman" w:cs="Times New Roman"/>
          <w:sz w:val="28"/>
          <w:szCs w:val="28"/>
        </w:rPr>
        <w:t>}</w:t>
      </w:r>
    </w:p>
    <w:p w14:paraId="47A521E6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 }</w:t>
      </w:r>
    </w:p>
    <w:p w14:paraId="25123CA3" w14:textId="77777777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 }</w:t>
      </w:r>
    </w:p>
    <w:p w14:paraId="47AD0903" w14:textId="77777777" w:rsid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62E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2E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D62E7">
        <w:rPr>
          <w:rFonts w:ascii="Times New Roman" w:hAnsi="Times New Roman" w:cs="Times New Roman"/>
          <w:sz w:val="28"/>
          <w:szCs w:val="28"/>
        </w:rPr>
        <w:t>; }</w:t>
      </w:r>
    </w:p>
    <w:p w14:paraId="4EE2D16A" w14:textId="63290816" w:rsidR="00CD62E7" w:rsidRP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89DFCE3" w14:textId="2C39577D" w:rsid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lr</w:t>
      </w:r>
      <w:r w:rsidRPr="00D028D1">
        <w:rPr>
          <w:rFonts w:ascii="Times New Roman" w:hAnsi="Times New Roman" w:cs="Times New Roman"/>
          <w:b/>
          <w:bCs/>
          <w:sz w:val="28"/>
          <w:szCs w:val="28"/>
          <w:lang w:val="en-US"/>
        </w:rPr>
        <w:t>1 1.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1A1C5963" w14:textId="77777777" w:rsidR="00CD62E7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36833C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book.h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"</w:t>
      </w:r>
    </w:p>
    <w:p w14:paraId="405568F1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&gt;</w:t>
      </w:r>
    </w:p>
    <w:p w14:paraId="27A7BEB8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F8ED60" w14:textId="5D6A4BC1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() {</w:t>
      </w:r>
    </w:p>
    <w:p w14:paraId="7BB746BA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(0, "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");</w:t>
      </w:r>
    </w:p>
    <w:p w14:paraId="41213905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b1;</w:t>
      </w:r>
    </w:p>
    <w:p w14:paraId="32953A93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b2("Кобзар", "Тарас Шевченко", 300.0f);</w:t>
      </w:r>
    </w:p>
    <w:p w14:paraId="21F4F75D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C27C15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b1.setBook("Мистецтво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вiйни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", "Сунь-Цзи", 250.5f);</w:t>
      </w:r>
    </w:p>
    <w:p w14:paraId="391F0E8A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;</w:t>
      </w:r>
    </w:p>
    <w:p w14:paraId="777DA6F6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nОкремi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книги:\n";</w:t>
      </w:r>
    </w:p>
    <w:p w14:paraId="2A7B1B9D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b1.print();</w:t>
      </w:r>
    </w:p>
    <w:p w14:paraId="4FDF0D68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b2.print();</w:t>
      </w:r>
    </w:p>
    <w:p w14:paraId="44033E0B" w14:textId="51E92552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;</w:t>
      </w:r>
    </w:p>
    <w:p w14:paraId="4B700DB4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;</w:t>
      </w:r>
    </w:p>
    <w:p w14:paraId="24CA86D6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library.emplace_back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("Хатина дядька Тома", "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Гаррiєт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Бiчер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Стоу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", 120.0f);</w:t>
      </w:r>
    </w:p>
    <w:p w14:paraId="08A38E6C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library.emplace_back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("Майстер i Маргарита", "Михайло Булгаков", 220.0f);</w:t>
      </w:r>
    </w:p>
    <w:p w14:paraId="059B6E13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;</w:t>
      </w:r>
    </w:p>
    <w:p w14:paraId="36DA8227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nСписок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книг:\n";</w:t>
      </w:r>
    </w:p>
    <w:p w14:paraId="77BFF54C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library.size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(); ++i) {</w:t>
      </w:r>
    </w:p>
    <w:p w14:paraId="1A324A5D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i + 1 &lt;&lt; ". ";</w:t>
      </w:r>
    </w:p>
    <w:p w14:paraId="165B9F0A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();</w:t>
      </w:r>
    </w:p>
    <w:p w14:paraId="53F10086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ADEFDE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>;</w:t>
      </w:r>
    </w:p>
    <w:p w14:paraId="2ED7F3A9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235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235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DAB7655" w14:textId="77777777" w:rsidR="00C5235E" w:rsidRPr="00C5235E" w:rsidRDefault="00C5235E" w:rsidP="00C5235E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235E">
        <w:rPr>
          <w:rFonts w:ascii="Times New Roman" w:hAnsi="Times New Roman" w:cs="Times New Roman"/>
          <w:sz w:val="28"/>
          <w:szCs w:val="28"/>
        </w:rPr>
        <w:t>}</w:t>
      </w:r>
    </w:p>
    <w:p w14:paraId="2F351DBC" w14:textId="77777777" w:rsidR="00CD62E7" w:rsidRPr="00D028D1" w:rsidRDefault="00CD62E7" w:rsidP="00CD62E7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92E311" w14:textId="55670770" w:rsidR="00CD62E7" w:rsidRPr="00EB6CE8" w:rsidRDefault="00CD62E7" w:rsidP="00CD62E7">
      <w:pPr>
        <w:tabs>
          <w:tab w:val="left" w:pos="1615"/>
        </w:tabs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Результати роботи програми</w:t>
      </w:r>
    </w:p>
    <w:p w14:paraId="23778B4A" w14:textId="47506D59" w:rsidR="00903F3C" w:rsidRDefault="00C5235E">
      <w:pPr>
        <w:rPr>
          <w:lang w:val="en-US"/>
        </w:rPr>
      </w:pPr>
      <w:r w:rsidRPr="00C5235E">
        <w:rPr>
          <w:noProof/>
          <w:lang w:val="en-US"/>
        </w:rPr>
        <w:drawing>
          <wp:inline distT="0" distB="0" distL="0" distR="0" wp14:anchorId="737FCE7D" wp14:editId="55FFD458">
            <wp:extent cx="5145828" cy="3234093"/>
            <wp:effectExtent l="0" t="0" r="0" b="4445"/>
            <wp:docPr id="151126259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259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864" cy="32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FAA9" w14:textId="77777777" w:rsidR="00C5235E" w:rsidRDefault="00C5235E">
      <w:pPr>
        <w:rPr>
          <w:lang w:val="en-US"/>
        </w:rPr>
      </w:pPr>
    </w:p>
    <w:p w14:paraId="400199E6" w14:textId="0C19723D" w:rsidR="00C5235E" w:rsidRDefault="00C5235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 2</w:t>
      </w:r>
    </w:p>
    <w:p w14:paraId="3B09B501" w14:textId="77777777" w:rsidR="00C5235E" w:rsidRPr="00C5235E" w:rsidRDefault="00C5235E" w:rsidP="00C5235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5.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Створити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одновимірним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масивом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цілих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чисел.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Розробити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наступні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класу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E71CB50" w14:textId="77777777" w:rsidR="00C5235E" w:rsidRPr="00C5235E" w:rsidRDefault="00C5235E" w:rsidP="00C5235E">
      <w:pPr>
        <w:numPr>
          <w:ilvl w:val="1"/>
          <w:numId w:val="2"/>
        </w:numPr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Поля: </w:t>
      </w:r>
    </w:p>
    <w:p w14:paraId="6E91C81A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 w:hanging="36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[]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IntArray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69B67A04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n. </w:t>
      </w:r>
    </w:p>
    <w:p w14:paraId="1873CCF0" w14:textId="77777777" w:rsidR="00C5235E" w:rsidRPr="00C5235E" w:rsidRDefault="00C5235E" w:rsidP="00C5235E">
      <w:pPr>
        <w:numPr>
          <w:ilvl w:val="1"/>
          <w:numId w:val="2"/>
        </w:numPr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Конструктор,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дозволяє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створити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масив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розмірності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n. </w:t>
      </w:r>
    </w:p>
    <w:p w14:paraId="2D89D2BA" w14:textId="77777777" w:rsidR="00C5235E" w:rsidRPr="00C5235E" w:rsidRDefault="00C5235E" w:rsidP="00C5235E">
      <w:pPr>
        <w:numPr>
          <w:ilvl w:val="1"/>
          <w:numId w:val="2"/>
        </w:numPr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Методи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дозволяють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B66049C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ввести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33CBA2C0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262F5D91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відсортувати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в порядку</w:t>
      </w:r>
      <w:proofErr w:type="gram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зростання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22557E6" w14:textId="77777777" w:rsidR="00C5235E" w:rsidRPr="00C5235E" w:rsidRDefault="00C5235E" w:rsidP="00C5235E">
      <w:pPr>
        <w:numPr>
          <w:ilvl w:val="1"/>
          <w:numId w:val="2"/>
        </w:numPr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Властивості</w:t>
      </w:r>
      <w:proofErr w:type="spellEnd"/>
      <w:r w:rsidRPr="00C523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6DA9CC52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повертаюче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розмірність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доступне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14:paraId="261067B8" w14:textId="77777777" w:rsidR="00C5235E" w:rsidRPr="00C5235E" w:rsidRDefault="00C5235E" w:rsidP="00C5235E">
      <w:pPr>
        <w:numPr>
          <w:ilvl w:val="2"/>
          <w:numId w:val="2"/>
        </w:numPr>
        <w:tabs>
          <w:tab w:val="clear" w:pos="2160"/>
        </w:tabs>
        <w:spacing w:after="40" w:line="24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надають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домножить</w:t>
      </w:r>
      <w:proofErr w:type="spellEnd"/>
      <w:proofErr w:type="gram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на скаляр (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доступне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5235E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C5235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0787775D" w14:textId="5E67C70C" w:rsidR="00C5235E" w:rsidRPr="00C5235E" w:rsidRDefault="00C5235E">
      <w:pPr>
        <w:rPr>
          <w:rFonts w:ascii="Times New Roman" w:hAnsi="Times New Roman" w:cs="Times New Roman"/>
          <w:sz w:val="28"/>
          <w:szCs w:val="28"/>
        </w:rPr>
      </w:pPr>
    </w:p>
    <w:p w14:paraId="3C274889" w14:textId="00BE7D39" w:rsidR="00A82B38" w:rsidRDefault="008465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71">
        <w:rPr>
          <w:rFonts w:ascii="Times New Roman" w:hAnsi="Times New Roman" w:cs="Times New Roman"/>
          <w:b/>
          <w:bCs/>
          <w:sz w:val="28"/>
          <w:szCs w:val="28"/>
          <w:u w:val="single"/>
        </w:rPr>
        <w:t>Лістинг програми</w:t>
      </w:r>
    </w:p>
    <w:p w14:paraId="167AB235" w14:textId="6E8BBDCC" w:rsidR="00846571" w:rsidRPr="00D028D1" w:rsidRDefault="005E26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Arr</w:t>
      </w:r>
      <w:proofErr w:type="spellEnd"/>
      <w:r w:rsidRPr="00D028D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D02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A16C0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66B98E8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9E7A6E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</w:t>
      </w:r>
    </w:p>
    <w:p w14:paraId="15CBCB8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464C577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79C3F3A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</w:t>
      </w:r>
    </w:p>
    <w:p w14:paraId="6D681B52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4DED132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();        </w:t>
      </w:r>
    </w:p>
    <w:p w14:paraId="1B04641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();         </w:t>
      </w:r>
    </w:p>
    <w:p w14:paraId="12814EB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();         </w:t>
      </w:r>
    </w:p>
    <w:p w14:paraId="05B522A4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();  </w:t>
      </w:r>
    </w:p>
    <w:p w14:paraId="10FE997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();          </w:t>
      </w:r>
    </w:p>
    <w:p w14:paraId="125314D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scalar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k); </w:t>
      </w:r>
    </w:p>
    <w:p w14:paraId="6A38450D" w14:textId="18528FE9" w:rsid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26B0">
        <w:rPr>
          <w:rFonts w:ascii="Times New Roman" w:hAnsi="Times New Roman" w:cs="Times New Roman"/>
          <w:sz w:val="28"/>
          <w:szCs w:val="28"/>
        </w:rPr>
        <w:t>};</w:t>
      </w:r>
    </w:p>
    <w:p w14:paraId="63DBE3B7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88C265" w14:textId="362A61C3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26B0">
        <w:rPr>
          <w:rFonts w:ascii="Times New Roman" w:hAnsi="Times New Roman" w:cs="Times New Roman"/>
          <w:b/>
          <w:bCs/>
          <w:sz w:val="28"/>
          <w:szCs w:val="28"/>
          <w:lang w:val="en-US"/>
        </w:rPr>
        <w:t>Arr.cpp</w:t>
      </w:r>
    </w:p>
    <w:p w14:paraId="653E5791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2C4F57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arr.h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"</w:t>
      </w:r>
    </w:p>
    <w:p w14:paraId="5DEC751A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&gt;</w:t>
      </w:r>
    </w:p>
    <w:p w14:paraId="53553EA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0850C50A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)</w:t>
      </w:r>
    </w:p>
    <w:p w14:paraId="1DA3D19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30ACA09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  <w:t xml:space="preserve">n =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6998A72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[n];</w:t>
      </w:r>
    </w:p>
    <w:p w14:paraId="205254A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11861BF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EC1E1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::~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5D4B0AC8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22E97DD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728E4DA4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58457BE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AFE39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02BA6C40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44D791D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"Введіть " &lt;&lt; n &lt;&lt; " елементів масиву:\n";</w:t>
      </w:r>
    </w:p>
    <w:p w14:paraId="1D01CC1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68FFF5B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"Елемент [" &lt;&lt; i &lt;&lt; "]: ";</w:t>
      </w:r>
    </w:p>
    <w:p w14:paraId="3E83038A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[i];</w:t>
      </w:r>
    </w:p>
    <w:p w14:paraId="432BA198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7BE3239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53D9AD8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E3D58F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1F84B8E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41B62340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"Масив: ";</w:t>
      </w:r>
    </w:p>
    <w:p w14:paraId="037323F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7337B32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[i] &lt;&lt; " ";</w:t>
      </w:r>
    </w:p>
    <w:p w14:paraId="3AE041F2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484EC10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1050C4E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059F6A3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BAFA67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53251842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512089D2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i = 0; i &lt; n - 1; i++) {</w:t>
      </w:r>
    </w:p>
    <w:p w14:paraId="6854221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j = 0; j &lt; n - i - 1; j++) {</w:t>
      </w:r>
    </w:p>
    <w:p w14:paraId="7EABCBC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[j] &gt;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[j + 1]) {</w:t>
      </w:r>
    </w:p>
    <w:p w14:paraId="1FB576D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[j];</w:t>
      </w:r>
    </w:p>
    <w:p w14:paraId="0F9C34ED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[j + 1];</w:t>
      </w:r>
    </w:p>
    <w:p w14:paraId="76A72B6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[j + 1] =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06382CCA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341B014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0B0D982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2391E37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2ECFE58F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A6618F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21F9972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7F284B5E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47E048B0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0251656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AADAC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scalar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k)</w:t>
      </w:r>
    </w:p>
    <w:p w14:paraId="409717E0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{</w:t>
      </w:r>
    </w:p>
    <w:p w14:paraId="7F7BBD3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4916B12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</w:r>
      <w:r w:rsidRPr="005E26B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[i] *= k;</w:t>
      </w:r>
    </w:p>
    <w:p w14:paraId="0697452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ab/>
        <w:t>}</w:t>
      </w:r>
    </w:p>
    <w:p w14:paraId="7444485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0798F853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0CAD76" w14:textId="7FF46544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Lr1 2</w:t>
      </w:r>
    </w:p>
    <w:p w14:paraId="23A0997F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DDDB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&gt;</w:t>
      </w:r>
    </w:p>
    <w:p w14:paraId="67CEC87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arr.h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"</w:t>
      </w:r>
    </w:p>
    <w:p w14:paraId="02ED25C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CEB44E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3AE807F4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</w:t>
      </w:r>
    </w:p>
    <w:p w14:paraId="7285F088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lastRenderedPageBreak/>
        <w:t xml:space="preserve">{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(0, "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");</w:t>
      </w:r>
    </w:p>
    <w:p w14:paraId="176989E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46DBCCAA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"Введіть розмір масиву: ";</w:t>
      </w:r>
    </w:p>
    <w:p w14:paraId="7947719E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44DEAEC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E34C21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myarr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);</w:t>
      </w:r>
    </w:p>
    <w:p w14:paraId="03EC46F0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6A1A77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arr.vvid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();</w:t>
      </w:r>
    </w:p>
    <w:p w14:paraId="7386005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arr.vuvid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();</w:t>
      </w:r>
    </w:p>
    <w:p w14:paraId="76C759B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CA0BD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arr.sort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();</w:t>
      </w:r>
    </w:p>
    <w:p w14:paraId="5A35E84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"Після сортування: ";</w:t>
      </w:r>
    </w:p>
    <w:p w14:paraId="611D31E7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arr.vuvid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();</w:t>
      </w:r>
    </w:p>
    <w:p w14:paraId="38104EA6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A6071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"Розмір масиву: " &lt;&lt;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arr.size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() &lt;&lt;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;</w:t>
      </w:r>
    </w:p>
    <w:p w14:paraId="506A5CC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757E28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k;</w:t>
      </w:r>
    </w:p>
    <w:p w14:paraId="05758BCB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"Введіть число, на яке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домножити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масив: ";</w:t>
      </w:r>
    </w:p>
    <w:p w14:paraId="09809443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&gt;&gt; k;</w:t>
      </w:r>
    </w:p>
    <w:p w14:paraId="24C47395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arr.scalar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(k);</w:t>
      </w:r>
    </w:p>
    <w:p w14:paraId="1F92D92C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A22FBE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&lt;&lt; "Після множення: ";</w:t>
      </w:r>
    </w:p>
    <w:p w14:paraId="6C0E8627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arr.vuvid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>();</w:t>
      </w:r>
    </w:p>
    <w:p w14:paraId="043D8939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C5F758" w14:textId="77777777" w:rsidR="005E26B0" w:rsidRP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26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6B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E26B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F96A4E2" w14:textId="10AEC82F" w:rsid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26B0">
        <w:rPr>
          <w:rFonts w:ascii="Times New Roman" w:hAnsi="Times New Roman" w:cs="Times New Roman"/>
          <w:sz w:val="28"/>
          <w:szCs w:val="28"/>
        </w:rPr>
        <w:t>}</w:t>
      </w:r>
    </w:p>
    <w:p w14:paraId="1ABDFD03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22CC98" w14:textId="4DEB4F46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6B0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Результати роботи програми</w:t>
      </w:r>
    </w:p>
    <w:p w14:paraId="4039BA21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1A0ED1" w14:textId="7964D316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E26B0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C02FE83" wp14:editId="672C3B61">
            <wp:extent cx="4688628" cy="2680373"/>
            <wp:effectExtent l="0" t="0" r="0" b="5715"/>
            <wp:docPr id="1253397000" name="Рисунок 1" descr="Зображення, що містить текст, знімок екрана, монітор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7000" name="Рисунок 1" descr="Зображення, що містить текст, знімок екрана, монітор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892" cy="26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D07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6462DF9" w14:textId="77777777" w:rsidR="005E26B0" w:rsidRDefault="005E26B0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E21E94F" w14:textId="6FA3E7CF" w:rsidR="005E26B0" w:rsidRDefault="005E26B0" w:rsidP="005E26B0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Задача 3 </w:t>
      </w:r>
    </w:p>
    <w:p w14:paraId="3E3D45C7" w14:textId="21987E12" w:rsidR="005E26B0" w:rsidRDefault="00342C59" w:rsidP="005E26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Зробити програму на мові С</w:t>
      </w:r>
      <w:r w:rsidRPr="00342C59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«Готель», 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вионуються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наступні дії:</w:t>
      </w:r>
    </w:p>
    <w:p w14:paraId="35055386" w14:textId="2709876D" w:rsidR="00342C59" w:rsidRDefault="00342C59" w:rsidP="00342C59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 кімнат та їх характеристики</w:t>
      </w:r>
    </w:p>
    <w:p w14:paraId="2C9F087F" w14:textId="671A3321" w:rsidR="00342C59" w:rsidRDefault="00342C59" w:rsidP="00342C59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Збереження записів</w:t>
      </w:r>
    </w:p>
    <w:p w14:paraId="6E5FF0C7" w14:textId="320783AD" w:rsidR="00342C59" w:rsidRDefault="00342C59" w:rsidP="00342C59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Вивід їх на екран</w:t>
      </w:r>
    </w:p>
    <w:p w14:paraId="4704FFBA" w14:textId="1B9B6974" w:rsidR="00342C59" w:rsidRDefault="00342C59" w:rsidP="00342C59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Змінення записів</w:t>
      </w:r>
    </w:p>
    <w:p w14:paraId="31385D57" w14:textId="6E1E127A" w:rsidR="00342C59" w:rsidRDefault="00342C59" w:rsidP="00342C59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Пошук вільних кімнат</w:t>
      </w:r>
    </w:p>
    <w:p w14:paraId="3095B61E" w14:textId="77777777" w:rsidR="00342C59" w:rsidRDefault="00342C59" w:rsidP="00342C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C48AD3" w14:textId="1FD6C734" w:rsidR="00342C59" w:rsidRDefault="00342C59" w:rsidP="00342C5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2C59">
        <w:rPr>
          <w:rFonts w:ascii="Times New Roman" w:hAnsi="Times New Roman" w:cs="Times New Roman"/>
          <w:b/>
          <w:bCs/>
          <w:sz w:val="28"/>
          <w:szCs w:val="28"/>
          <w:u w:val="single"/>
        </w:rPr>
        <w:t>Лістинг програми</w:t>
      </w:r>
    </w:p>
    <w:p w14:paraId="634BE394" w14:textId="77777777" w:rsidR="00D028D1" w:rsidRPr="00D028D1" w:rsidRDefault="00D028D1" w:rsidP="00D028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7C606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091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0B8B7C4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091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System.Windows.Forms.VisualStyles.VisualStyleElement.Button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012B8B5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091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System.Windows.Forms.VisualStyles.VisualStyleElement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7E8DFA8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D1BA8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lr_1_3</w:t>
      </w:r>
    </w:p>
    <w:p w14:paraId="33EEBBF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>{</w:t>
      </w:r>
    </w:p>
    <w:p w14:paraId="68ADDF8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71650DF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D69BD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60258DE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C1A7F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6F56834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64F729F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791297A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59513CE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1C9A7CB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6DAED8D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67C2571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2594389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424AEE6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set; }</w:t>
      </w:r>
    </w:p>
    <w:p w14:paraId="4FA8326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A20BC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1DAACF4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3CDD8AB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A1E7AE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1E5C9D4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area;</w:t>
      </w:r>
    </w:p>
    <w:p w14:paraId="620B2FB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beds;</w:t>
      </w:r>
    </w:p>
    <w:p w14:paraId="623382A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6D276F4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1CE5866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wifi;</w:t>
      </w:r>
    </w:p>
    <w:p w14:paraId="2C622ED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4DAC50B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food;</w:t>
      </w:r>
    </w:p>
    <w:p w14:paraId="66A0549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2FD9165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363AF56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E441B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B8C04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&gt;();</w:t>
      </w:r>
    </w:p>
    <w:p w14:paraId="7BB608C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117B02E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2BE8B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2A8C355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5FE6F13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39BFD38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dataGridView1.DefaultCellStyle.WrapMode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0F23672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dataGridView2.DefaultCellStyle.WrapMode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5C39B72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2D337D6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(m²)");</w:t>
      </w:r>
    </w:p>
    <w:p w14:paraId="2B5DA68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42CACDB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7943515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2694E26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38BE7B3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7E8A834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22DA92B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");</w:t>
      </w:r>
    </w:p>
    <w:p w14:paraId="363AFCD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(₴)");</w:t>
      </w:r>
    </w:p>
    <w:p w14:paraId="1002FB8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5D785D0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D96DB5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dataGridView2.Columns.Add((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());</w:t>
      </w:r>
    </w:p>
    <w:p w14:paraId="4F68AE9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DFE633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31341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dataGridView1.AutoSizeRowsMode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31A6FFB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dataGridView2.AutoSizeRowsMode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6EABCD6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F44A7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DA049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button1_Click(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6BEFA9C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451916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284439B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C661F4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seats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(textBox1.Text);</w:t>
      </w:r>
    </w:p>
    <w:p w14:paraId="54C9E64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area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(textBox2.Text);</w:t>
      </w:r>
    </w:p>
    <w:p w14:paraId="6094916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beds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(textBox3.Text);</w:t>
      </w:r>
    </w:p>
    <w:p w14:paraId="3E9A10A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bedType = comboBox1.Text;</w:t>
      </w:r>
    </w:p>
    <w:p w14:paraId="377E9FE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("; ", checkedListBox1.CheckedItems.Cast&lt;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&gt;());</w:t>
      </w:r>
    </w:p>
    <w:p w14:paraId="0FC93FB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("; ", checkedListBox2.CheckedItems.Cast&lt;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&gt;());</w:t>
      </w:r>
    </w:p>
    <w:p w14:paraId="369DAD9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wifi = checkBox1.Checked;</w:t>
      </w:r>
    </w:p>
    <w:p w14:paraId="5A1A35F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food = checkBox2.Checked;</w:t>
      </w:r>
    </w:p>
    <w:p w14:paraId="3A959EC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toilet = comboBox2.Text;</w:t>
      </w:r>
    </w:p>
    <w:p w14:paraId="18F8DB7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price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decimal.Parse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(textBox4.Text);</w:t>
      </w:r>
    </w:p>
    <w:p w14:paraId="1E07126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5AEF6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 price);</w:t>
      </w:r>
    </w:p>
    <w:p w14:paraId="0B9E724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rooms.Add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(r);</w:t>
      </w:r>
    </w:p>
    <w:p w14:paraId="5891A71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C3ECC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v = dataGridView1.Rows.Add(</w:t>
      </w:r>
    </w:p>
    <w:p w14:paraId="055F7CD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3B440E5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3CE6936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74B14C3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50C6324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5E8476B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 : "No",</w:t>
      </w:r>
    </w:p>
    <w:p w14:paraId="1ACBDE1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1A130ED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 : "No",</w:t>
      </w:r>
    </w:p>
    <w:p w14:paraId="682E023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,</w:t>
      </w:r>
    </w:p>
    <w:p w14:paraId="4817A7D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4E8F7F6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7216B1F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B6F32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!");</w:t>
      </w:r>
    </w:p>
    <w:p w14:paraId="649AFA8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textBox1.Clear();</w:t>
      </w:r>
    </w:p>
    <w:p w14:paraId="288910E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textBox2.Clear();</w:t>
      </w:r>
    </w:p>
    <w:p w14:paraId="2D59AF2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textBox3.Clear();</w:t>
      </w:r>
    </w:p>
    <w:p w14:paraId="64A0569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textBox4.Clear();</w:t>
      </w:r>
    </w:p>
    <w:p w14:paraId="76268AE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comboBox1.SelectedIndex = -1;</w:t>
      </w:r>
    </w:p>
    <w:p w14:paraId="3FAC055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comboBox2.SelectedIndex = -1;</w:t>
      </w:r>
    </w:p>
    <w:p w14:paraId="45563F8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checkBox1.Checked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18CF5B0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checkBox2.Checked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65E5197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0; i &lt; checkedListBox1.Items.Count; i++)</w:t>
      </w:r>
    </w:p>
    <w:p w14:paraId="210E4A2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C3FEAA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checkedListBox1.SetItemChecked(i,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7B18CCE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179660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0; i &lt; checkedListBox2.Items.Count; i++)</w:t>
      </w:r>
    </w:p>
    <w:p w14:paraId="294CDA1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45858C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checkedListBox2.SetItemChecked(i,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4C52081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20D5B5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76203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2FBF221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28AE49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!");</w:t>
      </w:r>
    </w:p>
    <w:p w14:paraId="356FEC0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1BE1EA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AAFEA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73A0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groupBox1_Enter(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67A330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905540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74CC3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7CAF44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0A3EA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label18_Click(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411837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EDA2C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89B23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8785C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334E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вивестиToolStripMenuItem_Click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69B22C9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3652AB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panel1.Show();</w:t>
      </w:r>
    </w:p>
    <w:p w14:paraId="0B249F7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label28.Show();</w:t>
      </w:r>
    </w:p>
    <w:p w14:paraId="1706BB8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53EF7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16C3D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label28_Click(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F648CB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F7802E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1A1351E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7238B39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4DE6E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9FA69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зберегтиToolStripMenuItem_Click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6C7196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F25FB0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7F1D06F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save.Filter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"CSV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";</w:t>
      </w:r>
    </w:p>
    <w:p w14:paraId="17A0815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save.Title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";</w:t>
      </w:r>
    </w:p>
    <w:p w14:paraId="038E407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C03F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save.ShowDialog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1641532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31EF38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save.FileName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))</w:t>
      </w:r>
    </w:p>
    <w:p w14:paraId="3570768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67FEAA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0; i &lt; dataGridView1.Columns.Count; i++)</w:t>
      </w:r>
    </w:p>
    <w:p w14:paraId="645967F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4F79A5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(dataGridView1.Columns[i].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HeaderText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39E913B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(i &lt; dataGridView1.Columns.Count - 1)</w:t>
      </w:r>
    </w:p>
    <w:p w14:paraId="3DA5FC9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(";");</w:t>
      </w:r>
    </w:p>
    <w:p w14:paraId="23D9088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828CF5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sw.WriteLine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30A68A6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DataGridViewRow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dataGridView1.Rows)</w:t>
      </w:r>
    </w:p>
    <w:p w14:paraId="001876C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459240B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(!row.IsNewRow)</w:t>
      </w:r>
    </w:p>
    <w:p w14:paraId="16CA30D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65C130C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row.Cells.Count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i++)</w:t>
      </w:r>
    </w:p>
    <w:p w14:paraId="3F7824D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{</w:t>
      </w:r>
    </w:p>
    <w:p w14:paraId="7F2B40C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3961BE6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(i &lt;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row.Cells.Count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- 1)</w:t>
      </w:r>
    </w:p>
    <w:p w14:paraId="75D17B3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(";");</w:t>
      </w:r>
    </w:p>
    <w:p w14:paraId="007096A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7A4FEB1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sw.WriteLine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66FBBA0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621DC6D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B62D7F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A03E3B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244AEA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ED83E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EA0E1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створитиToolStripMenuItem_Click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F2B1B5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3C3A42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337E439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open.Filter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"CSV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";</w:t>
      </w:r>
    </w:p>
    <w:p w14:paraId="0DF2D6D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open.Title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";</w:t>
      </w:r>
    </w:p>
    <w:p w14:paraId="38289C5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01C1B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open.ShowDialog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23707D3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D807F9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rooms.Clear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();</w:t>
      </w:r>
    </w:p>
    <w:p w14:paraId="35ACCC0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dataGridView1.Rows.Clear();</w:t>
      </w:r>
    </w:p>
    <w:p w14:paraId="411C1D8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A4CC7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[] lines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File.ReadAllLines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open.FileName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4344823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lines.Length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364540FE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9DB1A2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!");</w:t>
      </w:r>
    </w:p>
    <w:p w14:paraId="058727C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2D0CEBE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3C3FAF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[] headers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(';');</w:t>
      </w:r>
    </w:p>
    <w:p w14:paraId="708029C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(dataGridView1.Columns.Count == 0 || dataGridView1.Columns.Count !=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headers.Length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7FCF92C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93ED44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dataGridView1.Columns.Clear();</w:t>
      </w:r>
    </w:p>
    <w:p w14:paraId="5A61941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6C7BCF7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dataGridView1.Columns.Add(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h.Trim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h.Trim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());</w:t>
      </w:r>
    </w:p>
    <w:p w14:paraId="64D3B5A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8ED311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80521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1; i &lt;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lines.Length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i++)</w:t>
      </w:r>
    </w:p>
    <w:p w14:paraId="0BDADC7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64837A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[] cells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(';');</w:t>
      </w:r>
    </w:p>
    <w:p w14:paraId="7B8B5ED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cells.Length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headers.Length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2CC1B31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00960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dataGridView1.Rows.Add(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);</w:t>
      </w:r>
    </w:p>
    <w:p w14:paraId="1788837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28BF9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154B607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{</w:t>
      </w:r>
    </w:p>
    <w:p w14:paraId="07BFC5A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</w:p>
    <w:p w14:paraId="630ED2D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[0]),</w:t>
      </w:r>
    </w:p>
    <w:p w14:paraId="4ABB51E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[1]),</w:t>
      </w:r>
    </w:p>
    <w:p w14:paraId="0F41F5E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[2]),</w:t>
      </w:r>
    </w:p>
    <w:p w14:paraId="7083FA8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[3],</w:t>
      </w:r>
    </w:p>
    <w:p w14:paraId="122F1C2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[4],</w:t>
      </w:r>
    </w:p>
    <w:p w14:paraId="345801F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[5].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 ==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" ||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[5].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 == "є",</w:t>
      </w:r>
    </w:p>
    <w:p w14:paraId="2F50865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[6],</w:t>
      </w:r>
    </w:p>
    <w:p w14:paraId="3F3DE1F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[7].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 == 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" ||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[7].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 == "є",</w:t>
      </w:r>
    </w:p>
    <w:p w14:paraId="441282F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[8],</w:t>
      </w:r>
    </w:p>
    <w:p w14:paraId="15372D7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decimal.Parse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[9])</w:t>
      </w:r>
    </w:p>
    <w:p w14:paraId="00D767F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);</w:t>
      </w:r>
    </w:p>
    <w:p w14:paraId="62BBA09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rooms.Add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(r);</w:t>
      </w:r>
    </w:p>
    <w:p w14:paraId="530C3CA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77FFE1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24441C1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3F56BE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3856F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16C9BA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E9CBE7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3E92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loaded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successfully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!");</w:t>
      </w:r>
    </w:p>
    <w:p w14:paraId="0E540B5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9437C1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FC71BF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A47BB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button2_Click(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02BC2D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9DED9B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dataGridView2.Rows.Clear();</w:t>
      </w:r>
    </w:p>
    <w:p w14:paraId="15534E5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1726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string.IsNullOrWhiteSpace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(textBox5.Text))</w:t>
      </w:r>
    </w:p>
    <w:p w14:paraId="44BE39C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0BC2E4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("Введіть кількість місць!");</w:t>
      </w:r>
    </w:p>
    <w:p w14:paraId="5E4884ED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1F20733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AF07C7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E2B9C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seats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(textBox5.Text);</w:t>
      </w:r>
    </w:p>
    <w:p w14:paraId="32FD6F51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A44B78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(dataGridView2.Columns.Count == 0)</w:t>
      </w:r>
    </w:p>
    <w:p w14:paraId="1CF01AA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23B4D4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780FDFF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40F5A9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dataGridView2.Columns.Add((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());</w:t>
      </w:r>
    </w:p>
    <w:p w14:paraId="2C137A0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23CF4E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778AEDCB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DataGridViewRow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dataGridView1.Rows)</w:t>
      </w:r>
    </w:p>
    <w:p w14:paraId="27D17C5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A9BB5E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row.IsNewRow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</w:t>
      </w:r>
    </w:p>
    <w:p w14:paraId="329E1D6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6DB0B59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value;</w:t>
      </w:r>
    </w:p>
    <w:p w14:paraId="4C4F5D1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))</w:t>
      </w:r>
    </w:p>
    <w:p w14:paraId="1BB38D6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243A165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(value == seats)</w:t>
      </w:r>
    </w:p>
    <w:p w14:paraId="079393C2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43983AD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index = dataGridView2.Rows.Add();</w:t>
      </w:r>
    </w:p>
    <w:p w14:paraId="4215266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row.Cells.Count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 i++)</w:t>
      </w:r>
    </w:p>
    <w:p w14:paraId="406E823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{</w:t>
      </w:r>
    </w:p>
    <w:p w14:paraId="6A86B1E0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    dataGridView2.Rows[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AB09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B0919">
        <w:rPr>
          <w:rFonts w:ascii="Times New Roman" w:hAnsi="Times New Roman" w:cs="Times New Roman"/>
          <w:sz w:val="28"/>
          <w:szCs w:val="28"/>
        </w:rPr>
        <w:t>;</w:t>
      </w:r>
    </w:p>
    <w:p w14:paraId="4C62D12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05FF1C97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26F888A6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79F2033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EA2FA7A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D6FEBC4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B4A90C" w14:textId="77777777" w:rsidR="00AB0919" w:rsidRPr="00AB0919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461F85" w14:textId="22C63277" w:rsidR="00944241" w:rsidRDefault="00AB0919" w:rsidP="00AB09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0919">
        <w:rPr>
          <w:rFonts w:ascii="Times New Roman" w:hAnsi="Times New Roman" w:cs="Times New Roman"/>
          <w:sz w:val="28"/>
          <w:szCs w:val="28"/>
        </w:rPr>
        <w:t>}</w:t>
      </w:r>
    </w:p>
    <w:p w14:paraId="279CB9DB" w14:textId="77777777" w:rsidR="00AB0919" w:rsidRDefault="00AB0919" w:rsidP="009442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C8939E" w14:textId="77777777" w:rsidR="00944241" w:rsidRDefault="00944241" w:rsidP="009442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406D92" w14:textId="456FB7E3" w:rsidR="00D028D1" w:rsidRDefault="00D028D1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 роботи програми</w:t>
      </w:r>
    </w:p>
    <w:p w14:paraId="5DF750E0" w14:textId="77777777" w:rsidR="00944241" w:rsidRDefault="00944241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27768F" w14:textId="68F8FBC9" w:rsidR="00D028D1" w:rsidRDefault="00D028D1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2E03725" wp14:editId="7CA47C9C">
            <wp:extent cx="4797718" cy="3259701"/>
            <wp:effectExtent l="0" t="0" r="3175" b="0"/>
            <wp:docPr id="1056151105" name="Рисунок 1" descr="Зображення, що містить текст, знімок екрана, програмне забезпечення, Веб-сай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1105" name="Рисунок 1" descr="Зображення, що містить текст, знімок екрана, програмне забезпечення, Веб-сай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8960" cy="32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173B" w14:textId="69A32126" w:rsidR="00D028D1" w:rsidRPr="00D028D1" w:rsidRDefault="00D028D1" w:rsidP="005E26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23B8E90" wp14:editId="76601706">
            <wp:extent cx="4788082" cy="3253154"/>
            <wp:effectExtent l="0" t="0" r="0" b="4445"/>
            <wp:docPr id="1451315967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5967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431" cy="32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8D1" w:rsidRPr="00D028D1" w:rsidSect="00903F3C">
      <w:headerReference w:type="default" r:id="rId13"/>
      <w:footerReference w:type="default" r:id="rId14"/>
      <w:type w:val="continuous"/>
      <w:pgSz w:w="11906" w:h="16838"/>
      <w:pgMar w:top="540" w:right="850" w:bottom="850" w:left="1417" w:header="5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E76C" w14:textId="77777777" w:rsidR="00E62B2C" w:rsidRDefault="00E62B2C" w:rsidP="00903F3C">
      <w:pPr>
        <w:spacing w:after="0" w:line="240" w:lineRule="auto"/>
      </w:pPr>
      <w:r>
        <w:separator/>
      </w:r>
    </w:p>
  </w:endnote>
  <w:endnote w:type="continuationSeparator" w:id="0">
    <w:p w14:paraId="5D494DB9" w14:textId="77777777" w:rsidR="00E62B2C" w:rsidRDefault="00E62B2C" w:rsidP="0090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7A2D" w14:textId="7E3209C3" w:rsidR="00903F3C" w:rsidRDefault="00903F3C" w:rsidP="00903F3C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CB628C" wp14:editId="793C6976">
              <wp:simplePos x="0" y="0"/>
              <wp:positionH relativeFrom="column">
                <wp:posOffset>4711252</wp:posOffset>
              </wp:positionH>
              <wp:positionV relativeFrom="paragraph">
                <wp:posOffset>831215</wp:posOffset>
              </wp:positionV>
              <wp:extent cx="571500" cy="227965"/>
              <wp:effectExtent l="0" t="0" r="0" b="635"/>
              <wp:wrapNone/>
              <wp:docPr id="684252589" name="Поле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E5DAEC" w14:textId="77777777" w:rsidR="00903F3C" w:rsidRPr="0040758E" w:rsidRDefault="00903F3C" w:rsidP="00903F3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Літ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CB628C" id="_x0000_t202" coordsize="21600,21600" o:spt="202" path="m,l,21600r21600,l21600,xe">
              <v:stroke joinstyle="miter"/>
              <v:path gradientshapeok="t" o:connecttype="rect"/>
            </v:shapetype>
            <v:shape id="Поле 39" o:spid="_x0000_s1053" type="#_x0000_t202" style="position:absolute;margin-left:370.95pt;margin-top:65.45pt;width:45pt;height:17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" filled="f" stroked="f">
              <v:textbox>
                <w:txbxContent>
                  <w:p w14:paraId="18E5DAEC" w14:textId="77777777" w:rsidR="00903F3C" w:rsidRPr="0040758E" w:rsidRDefault="00903F3C" w:rsidP="00903F3C">
                    <w:pPr>
                      <w:jc w:val="center"/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  <w:t>Літ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CC6191" wp14:editId="47C7F255">
              <wp:simplePos x="0" y="0"/>
              <wp:positionH relativeFrom="column">
                <wp:posOffset>5332730</wp:posOffset>
              </wp:positionH>
              <wp:positionV relativeFrom="paragraph">
                <wp:posOffset>831096</wp:posOffset>
              </wp:positionV>
              <wp:extent cx="1260475" cy="233680"/>
              <wp:effectExtent l="0" t="0" r="0" b="0"/>
              <wp:wrapNone/>
              <wp:docPr id="302271025" name="Групувати 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60475" cy="233680"/>
                        <a:chOff x="59015" y="-13771"/>
                        <a:chExt cx="1261156" cy="234609"/>
                      </a:xfrm>
                    </wpg:grpSpPr>
                    <wps:wsp>
                      <wps:cNvPr id="1730036593" name="Поле 39"/>
                      <wps:cNvSpPr txBox="1"/>
                      <wps:spPr>
                        <a:xfrm>
                          <a:off x="585206" y="-7388"/>
                          <a:ext cx="734965" cy="228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2DBF2" w14:textId="77777777" w:rsidR="00903F3C" w:rsidRPr="0040758E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0194008" name="Поле 39"/>
                      <wps:cNvSpPr txBox="1"/>
                      <wps:spPr>
                        <a:xfrm>
                          <a:off x="59015" y="-13771"/>
                          <a:ext cx="571655" cy="228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1B4F6" w14:textId="77777777" w:rsidR="00903F3C" w:rsidRPr="0040758E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CC6191" id="Групувати 38" o:spid="_x0000_s1054" style="position:absolute;margin-left:419.9pt;margin-top:65.45pt;width:99.25pt;height:18.4pt;z-index:251663360;mso-width-relative:margin;mso-height-relative:margin" coordorigin="590,-137" coordsize="12611,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">
              <v:shape id="_x0000_s1055" type="#_x0000_t202" style="position:absolute;left:5852;top:-73;width:7349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" filled="f" stroked="f">
                <v:textbox>
                  <w:txbxContent>
                    <w:p w14:paraId="06A2DBF2" w14:textId="77777777" w:rsidR="00903F3C" w:rsidRPr="0040758E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Аркушів</w:t>
                      </w:r>
                    </w:p>
                  </w:txbxContent>
                </v:textbox>
              </v:shape>
              <v:shape id="_x0000_s1056" type="#_x0000_t202" style="position:absolute;left:590;top:-137;width:5716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" filled="f" stroked="f">
                <v:textbox>
                  <w:txbxContent>
                    <w:p w14:paraId="14F1B4F6" w14:textId="77777777" w:rsidR="00903F3C" w:rsidRPr="0040758E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Аркуш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A88E0E" wp14:editId="495E8D7F">
              <wp:simplePos x="0" y="0"/>
              <wp:positionH relativeFrom="column">
                <wp:posOffset>-730250</wp:posOffset>
              </wp:positionH>
              <wp:positionV relativeFrom="paragraph">
                <wp:posOffset>623197</wp:posOffset>
              </wp:positionV>
              <wp:extent cx="2824986" cy="1302197"/>
              <wp:effectExtent l="0" t="0" r="0" b="0"/>
              <wp:wrapNone/>
              <wp:docPr id="1356276823" name="Групувати 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24986" cy="1302197"/>
                        <a:chOff x="0" y="0"/>
                        <a:chExt cx="2824986" cy="1302197"/>
                      </a:xfrm>
                    </wpg:grpSpPr>
                    <wps:wsp>
                      <wps:cNvPr id="1363772329" name="Поле 25"/>
                      <wps:cNvSpPr txBox="1"/>
                      <wps:spPr>
                        <a:xfrm>
                          <a:off x="0" y="10886"/>
                          <a:ext cx="487307" cy="22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D846C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D646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Змін.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1100366" name="Поле 25"/>
                      <wps:cNvSpPr txBox="1"/>
                      <wps:spPr>
                        <a:xfrm>
                          <a:off x="326571" y="10886"/>
                          <a:ext cx="629631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55EA4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212765" name="Поле 25"/>
                      <wps:cNvSpPr txBox="1"/>
                      <wps:spPr>
                        <a:xfrm>
                          <a:off x="740228" y="0"/>
                          <a:ext cx="1029906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EB174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  №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800629" name="Поле 25"/>
                      <wps:cNvSpPr txBox="1"/>
                      <wps:spPr>
                        <a:xfrm>
                          <a:off x="1736271" y="10886"/>
                          <a:ext cx="571643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E2BC0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710874" name="Поле 25"/>
                      <wps:cNvSpPr txBox="1"/>
                      <wps:spPr>
                        <a:xfrm>
                          <a:off x="2253343" y="5443"/>
                          <a:ext cx="571643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ADD92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1088255" name="Поле 25"/>
                      <wps:cNvSpPr txBox="1"/>
                      <wps:spPr>
                        <a:xfrm>
                          <a:off x="54428" y="217714"/>
                          <a:ext cx="685800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11496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Розробив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967593" name="Поле 25"/>
                      <wps:cNvSpPr txBox="1"/>
                      <wps:spPr>
                        <a:xfrm>
                          <a:off x="43543" y="424543"/>
                          <a:ext cx="746529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D336A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Перевірив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752694" name="Поле 25"/>
                      <wps:cNvSpPr txBox="1"/>
                      <wps:spPr>
                        <a:xfrm>
                          <a:off x="54428" y="876300"/>
                          <a:ext cx="685800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0BB03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0198096" name="Поле 25"/>
                      <wps:cNvSpPr txBox="1"/>
                      <wps:spPr>
                        <a:xfrm>
                          <a:off x="48986" y="1066800"/>
                          <a:ext cx="685800" cy="235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A2E8E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4022006" name="Поле 25"/>
                      <wps:cNvSpPr txBox="1"/>
                      <wps:spPr>
                        <a:xfrm>
                          <a:off x="772886" y="223157"/>
                          <a:ext cx="979498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A940F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Нікітюк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О.М.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1756573" name="Поле 25"/>
                      <wps:cNvSpPr txBox="1"/>
                      <wps:spPr>
                        <a:xfrm>
                          <a:off x="762000" y="429986"/>
                          <a:ext cx="896108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BDA88" w14:textId="77777777" w:rsidR="00903F3C" w:rsidRPr="000D6465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Гуменна В.В.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A88E0E" id="_x0000_s1057" style="position:absolute;margin-left:-57.5pt;margin-top:49.05pt;width:222.45pt;height:102.55pt;z-index:251661312;mso-height-relative:margin" coordsize="28249,13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">
              <v:shape id="Поле 25" o:spid="_x0000_s1058" type="#_x0000_t202" style="position:absolute;top:108;width:4873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" filled="f" stroked="f">
                <v:textbox>
                  <w:txbxContent>
                    <w:p w14:paraId="0B5D846C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D6465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Змін.</w:t>
                      </w:r>
                    </w:p>
                  </w:txbxContent>
                </v:textbox>
              </v:shape>
              <v:shape id="Поле 25" o:spid="_x0000_s1059" type="#_x0000_t202" style="position:absolute;left:3265;top:108;width:6297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" filled="f" stroked="f">
                <v:textbox>
                  <w:txbxContent>
                    <w:p w14:paraId="33155EA4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Аркуш</w:t>
                      </w:r>
                    </w:p>
                  </w:txbxContent>
                </v:textbox>
              </v:shape>
              <v:shape id="Поле 25" o:spid="_x0000_s1060" type="#_x0000_t202" style="position:absolute;left:7402;width:10299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" filled="f" stroked="f">
                <v:textbox>
                  <w:txbxContent>
                    <w:p w14:paraId="08AEB174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      №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25" o:spid="_x0000_s1061" type="#_x0000_t202" style="position:absolute;left:17362;top:108;width:5717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" filled="f" stroked="f">
                <v:textbox>
                  <w:txbxContent>
                    <w:p w14:paraId="462E2BC0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Підпис</w:t>
                      </w:r>
                    </w:p>
                  </w:txbxContent>
                </v:textbox>
              </v:shape>
              <v:shape id="Поле 25" o:spid="_x0000_s1062" type="#_x0000_t202" style="position:absolute;left:22533;top:54;width:5716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" filled="f" stroked="f">
                <v:textbox>
                  <w:txbxContent>
                    <w:p w14:paraId="6B6ADD92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shape id="Поле 25" o:spid="_x0000_s1063" type="#_x0000_t202" style="position:absolute;left:544;top:2177;width:6858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" filled="f" stroked="f">
                <v:textbox>
                  <w:txbxContent>
                    <w:p w14:paraId="3E811496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Розробив</w:t>
                      </w:r>
                    </w:p>
                  </w:txbxContent>
                </v:textbox>
              </v:shape>
              <v:shape id="Поле 25" o:spid="_x0000_s1064" type="#_x0000_t202" style="position:absolute;left:435;top:4245;width:7465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" filled="f" stroked="f">
                <v:textbox>
                  <w:txbxContent>
                    <w:p w14:paraId="022D336A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Перевірив</w:t>
                      </w:r>
                    </w:p>
                  </w:txbxContent>
                </v:textbox>
              </v:shape>
              <v:shape id="Поле 25" o:spid="_x0000_s1065" type="#_x0000_t202" style="position:absolute;left:544;top:8763;width:6858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" filled="f" stroked="f">
                <v:textbox>
                  <w:txbxContent>
                    <w:p w14:paraId="5460BB03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Н.контр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25" o:spid="_x0000_s1066" type="#_x0000_t202" style="position:absolute;left:489;top:10668;width:6858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" filled="f" stroked="f">
                <v:textbox>
                  <w:txbxContent>
                    <w:p w14:paraId="19CA2E8E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Затвер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25" o:spid="_x0000_s1067" type="#_x0000_t202" style="position:absolute;left:7728;top:2231;width:9795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" filled="f" stroked="f">
                <v:textbox>
                  <w:txbxContent>
                    <w:p w14:paraId="58CA940F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Нікітюк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 О.М.</w:t>
                      </w:r>
                    </w:p>
                  </w:txbxContent>
                </v:textbox>
              </v:shape>
              <v:shape id="Поле 25" o:spid="_x0000_s1068" type="#_x0000_t202" style="position:absolute;left:7620;top:4299;width:8961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" filled="f" stroked="f">
                <v:textbox>
                  <w:txbxContent>
                    <w:p w14:paraId="619BDA88" w14:textId="77777777" w:rsidR="00903F3C" w:rsidRPr="000D6465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Гуменна В.В.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0C12E5E2" w14:textId="77777777" w:rsidR="00903F3C" w:rsidRDefault="00903F3C" w:rsidP="00903F3C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6715E1" wp14:editId="4CBF4349">
              <wp:simplePos x="0" y="0"/>
              <wp:positionH relativeFrom="column">
                <wp:posOffset>1876775</wp:posOffset>
              </wp:positionH>
              <wp:positionV relativeFrom="paragraph">
                <wp:posOffset>118565</wp:posOffset>
              </wp:positionV>
              <wp:extent cx="4438650" cy="596900"/>
              <wp:effectExtent l="0" t="0" r="0" b="0"/>
              <wp:wrapNone/>
              <wp:docPr id="1514670542" name="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372223" w14:textId="5E85FF41" w:rsidR="00903F3C" w:rsidRPr="00891A75" w:rsidRDefault="00903F3C" w:rsidP="00903F3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</w:pP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ЛР.ОК1</w:t>
                          </w:r>
                          <w:r w:rsidR="00DB0023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9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.ПІ23</w:t>
                          </w:r>
                          <w:r w:rsidR="00DB0023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 w:rsidR="00891A75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01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 w:rsidR="007A13AA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6715E1" id="Поле 35" o:spid="_x0000_s1069" type="#_x0000_t202" style="position:absolute;margin-left:147.8pt;margin-top:9.35pt;width:349.5pt;height:4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" filled="f" stroked="f">
              <v:textbox>
                <w:txbxContent>
                  <w:p w14:paraId="43372223" w14:textId="5E85FF41" w:rsidR="00903F3C" w:rsidRPr="00891A75" w:rsidRDefault="00903F3C" w:rsidP="00903F3C">
                    <w:pPr>
                      <w:jc w:val="center"/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</w:pP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ЛР.ОК1</w:t>
                    </w:r>
                    <w:r w:rsidR="00DB0023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9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.ПІ23</w:t>
                    </w:r>
                    <w:r w:rsidR="00DB0023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 w:rsidR="00891A75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01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 w:rsidR="007A13AA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</w:p>
  <w:p w14:paraId="4C09BC8C" w14:textId="77777777" w:rsidR="00903F3C" w:rsidRDefault="00903F3C" w:rsidP="00903F3C">
    <w:pPr>
      <w:pStyle w:val="ae"/>
    </w:pPr>
  </w:p>
  <w:p w14:paraId="2C9313DA" w14:textId="60AD8948" w:rsidR="00903F3C" w:rsidRDefault="00EB6CE8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BE5D653" wp14:editId="39732165">
              <wp:simplePos x="0" y="0"/>
              <wp:positionH relativeFrom="column">
                <wp:posOffset>2080260</wp:posOffset>
              </wp:positionH>
              <wp:positionV relativeFrom="paragraph">
                <wp:posOffset>723040</wp:posOffset>
              </wp:positionV>
              <wp:extent cx="2513965" cy="662581"/>
              <wp:effectExtent l="0" t="0" r="0" b="4445"/>
              <wp:wrapNone/>
              <wp:docPr id="1419776566" name="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3965" cy="6625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722AD" w14:textId="4FD032D8" w:rsidR="00903F3C" w:rsidRPr="00EB6CE8" w:rsidRDefault="00EB6CE8" w:rsidP="00903F3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36"/>
                              <w:szCs w:val="36"/>
                              <w:lang w:val="ru-RU"/>
                            </w:rPr>
                          </w:pPr>
                          <w:r w:rsidRPr="00EB6CE8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Класи й об'єкти в С++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E5D653" id="_x0000_s1070" type="#_x0000_t202" style="position:absolute;margin-left:163.8pt;margin-top:56.95pt;width:197.95pt;height:5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" filled="f" stroked="f">
              <v:textbox>
                <w:txbxContent>
                  <w:p w14:paraId="256722AD" w14:textId="4FD032D8" w:rsidR="00903F3C" w:rsidRPr="00EB6CE8" w:rsidRDefault="00EB6CE8" w:rsidP="00903F3C">
                    <w:pPr>
                      <w:jc w:val="center"/>
                      <w:rPr>
                        <w:rFonts w:ascii="Arial" w:hAnsi="Arial" w:cs="Arial"/>
                        <w:b/>
                        <w:bCs/>
                        <w:i/>
                        <w:iCs/>
                        <w:sz w:val="36"/>
                        <w:szCs w:val="36"/>
                        <w:lang w:val="ru-RU"/>
                      </w:rPr>
                    </w:pPr>
                    <w:r w:rsidRPr="00EB6CE8">
                      <w:rPr>
                        <w:rFonts w:ascii="Arial" w:hAnsi="Arial" w:cs="Arial"/>
                        <w:b/>
                        <w:bCs/>
                        <w:i/>
                        <w:iCs/>
                        <w:sz w:val="32"/>
                        <w:szCs w:val="32"/>
                      </w:rPr>
                      <w:t>Класи й об'єкти в С++</w:t>
                    </w:r>
                  </w:p>
                </w:txbxContent>
              </v:textbox>
            </v:shape>
          </w:pict>
        </mc:Fallback>
      </mc:AlternateContent>
    </w:r>
    <w:r w:rsidR="00903F3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0852C99" wp14:editId="700CC4B1">
              <wp:simplePos x="0" y="0"/>
              <wp:positionH relativeFrom="column">
                <wp:posOffset>5969985</wp:posOffset>
              </wp:positionH>
              <wp:positionV relativeFrom="paragraph">
                <wp:posOffset>528320</wp:posOffset>
              </wp:positionV>
              <wp:extent cx="457200" cy="318770"/>
              <wp:effectExtent l="0" t="0" r="0" b="5080"/>
              <wp:wrapNone/>
              <wp:docPr id="1487346762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57AFDB" w14:textId="77777777" w:rsidR="00903F3C" w:rsidRPr="00903F3C" w:rsidRDefault="00903F3C" w:rsidP="00903F3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  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>NUMPAGES  \* Arabic  \* MERGEFORMAT</w:instrTex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852C99" id="Поле 1" o:spid="_x0000_s1071" type="#_x0000_t202" style="position:absolute;margin-left:470.1pt;margin-top:41.6pt;width:36pt;height:25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" filled="f" stroked="f">
              <v:textbox>
                <w:txbxContent>
                  <w:p w14:paraId="7A57AFDB" w14:textId="77777777" w:rsidR="00903F3C" w:rsidRPr="00903F3C" w:rsidRDefault="00903F3C" w:rsidP="00903F3C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  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instrText>NUMPAGES  \* Arabic  \* MERGEFORMAT</w:instrTex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03F3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4E2B5B5" wp14:editId="7861C0E2">
              <wp:simplePos x="0" y="0"/>
              <wp:positionH relativeFrom="column">
                <wp:posOffset>5500370</wp:posOffset>
              </wp:positionH>
              <wp:positionV relativeFrom="paragraph">
                <wp:posOffset>525665</wp:posOffset>
              </wp:positionV>
              <wp:extent cx="457200" cy="356870"/>
              <wp:effectExtent l="0" t="0" r="0" b="5080"/>
              <wp:wrapNone/>
              <wp:docPr id="1177108414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56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2866DE" w14:textId="77777777" w:rsidR="00903F3C" w:rsidRPr="00903F3C" w:rsidRDefault="00903F3C" w:rsidP="00903F3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>PAGE   \* MERGEFORMAT</w:instrTex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E2B5B5" id="_x0000_s1072" type="#_x0000_t202" style="position:absolute;margin-left:433.1pt;margin-top:41.4pt;width:36pt;height:28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" filled="f" stroked="f">
              <v:textbox>
                <w:txbxContent>
                  <w:p w14:paraId="232866DE" w14:textId="77777777" w:rsidR="00903F3C" w:rsidRPr="00903F3C" w:rsidRDefault="00903F3C" w:rsidP="00903F3C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instrText>PAGE   \* MERGEFORMAT</w:instrTex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t>1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33965" w14:textId="77777777" w:rsidR="00903F3C" w:rsidRDefault="00903F3C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A34B159" wp14:editId="22844B92">
              <wp:simplePos x="0" y="0"/>
              <wp:positionH relativeFrom="column">
                <wp:posOffset>1797685</wp:posOffset>
              </wp:positionH>
              <wp:positionV relativeFrom="paragraph">
                <wp:posOffset>120650</wp:posOffset>
              </wp:positionV>
              <wp:extent cx="4438650" cy="596900"/>
              <wp:effectExtent l="0" t="0" r="0" b="0"/>
              <wp:wrapNone/>
              <wp:docPr id="1020767083" name="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ED9DC6" w14:textId="79F0CB07" w:rsidR="00903F3C" w:rsidRPr="00891A75" w:rsidRDefault="00903F3C" w:rsidP="00903F3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</w:pP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ЛР.ОК1</w:t>
                          </w:r>
                          <w:r w:rsidR="00891A75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9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.ПІ23</w:t>
                          </w:r>
                          <w:r w:rsidR="00891A75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 w:rsidR="00891A75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ru-RU"/>
                            </w:rPr>
                            <w:t>01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 w:rsidR="007A13AA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34B159"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margin-left:141.55pt;margin-top:9.5pt;width:349.5pt;height:4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" filled="f" stroked="f">
              <v:textbox>
                <w:txbxContent>
                  <w:p w14:paraId="3CED9DC6" w14:textId="79F0CB07" w:rsidR="00903F3C" w:rsidRPr="00891A75" w:rsidRDefault="00903F3C" w:rsidP="00903F3C">
                    <w:pPr>
                      <w:jc w:val="center"/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</w:pP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ЛР.ОК1</w:t>
                    </w:r>
                    <w:r w:rsidR="00891A75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9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.ПІ23</w:t>
                    </w:r>
                    <w:r w:rsidR="00891A75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 w:rsidR="00891A75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ru-RU"/>
                      </w:rPr>
                      <w:t>01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 w:rsidR="007A13AA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53E845" wp14:editId="56027CCD">
              <wp:simplePos x="0" y="0"/>
              <wp:positionH relativeFrom="column">
                <wp:posOffset>6028174</wp:posOffset>
              </wp:positionH>
              <wp:positionV relativeFrom="paragraph">
                <wp:posOffset>314162</wp:posOffset>
              </wp:positionV>
              <wp:extent cx="457200" cy="318770"/>
              <wp:effectExtent l="0" t="0" r="0" b="5080"/>
              <wp:wrapNone/>
              <wp:docPr id="2007798742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F69733" w14:textId="77777777" w:rsidR="00903F3C" w:rsidRPr="00903F3C" w:rsidRDefault="00903F3C" w:rsidP="00903F3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</w:pP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fldChar w:fldCharType="begin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instrText>PAGE   \* MERGEFORMAT</w:instrTex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fldChar w:fldCharType="separate"/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>1</w:t>
                          </w:r>
                          <w:r w:rsidRPr="00903F3C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53E845" id="_x0000_s1096" type="#_x0000_t202" style="position:absolute;margin-left:474.65pt;margin-top:24.75pt;width:36pt;height:25.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" filled="f" stroked="f">
              <v:textbox>
                <w:txbxContent>
                  <w:p w14:paraId="2EF69733" w14:textId="77777777" w:rsidR="00903F3C" w:rsidRPr="00903F3C" w:rsidRDefault="00903F3C" w:rsidP="00903F3C">
                    <w:pPr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</w:pPr>
                    <w:r w:rsidRPr="00903F3C"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 xml:space="preserve"> 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fldChar w:fldCharType="begin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instrText>PAGE   \* MERGEFORMAT</w:instrTex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fldChar w:fldCharType="separate"/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>1</w:t>
                    </w:r>
                    <w:r w:rsidRPr="00903F3C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ACE3" w14:textId="77777777" w:rsidR="00E62B2C" w:rsidRDefault="00E62B2C" w:rsidP="00903F3C">
      <w:pPr>
        <w:spacing w:after="0" w:line="240" w:lineRule="auto"/>
      </w:pPr>
      <w:r>
        <w:separator/>
      </w:r>
    </w:p>
  </w:footnote>
  <w:footnote w:type="continuationSeparator" w:id="0">
    <w:p w14:paraId="547AB2A9" w14:textId="77777777" w:rsidR="00E62B2C" w:rsidRDefault="00E62B2C" w:rsidP="00903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E8CB" w14:textId="77777777" w:rsidR="00903F3C" w:rsidRDefault="00903F3C" w:rsidP="00903F3C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E519CF" wp14:editId="671C1887">
              <wp:simplePos x="0" y="0"/>
              <wp:positionH relativeFrom="column">
                <wp:posOffset>-719686</wp:posOffset>
              </wp:positionH>
              <wp:positionV relativeFrom="paragraph">
                <wp:posOffset>164696</wp:posOffset>
              </wp:positionV>
              <wp:extent cx="7189321" cy="10282959"/>
              <wp:effectExtent l="0" t="0" r="31115" b="23495"/>
              <wp:wrapNone/>
              <wp:docPr id="1586483183" name="Групувати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89321" cy="10282959"/>
                        <a:chOff x="0" y="0"/>
                        <a:chExt cx="7189321" cy="10145768"/>
                      </a:xfrm>
                    </wpg:grpSpPr>
                    <wpg:grpSp>
                      <wpg:cNvPr id="2081055737" name="Групувати 43"/>
                      <wpg:cNvGrpSpPr/>
                      <wpg:grpSpPr>
                        <a:xfrm>
                          <a:off x="0" y="0"/>
                          <a:ext cx="7189321" cy="10145768"/>
                          <a:chOff x="0" y="0"/>
                          <a:chExt cx="7189321" cy="10145768"/>
                        </a:xfrm>
                      </wpg:grpSpPr>
                      <wpg:grpSp>
                        <wpg:cNvPr id="1663773648" name="Групувати 22"/>
                        <wpg:cNvGrpSpPr/>
                        <wpg:grpSpPr>
                          <a:xfrm>
                            <a:off x="0" y="0"/>
                            <a:ext cx="7189321" cy="10145768"/>
                            <a:chOff x="0" y="0"/>
                            <a:chExt cx="7189321" cy="10145768"/>
                          </a:xfrm>
                        </wpg:grpSpPr>
                        <wpg:grpSp>
                          <wpg:cNvPr id="1881836881" name="Групувати 20"/>
                          <wpg:cNvGrpSpPr/>
                          <wpg:grpSpPr>
                            <a:xfrm>
                              <a:off x="0" y="0"/>
                              <a:ext cx="7189321" cy="10145768"/>
                              <a:chOff x="0" y="0"/>
                              <a:chExt cx="7189321" cy="10145768"/>
                            </a:xfrm>
                          </wpg:grpSpPr>
                          <wpg:grpSp>
                            <wpg:cNvPr id="1011581724" name="Групувати 18"/>
                            <wpg:cNvGrpSpPr/>
                            <wpg:grpSpPr>
                              <a:xfrm>
                                <a:off x="0" y="0"/>
                                <a:ext cx="7189321" cy="10145768"/>
                                <a:chOff x="0" y="0"/>
                                <a:chExt cx="7189321" cy="10145768"/>
                              </a:xfrm>
                            </wpg:grpSpPr>
                            <wpg:grpSp>
                              <wpg:cNvPr id="720910163" name="Групувати 16"/>
                              <wpg:cNvGrpSpPr/>
                              <wpg:grpSpPr>
                                <a:xfrm>
                                  <a:off x="0" y="0"/>
                                  <a:ext cx="7174140" cy="10145768"/>
                                  <a:chOff x="0" y="0"/>
                                  <a:chExt cx="7174140" cy="10145768"/>
                                </a:xfrm>
                              </wpg:grpSpPr>
                              <wpg:grpSp>
                                <wpg:cNvPr id="1436429450" name="Групувати 12"/>
                                <wpg:cNvGrpSpPr/>
                                <wpg:grpSpPr>
                                  <a:xfrm>
                                    <a:off x="0" y="0"/>
                                    <a:ext cx="7174140" cy="10145242"/>
                                    <a:chOff x="0" y="0"/>
                                    <a:chExt cx="7174140" cy="10145242"/>
                                  </a:xfrm>
                                </wpg:grpSpPr>
                                <wps:wsp>
                                  <wps:cNvPr id="93346689" name="Прямокутник 188"/>
                                  <wps:cNvSpPr/>
                                  <wps:spPr>
                                    <a:xfrm>
                                      <a:off x="8056" y="0"/>
                                      <a:ext cx="7164070" cy="10142220"/>
                                    </a:xfrm>
                                    <a:prstGeom prst="rect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87AA73B" w14:textId="77777777" w:rsidR="00903F3C" w:rsidRPr="00FC0984" w:rsidRDefault="00903F3C" w:rsidP="00903F3C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0695669" name="Пряма сполучна лінія 3"/>
                                  <wps:cNvCnPr/>
                                  <wps:spPr>
                                    <a:xfrm flipV="1">
                                      <a:off x="10070" y="8457193"/>
                                      <a:ext cx="7164070" cy="3175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73869076" name="Пряма сполучна лінія 4"/>
                                  <wps:cNvCnPr/>
                                  <wps:spPr>
                                    <a:xfrm flipH="1" flipV="1">
                                      <a:off x="10070" y="9083578"/>
                                      <a:ext cx="7139305" cy="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24303600" name="Пряма сполучна лінія 5"/>
                                  <wps:cNvCnPr/>
                                  <wps:spPr>
                                    <a:xfrm>
                                      <a:off x="2656594" y="8461222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6673845" name="Пряма сполучна лінія 5"/>
                                  <wps:cNvCnPr/>
                                  <wps:spPr>
                                    <a:xfrm>
                                      <a:off x="2279957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26490839" name="Пряма сполучна лінія 5"/>
                                  <wps:cNvCnPr/>
                                  <wps:spPr>
                                    <a:xfrm>
                                      <a:off x="1728095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3091804" name="Пряма сполучна лінія 5"/>
                                  <wps:cNvCnPr/>
                                  <wps:spPr>
                                    <a:xfrm>
                                      <a:off x="761328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5629143" name="Пряма сполучна лінія 9"/>
                                  <wps:cNvCnPr/>
                                  <wps:spPr>
                                    <a:xfrm>
                                      <a:off x="370594" y="8461222"/>
                                      <a:ext cx="0" cy="619125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04505855" name="Пряма сполучна лінія 10"/>
                                  <wps:cNvCnPr/>
                                  <wps:spPr>
                                    <a:xfrm>
                                      <a:off x="10070" y="8688815"/>
                                      <a:ext cx="264795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11992705" name="Пряма сполучна лінія 10"/>
                                  <wps:cNvCnPr/>
                                  <wps:spPr>
                                    <a:xfrm>
                                      <a:off x="0" y="8862027"/>
                                      <a:ext cx="264795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817578846" name="Пряма сполучна лінія 13"/>
                                <wps:cNvCnPr/>
                                <wps:spPr>
                                  <a:xfrm>
                                    <a:off x="5407231" y="9084623"/>
                                    <a:ext cx="0" cy="1061145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751483" name="Пряма сполучна лінія 17"/>
                              <wps:cNvCnPr/>
                              <wps:spPr>
                                <a:xfrm>
                                  <a:off x="5412658" y="9276736"/>
                                  <a:ext cx="1776663" cy="4011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1153093" name="Пряма сполучна лінія 17"/>
                              <wps:cNvCnPr/>
                              <wps:spPr>
                                <a:xfrm>
                                  <a:off x="5405284" y="9483213"/>
                                  <a:ext cx="1776663" cy="4011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09680243" name="Пряма сполучна лінія 19"/>
                            <wps:cNvCnPr/>
                            <wps:spPr>
                              <a:xfrm>
                                <a:off x="5973097" y="9085007"/>
                                <a:ext cx="0" cy="401868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3647182" name="Пряма сполучна лінія 21"/>
                          <wps:cNvCnPr/>
                          <wps:spPr>
                            <a:xfrm>
                              <a:off x="0" y="9284110"/>
                              <a:ext cx="2640397" cy="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5189214" name="Пряма сполучна лінія 21"/>
                          <wps:cNvCnPr/>
                          <wps:spPr>
                            <a:xfrm>
                              <a:off x="7374" y="9497962"/>
                              <a:ext cx="2640330" cy="31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4807757" name="Пряма сполучна лінія 21"/>
                          <wps:cNvCnPr/>
                          <wps:spPr>
                            <a:xfrm>
                              <a:off x="0" y="9711813"/>
                              <a:ext cx="2640397" cy="367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5836111" name="Пряма сполучна лінія 21"/>
                          <wps:cNvCnPr/>
                          <wps:spPr>
                            <a:xfrm>
                              <a:off x="0" y="9940413"/>
                              <a:ext cx="2640330" cy="31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11791558" name="Пряма сполучна лінія 23"/>
                        <wps:cNvCnPr/>
                        <wps:spPr>
                          <a:xfrm>
                            <a:off x="6652470" y="9093666"/>
                            <a:ext cx="2697" cy="3884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906747612" name="Пряма сполучна лінія 19"/>
                      <wps:cNvCnPr/>
                      <wps:spPr>
                        <a:xfrm>
                          <a:off x="6663600" y="9086400"/>
                          <a:ext cx="0" cy="40186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E519CF" id="Групувати 39" o:spid="_x0000_s1026" style="position:absolute;margin-left:-56.65pt;margin-top:12.95pt;width:566.1pt;height:809.7pt;z-index:251659264;mso-height-relative:margin" coordsize="71893,10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">
              <v:group id="Групувати 43" o:spid="_x0000_s1027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">
                <v:group id="Групувати 22" o:spid="_x0000_s1028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">
                  <v:group id="Групувати 20" o:spid="_x0000_s1029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">
                    <v:group id="Групувати 18" o:spid="_x0000_s1030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">
                      <v:group id="Групувати 16" o:spid="_x0000_s1031" style="position:absolute;width:71741;height:101457" coordsize="71741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">
                        <v:group id="Групувати 12" o:spid="_x0000_s1032" style="position:absolute;width:71741;height:101452" coordsize="71741,10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">
                          <v:rect id="Прямокутник 188" o:spid="_x0000_s1033" style="position:absolute;left:80;width:71641;height:101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" fillcolor="white [3201]" strokecolor="black [3200]" strokeweight="1.5pt">
                            <v:textbox>
                              <w:txbxContent>
                                <w:p w14:paraId="387AA73B" w14:textId="77777777" w:rsidR="00903F3C" w:rsidRPr="00FC0984" w:rsidRDefault="00903F3C" w:rsidP="00903F3C"/>
                              </w:txbxContent>
                            </v:textbox>
                          </v:rect>
                          <v:line id="Пряма сполучна лінія 3" o:spid="_x0000_s1034" style="position:absolute;flip:y;visibility:visible;mso-wrap-style:square" from="100,84571" to="71741,84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" strokecolor="black [3200]" strokeweight="1.5pt">
                            <v:stroke joinstyle="miter"/>
                          </v:line>
                          <v:line id="Пряма сполучна лінія 4" o:spid="_x0000_s1035" style="position:absolute;flip:x y;visibility:visible;mso-wrap-style:square" from="100,90835" to="71493,90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" strokecolor="black [3200]" strokeweight="1.5pt">
                            <v:stroke joinstyle="miter"/>
                          </v:line>
                          <v:line id="Пряма сполучна лінія 5" o:spid="_x0000_s1036" style="position:absolute;visibility:visible;mso-wrap-style:square" from="26565,84612" to="26565,101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" strokecolor="black [3200]" strokeweight="1.5pt">
                            <v:stroke joinstyle="miter"/>
                          </v:line>
                          <v:line id="Пряма сполучна лінія 5" o:spid="_x0000_s1037" style="position:absolute;visibility:visible;mso-wrap-style:square" from="22799,84511" to="22799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" strokecolor="black [3200]" strokeweight="1.5pt">
                            <v:stroke joinstyle="miter"/>
                          </v:line>
                          <v:line id="Пряма сполучна лінія 5" o:spid="_x0000_s1038" style="position:absolute;visibility:visible;mso-wrap-style:square" from="17280,84511" to="17280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" strokecolor="black [3200]" strokeweight="1.5pt">
                            <v:stroke joinstyle="miter"/>
                          </v:line>
                          <v:line id="Пряма сполучна лінія 5" o:spid="_x0000_s1039" style="position:absolute;visibility:visible;mso-wrap-style:square" from="7613,84511" to="7613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" strokecolor="black [3200]" strokeweight="1.5pt">
                            <v:stroke joinstyle="miter"/>
                          </v:line>
                          <v:line id="Пряма сполучна лінія 9" o:spid="_x0000_s1040" style="position:absolute;visibility:visible;mso-wrap-style:square" from="3705,84612" to="3705,90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" strokecolor="black [3200]" strokeweight="1.5pt">
                            <v:stroke joinstyle="miter"/>
                          </v:line>
                          <v:line id="Пряма сполучна лінія 10" o:spid="_x0000_s1041" style="position:absolute;visibility:visible;mso-wrap-style:square" from="100,86888" to="26580,86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" strokecolor="black [3200]" strokeweight="1pt">
                            <v:stroke joinstyle="miter"/>
                          </v:line>
                          <v:line id="Пряма сполучна лінія 10" o:spid="_x0000_s1042" style="position:absolute;visibility:visible;mso-wrap-style:square" from="0,88620" to="26479,88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" strokecolor="black [3200]" strokeweight="1pt">
                            <v:stroke joinstyle="miter"/>
                          </v:line>
                        </v:group>
                        <v:line id="Пряма сполучна лінія 13" o:spid="_x0000_s1043" style="position:absolute;visibility:visible;mso-wrap-style:square" from="54072,90846" to="54072,101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line id="Пряма сполучна лінія 17" o:spid="_x0000_s1044" style="position:absolute;visibility:visible;mso-wrap-style:square" from="54126,92767" to="71893,9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" strokecolor="black [3200]" strokeweight="1pt">
                        <v:stroke joinstyle="miter"/>
                      </v:line>
                      <v:line id="Пряма сполучна лінія 17" o:spid="_x0000_s1045" style="position:absolute;visibility:visible;mso-wrap-style:square" from="54052,94832" to="71819,94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" strokecolor="black [3200]" strokeweight="1pt">
                        <v:stroke joinstyle="miter"/>
                      </v:line>
                    </v:group>
                    <v:line id="Пряма сполучна лінія 19" o:spid="_x0000_s1046" style="position:absolute;visibility:visible;mso-wrap-style:square" from="59730,90850" to="59730,94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" strokecolor="black [3200]" strokeweight="1.5pt">
                      <v:stroke joinstyle="miter"/>
                    </v:line>
                  </v:group>
                  <v:line id="Пряма сполучна лінія 21" o:spid="_x0000_s1047" style="position:absolute;visibility:visible;mso-wrap-style:square" from="0,92841" to="26403,9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" strokecolor="black [3213]" strokeweight="1pt">
                    <v:stroke joinstyle="miter"/>
                  </v:line>
                  <v:line id="Пряма сполучна лінія 21" o:spid="_x0000_s1048" style="position:absolute;visibility:visible;mso-wrap-style:square" from="73,94979" to="26477,9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" strokecolor="black [3200]" strokeweight="1pt">
                    <v:stroke joinstyle="miter"/>
                  </v:line>
                  <v:line id="Пряма сполучна лінія 21" o:spid="_x0000_s1049" style="position:absolute;visibility:visible;mso-wrap-style:square" from="0,97118" to="26403,97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" strokecolor="black [3200]" strokeweight="1pt">
                    <v:stroke joinstyle="miter"/>
                  </v:line>
                  <v:line id="Пряма сполучна лінія 21" o:spid="_x0000_s1050" style="position:absolute;visibility:visible;mso-wrap-style:square" from="0,99404" to="26403,99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" strokecolor="black [3200]" strokeweight="1pt">
                    <v:stroke joinstyle="miter"/>
                  </v:line>
                </v:group>
                <v:line id="Пряма сполучна лінія 23" o:spid="_x0000_s1051" style="position:absolute;visibility:visible;mso-wrap-style:square" from="66524,90936" to="66551,94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" strokecolor="black [3200]" strokeweight=".5pt">
                  <v:stroke joinstyle="miter"/>
                </v:line>
              </v:group>
              <v:line id="Пряма сполучна лінія 19" o:spid="_x0000_s1052" style="position:absolute;visibility:visible;mso-wrap-style:square" from="66636,90864" to="66636,94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" strokecolor="black [3200]" strokeweight="1pt">
                <v:stroke joinstyle="miter"/>
              </v:line>
            </v:group>
          </w:pict>
        </mc:Fallback>
      </mc:AlternateContent>
    </w:r>
  </w:p>
  <w:p w14:paraId="27797D54" w14:textId="77777777" w:rsidR="00903F3C" w:rsidRDefault="00903F3C" w:rsidP="00903F3C">
    <w:pPr>
      <w:pStyle w:val="ae"/>
    </w:pPr>
  </w:p>
  <w:p w14:paraId="7AC9C139" w14:textId="77777777" w:rsidR="00903F3C" w:rsidRDefault="00903F3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A190" w14:textId="77777777" w:rsidR="00903F3C" w:rsidRDefault="00903F3C" w:rsidP="00903F3C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931A007" wp14:editId="5FD5052E">
              <wp:simplePos x="0" y="0"/>
              <wp:positionH relativeFrom="column">
                <wp:posOffset>-672465</wp:posOffset>
              </wp:positionH>
              <wp:positionV relativeFrom="paragraph">
                <wp:posOffset>141656</wp:posOffset>
              </wp:positionV>
              <wp:extent cx="7089816" cy="10370840"/>
              <wp:effectExtent l="0" t="0" r="34925" b="30480"/>
              <wp:wrapNone/>
              <wp:docPr id="338874781" name="Групувати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9816" cy="10370840"/>
                        <a:chOff x="1152" y="399"/>
                        <a:chExt cx="10386" cy="16043"/>
                      </a:xfrm>
                    </wpg:grpSpPr>
                    <wpg:grpSp>
                      <wpg:cNvPr id="1500285260" name="Group 2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3697734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96186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0043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460975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3110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36352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14434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58061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097414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893344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03357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59992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583717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18369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819498157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CE852" w14:textId="77777777" w:rsidR="00903F3C" w:rsidRPr="00B0373C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</w:pPr>
                            <w:proofErr w:type="spellStart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34611365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C8EE3" w14:textId="77777777" w:rsidR="00903F3C" w:rsidRPr="00B0373C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04477931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4237A" w14:textId="77777777" w:rsidR="00903F3C" w:rsidRPr="00B0373C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86035535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392" y="16182"/>
                          <a:ext cx="734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81743" w14:textId="77777777" w:rsidR="00903F3C" w:rsidRPr="00B0373C" w:rsidRDefault="00903F3C" w:rsidP="00903F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Дата</w:t>
                            </w:r>
                          </w:p>
                          <w:p w14:paraId="2C1143FA" w14:textId="77777777" w:rsidR="00903F3C" w:rsidRDefault="00903F3C" w:rsidP="00903F3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79716728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096FE" w14:textId="77777777" w:rsidR="00903F3C" w:rsidRDefault="00903F3C" w:rsidP="00903F3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805764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A3CDD" w14:textId="77777777" w:rsidR="00903F3C" w:rsidRPr="00B0373C" w:rsidRDefault="00903F3C" w:rsidP="00903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B0373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</w:rPr>
                              <w:t>Вим</w:t>
                            </w:r>
                            <w:proofErr w:type="spellEnd"/>
                            <w:r w:rsidRPr="00B0373C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31A007" id="Групувати 40" o:spid="_x0000_s1073" style="position:absolute;margin-left:-52.95pt;margin-top:11.15pt;width:558.25pt;height:816.6pt;z-index:25166950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">
              <v:group id="Group 2" o:spid="_x0000_s1074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">
                <v:rect id="Rectangle 3" o:spid="_x0000_s1075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" strokeweight="1.5pt"/>
                <v:line id="Line 4" o:spid="_x0000_s1076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" strokeweight="1.5pt"/>
                <v:line id="Line 5" o:spid="_x0000_s1077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" strokeweight="1.5pt"/>
                <v:line id="Line 6" o:spid="_x0000_s1078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" strokeweight="1.5pt"/>
                <v:line id="Line 7" o:spid="_x0000_s1079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" strokeweight="1.5pt"/>
                <v:line id="Line 8" o:spid="_x0000_s1080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" strokeweight="1.5pt"/>
                <v:line id="Line 9" o:spid="_x0000_s1081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" strokeweight="1.5pt"/>
                <v:line id="Line 10" o:spid="_x0000_s1082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" strokeweight="1.5pt"/>
                <v:line id="Line 11" o:spid="_x0000_s1083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" strokeweight="1.5pt"/>
                <v:line id="Line 12" o:spid="_x0000_s1084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" strokeweight="1.5pt"/>
                <v:line id="Line 13" o:spid="_x0000_s1085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" strokeweight="1.5pt"/>
                <v:line id="Line 14" o:spid="_x0000_s1086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" strokeweight="1.5pt"/>
                <v:line id="Line 15" o:spid="_x0000_s1087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" strokeweight="1.5pt"/>
                <v:line id="Line 16" o:spid="_x0000_s1088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" strokeweight="1.5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89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" filled="f" stroked="f">
                <v:textbox inset="0,0,0,0">
                  <w:txbxContent>
                    <w:p w14:paraId="55DCE852" w14:textId="77777777" w:rsidR="00903F3C" w:rsidRPr="00B0373C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</w:pPr>
                      <w:proofErr w:type="spellStart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Арк</w:t>
                      </w:r>
                      <w:proofErr w:type="spellEnd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8" o:spid="_x0000_s1090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" filled="f" stroked="f">
                <v:textbox inset="0,0,0,0">
                  <w:txbxContent>
                    <w:p w14:paraId="4B2C8EE3" w14:textId="77777777" w:rsidR="00903F3C" w:rsidRPr="00B0373C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докум</w:t>
                      </w:r>
                      <w:proofErr w:type="spellEnd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" o:spid="_x0000_s1091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" filled="f" stroked="f">
                <v:textbox inset=".5mm,0,.5mm,.3mm">
                  <w:txbxContent>
                    <w:p w14:paraId="4FE4237A" w14:textId="77777777" w:rsidR="00903F3C" w:rsidRPr="00B0373C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20" o:spid="_x0000_s1092" type="#_x0000_t202" style="position:absolute;left:4392;top:16182;width:734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" filled="f" stroked="f">
                <v:textbox inset=".5mm,0,.5mm,.3mm">
                  <w:txbxContent>
                    <w:p w14:paraId="5B281743" w14:textId="77777777" w:rsidR="00903F3C" w:rsidRPr="00B0373C" w:rsidRDefault="00903F3C" w:rsidP="00903F3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Дата</w:t>
                      </w:r>
                    </w:p>
                    <w:p w14:paraId="2C1143FA" w14:textId="77777777" w:rsidR="00903F3C" w:rsidRDefault="00903F3C" w:rsidP="00903F3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1" o:spid="_x0000_s1093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" filled="f" stroked="f">
                <v:textbox inset="0,0,0,0">
                  <w:txbxContent>
                    <w:p w14:paraId="45F096FE" w14:textId="77777777" w:rsidR="00903F3C" w:rsidRDefault="00903F3C" w:rsidP="00903F3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22" o:spid="_x0000_s1094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" filled="f" stroked="f">
                <v:textbox inset="0,0,0,0">
                  <w:txbxContent>
                    <w:p w14:paraId="7FCA3CDD" w14:textId="77777777" w:rsidR="00903F3C" w:rsidRPr="00B0373C" w:rsidRDefault="00903F3C" w:rsidP="00903F3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B0373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</w:rPr>
                        <w:t>Вим</w:t>
                      </w:r>
                      <w:proofErr w:type="spellEnd"/>
                      <w:r w:rsidRPr="00B0373C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2DA7011B" w14:textId="77777777" w:rsidR="00903F3C" w:rsidRDefault="00903F3C" w:rsidP="00903F3C">
    <w:pPr>
      <w:pStyle w:val="ae"/>
    </w:pPr>
  </w:p>
  <w:p w14:paraId="7AE242F2" w14:textId="77777777" w:rsidR="00903F3C" w:rsidRDefault="00903F3C" w:rsidP="00903F3C">
    <w:pPr>
      <w:pStyle w:val="ae"/>
    </w:pPr>
  </w:p>
  <w:p w14:paraId="552F2B75" w14:textId="77777777" w:rsidR="00903F3C" w:rsidRDefault="00903F3C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95E2F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405EF"/>
    <w:multiLevelType w:val="multilevel"/>
    <w:tmpl w:val="C6EA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151B3"/>
    <w:multiLevelType w:val="hybridMultilevel"/>
    <w:tmpl w:val="3C62E1E2"/>
    <w:lvl w:ilvl="0" w:tplc="A7CA6D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2873">
    <w:abstractNumId w:val="0"/>
  </w:num>
  <w:num w:numId="2" w16cid:durableId="1596985381">
    <w:abstractNumId w:val="1"/>
  </w:num>
  <w:num w:numId="3" w16cid:durableId="1795757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E8"/>
    <w:rsid w:val="00010FDA"/>
    <w:rsid w:val="001C656F"/>
    <w:rsid w:val="00256F61"/>
    <w:rsid w:val="00342C59"/>
    <w:rsid w:val="003F76CF"/>
    <w:rsid w:val="004434A0"/>
    <w:rsid w:val="0055773D"/>
    <w:rsid w:val="005E26B0"/>
    <w:rsid w:val="00785FC7"/>
    <w:rsid w:val="00793060"/>
    <w:rsid w:val="007A13AA"/>
    <w:rsid w:val="00846571"/>
    <w:rsid w:val="00891A75"/>
    <w:rsid w:val="008B40DD"/>
    <w:rsid w:val="008E5E0E"/>
    <w:rsid w:val="00903F3C"/>
    <w:rsid w:val="00933710"/>
    <w:rsid w:val="00944241"/>
    <w:rsid w:val="009A5F5D"/>
    <w:rsid w:val="00A50EDF"/>
    <w:rsid w:val="00A82B38"/>
    <w:rsid w:val="00AB0919"/>
    <w:rsid w:val="00AF77F3"/>
    <w:rsid w:val="00C5235E"/>
    <w:rsid w:val="00C57396"/>
    <w:rsid w:val="00CD62E7"/>
    <w:rsid w:val="00D028D1"/>
    <w:rsid w:val="00D87F63"/>
    <w:rsid w:val="00DA7190"/>
    <w:rsid w:val="00DA7732"/>
    <w:rsid w:val="00DB0023"/>
    <w:rsid w:val="00DB0D7E"/>
    <w:rsid w:val="00E62B2C"/>
    <w:rsid w:val="00EB6CE8"/>
    <w:rsid w:val="00F34043"/>
    <w:rsid w:val="00F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FAA06"/>
  <w15:chartTrackingRefBased/>
  <w15:docId w15:val="{4BA8FEE7-2FDE-4A70-8FA5-8BFBDD2C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0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0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03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F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03F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3F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3F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03F3C"/>
  </w:style>
  <w:style w:type="paragraph" w:styleId="af0">
    <w:name w:val="footer"/>
    <w:basedOn w:val="a"/>
    <w:link w:val="af1"/>
    <w:uiPriority w:val="99"/>
    <w:unhideWhenUsed/>
    <w:rsid w:val="00903F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03F3C"/>
  </w:style>
  <w:style w:type="paragraph" w:styleId="af2">
    <w:name w:val="Normal (Web)"/>
    <w:basedOn w:val="a"/>
    <w:uiPriority w:val="99"/>
    <w:semiHidden/>
    <w:unhideWhenUsed/>
    <w:rsid w:val="00903F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Звіт</Template>
  <TotalTime>3428</TotalTime>
  <Pages>14</Pages>
  <Words>1893</Words>
  <Characters>12615</Characters>
  <Application>Microsoft Office Word</Application>
  <DocSecurity>0</DocSecurity>
  <Lines>504</Lines>
  <Paragraphs>414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Nikituk</dc:creator>
  <cp:keywords/>
  <dc:description/>
  <cp:lastModifiedBy>Nikitiuk Oleksandra</cp:lastModifiedBy>
  <cp:revision>6</cp:revision>
  <dcterms:created xsi:type="dcterms:W3CDTF">2025-09-02T10:44:00Z</dcterms:created>
  <dcterms:modified xsi:type="dcterms:W3CDTF">2025-11-12T12:31:00Z</dcterms:modified>
</cp:coreProperties>
</file>