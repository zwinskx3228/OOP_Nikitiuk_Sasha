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DCC75B4" w14:textId="77777777" w:rsidR="00976264" w:rsidRDefault="000927D4" w:rsidP="000927D4">
      <w:pPr>
        <w:shd w:val="clear" w:color="auto" w:fill="ADADAD" w:themeFill="background2" w:themeFillShade="BF"/>
        <w:spacing w:after="0"/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0927D4">
        <w:rPr>
          <w:rFonts w:ascii="Times New Roman" w:hAnsi="Times New Roman" w:cs="Times New Roman"/>
          <w:b/>
          <w:bCs/>
          <w:sz w:val="28"/>
          <w:szCs w:val="28"/>
        </w:rPr>
        <w:t>Лабораторна робота №</w:t>
      </w:r>
      <w:r w:rsidR="002C3840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r w:rsidR="00BF606D">
        <w:rPr>
          <w:rFonts w:ascii="Times New Roman" w:hAnsi="Times New Roman" w:cs="Times New Roman"/>
          <w:b/>
          <w:bCs/>
          <w:sz w:val="28"/>
          <w:szCs w:val="28"/>
        </w:rPr>
        <w:t>6</w:t>
      </w:r>
    </w:p>
    <w:p w14:paraId="37C4CAB5" w14:textId="32910372" w:rsidR="00BF606D" w:rsidRPr="00BF606D" w:rsidRDefault="00BF606D" w:rsidP="00BF606D">
      <w:pPr>
        <w:rPr>
          <w:rFonts w:ascii="Times New Roman" w:hAnsi="Times New Roman" w:cs="Times New Roman"/>
          <w:sz w:val="28"/>
          <w:szCs w:val="28"/>
        </w:rPr>
      </w:pPr>
      <w:r w:rsidRPr="00BF606D">
        <w:rPr>
          <w:rFonts w:ascii="Times New Roman" w:hAnsi="Times New Roman" w:cs="Times New Roman"/>
          <w:b/>
          <w:bCs/>
          <w:sz w:val="28"/>
          <w:szCs w:val="28"/>
        </w:rPr>
        <w:t xml:space="preserve">Мета: </w:t>
      </w:r>
      <w:r w:rsidRPr="00BF606D">
        <w:rPr>
          <w:rFonts w:ascii="Times New Roman" w:hAnsi="Times New Roman" w:cs="Times New Roman"/>
          <w:sz w:val="28"/>
          <w:szCs w:val="28"/>
        </w:rPr>
        <w:t>Одержати практичні навички створення та роботи з делегатами</w:t>
      </w:r>
    </w:p>
    <w:p w14:paraId="71BE33F5" w14:textId="77777777" w:rsidR="00BF606D" w:rsidRPr="00BF606D" w:rsidRDefault="00BF606D" w:rsidP="00BF606D">
      <w:pPr>
        <w:rPr>
          <w:rFonts w:ascii="Times New Roman" w:hAnsi="Times New Roman" w:cs="Times New Roman"/>
          <w:b/>
          <w:bCs/>
          <w:sz w:val="28"/>
          <w:szCs w:val="28"/>
          <w:u w:val="single"/>
        </w:rPr>
      </w:pPr>
      <w:r w:rsidRPr="00BF606D">
        <w:rPr>
          <w:rFonts w:ascii="Times New Roman" w:hAnsi="Times New Roman" w:cs="Times New Roman"/>
          <w:b/>
          <w:bCs/>
          <w:sz w:val="28"/>
          <w:szCs w:val="28"/>
          <w:u w:val="single"/>
        </w:rPr>
        <w:t>Основний зміст роботи.</w:t>
      </w:r>
    </w:p>
    <w:p w14:paraId="28DC2675" w14:textId="77777777" w:rsidR="00BF606D" w:rsidRPr="00BF606D" w:rsidRDefault="00BF606D" w:rsidP="00BF606D">
      <w:pPr>
        <w:rPr>
          <w:rFonts w:ascii="Times New Roman" w:hAnsi="Times New Roman" w:cs="Times New Roman"/>
          <w:sz w:val="28"/>
          <w:szCs w:val="28"/>
        </w:rPr>
      </w:pPr>
      <w:r w:rsidRPr="00BF606D">
        <w:rPr>
          <w:rFonts w:ascii="Times New Roman" w:hAnsi="Times New Roman" w:cs="Times New Roman"/>
          <w:sz w:val="28"/>
          <w:szCs w:val="28"/>
        </w:rPr>
        <w:t>Створити декілька делегатів і використати їх для даних різних методів.</w:t>
      </w:r>
    </w:p>
    <w:p w14:paraId="2CE54EB1" w14:textId="178E7C21" w:rsidR="00BF606D" w:rsidRDefault="0050174A" w:rsidP="0050174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Лістинг програми:</w:t>
      </w:r>
    </w:p>
    <w:p w14:paraId="46F4AB6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b/>
          <w:bCs/>
          <w:sz w:val="28"/>
          <w:szCs w:val="28"/>
        </w:rPr>
      </w:pPr>
    </w:p>
    <w:p w14:paraId="4D3D292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74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System.Globalization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E6101D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74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System.Text.Json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A9100F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74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System.Windows.Forms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7DF6F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74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System.Windows.Forms.VisualStyles.VisualStyleElement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1C67FC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74A">
        <w:rPr>
          <w:rFonts w:ascii="Times New Roman" w:hAnsi="Times New Roman" w:cs="Times New Roman"/>
          <w:sz w:val="28"/>
          <w:szCs w:val="28"/>
        </w:rPr>
        <w:t>using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System.Windows.Forms.VisualStyles.VisualStyleElement.Button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6721118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AA9EA8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namespace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lr_1_3</w:t>
      </w:r>
    </w:p>
    <w:p w14:paraId="6396A39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>{</w:t>
      </w:r>
    </w:p>
    <w:p w14:paraId="250DD4C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partial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Form1 :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Form</w:t>
      </w:r>
      <w:proofErr w:type="spellEnd"/>
    </w:p>
    <w:p w14:paraId="1EA9C89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{</w:t>
      </w:r>
    </w:p>
    <w:p w14:paraId="728115F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// ====================== ДЕЛЕГАТ ===========================</w:t>
      </w:r>
    </w:p>
    <w:p w14:paraId="5D342E5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delegate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b);</w:t>
      </w:r>
    </w:p>
    <w:p w14:paraId="35E1E33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// ====================== ІНТЕРФЕЙСИ ===========================</w:t>
      </w:r>
    </w:p>
    <w:p w14:paraId="35D6B69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IPriceable</w:t>
      </w:r>
      <w:proofErr w:type="spellEnd"/>
    </w:p>
    <w:p w14:paraId="09283B4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7775DB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6952715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AD41F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B92CB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IComfort</w:t>
      </w:r>
      <w:proofErr w:type="spellEnd"/>
    </w:p>
    <w:p w14:paraId="18F62CC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72060C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702E6D2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401DE1A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5566D34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64C5390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D2A2F7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6AD0B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interface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IRoomInfo</w:t>
      </w:r>
      <w:proofErr w:type="spellEnd"/>
    </w:p>
    <w:p w14:paraId="5AD63EE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838A4E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601BCC9F" w14:textId="77777777" w:rsid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39B88015" w14:textId="77777777" w:rsid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59E2D5D" w14:textId="77777777" w:rsid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0BDB32" w14:textId="77777777" w:rsid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C7995B" w14:textId="77777777" w:rsid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3069C1" w14:textId="77777777" w:rsid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A56F67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5B9150B" w14:textId="77E72A39" w:rsidR="0050174A" w:rsidRPr="00BF606D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  <w:sectPr w:rsidR="0050174A" w:rsidRPr="00BF606D" w:rsidSect="002C3840">
          <w:headerReference w:type="default" r:id="rId7"/>
          <w:pgSz w:w="11906" w:h="16838"/>
          <w:pgMar w:top="562" w:right="850" w:bottom="850" w:left="1417" w:header="0" w:footer="2665" w:gutter="0"/>
          <w:cols w:space="708"/>
          <w:docGrid w:linePitch="360"/>
        </w:sectPr>
      </w:pPr>
    </w:p>
    <w:p w14:paraId="7A4BB83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45E77C1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5C902AF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21CC15F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2D72E02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B0ECA1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6C4AA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IPriceable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IComfort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IRoomInfo</w:t>
      </w:r>
      <w:proofErr w:type="spellEnd"/>
    </w:p>
    <w:p w14:paraId="627877C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4298E7F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7F0899B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07FD11C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129F466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035D7C3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34743CA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6A479C3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584204F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77C536A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63CF2E2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1E29E3D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48164A8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A36095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// Інтерфейси</w:t>
      </w:r>
    </w:p>
    <w:p w14:paraId="26102DF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5BFFF6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1B6AFE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886BFF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47FC73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50A6A5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9D570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E208AD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17A8E0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5A87AE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B8035F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0A2AE6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097A5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 { }</w:t>
      </w:r>
    </w:p>
    <w:p w14:paraId="22A6213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A53E4E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5F819A8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A113B3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219FD4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A168B7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DF266E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7623E4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EFBF08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247308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01C86F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171FA1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C92ECE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B9884B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"Standard";</w:t>
      </w:r>
    </w:p>
    <w:p w14:paraId="7528059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B6A888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103AE6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b)</w:t>
      </w:r>
    </w:p>
    <w:p w14:paraId="6545A03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B1F79A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(a, b))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18ACD3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) ||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ReferenceEquals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(b,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))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4EE9C4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0ED401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8C030A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01689D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!=(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b) =&gt; !(a == b);</w:t>
      </w:r>
    </w:p>
    <w:p w14:paraId="3BB413B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&gt;(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b)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66630C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static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operator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&lt;(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b)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&lt;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96AD49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26B17A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Equals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)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r &amp;&amp;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r;</w:t>
      </w:r>
    </w:p>
    <w:p w14:paraId="51761C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override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GetHashCode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()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seats.GetHashCode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() ^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price.GetHashCode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3B2BAB7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155E32E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9D46C2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454563D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21402E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24BF281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5470BBB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3DF17E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 { } // ВАЖЛИВО ДЛЯ JSON</w:t>
      </w:r>
    </w:p>
    <w:p w14:paraId="20A4D5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E9AC99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4335BB5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7F61E07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68EDDEF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890B07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1CF425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730CD6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6450BC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1E110C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24D936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51DEDC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838C1A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469873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F74621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EE4709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CC00EF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this.ExtraService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extraService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F0B303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this.HasBalcony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hasBalcony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B44711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Luxury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";</w:t>
      </w:r>
    </w:p>
    <w:p w14:paraId="5BB3360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2D817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3DCD806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FC41A7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138AE7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class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: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2689AD2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AC555C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}</w:t>
      </w:r>
    </w:p>
    <w:p w14:paraId="4F77FF7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98F779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 { }</w:t>
      </w:r>
    </w:p>
    <w:p w14:paraId="1FEB475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01C1DD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71B156A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3B575D6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21A70C9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099C97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6D32D0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E72577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392D48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62F0773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E1A651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5A5746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076F8B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D375B2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FB1B02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EC09E9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E90E47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this.SharedToilet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sharedToilet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279897D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this.RoomType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";</w:t>
      </w:r>
    </w:p>
    <w:p w14:paraId="2407112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2A593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9AD6E7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// ====================== АГРЕГАЦІЯ ===========================</w:t>
      </w:r>
    </w:p>
    <w:p w14:paraId="0D73C31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Podillya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2D11215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Logger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0539502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2C5264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059AB5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public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Form1()</w:t>
      </w:r>
    </w:p>
    <w:p w14:paraId="6B0FCC2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817DBF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InitializeComponent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265D9C6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panel1.Hide();</w:t>
      </w:r>
    </w:p>
    <w:p w14:paraId="704695F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5EF4813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// ----- Підписка на події -----</w:t>
      </w:r>
    </w:p>
    <w:p w14:paraId="650F173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hotel.RoomAdded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+= r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logger.Log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($"Додано: {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}, {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} грн");</w:t>
      </w:r>
    </w:p>
    <w:p w14:paraId="0EFB78B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hotel.StatusMessage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+=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logger.Log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msg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60520FF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73B65A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CB67E5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01AD4C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dataGridView1.DefaultCellStyle.WrapMode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061E76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dataGridView2.DefaultCellStyle.WrapMode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DataGridViewTriState.True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6F83A9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2BEC34E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1FB571F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(m²)");</w:t>
      </w:r>
    </w:p>
    <w:p w14:paraId="0EE286A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2354475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73411DC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/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Tech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241F76D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Wi-Fi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661DF39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26169C2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4C717C2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");</w:t>
      </w:r>
    </w:p>
    <w:p w14:paraId="38B3D06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dataGridView1.Columns.Add("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(₴)");</w:t>
      </w:r>
    </w:p>
    <w:p w14:paraId="654F1E7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dataGridView1.Columns)</w:t>
      </w:r>
    </w:p>
    <w:p w14:paraId="2751932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F870EA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dataGridView2.Columns.Add((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col.Clone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());</w:t>
      </w:r>
    </w:p>
    <w:p w14:paraId="7B4A853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4E694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dataGridView1.Columns)</w:t>
      </w:r>
    </w:p>
    <w:p w14:paraId="4CDD0CB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73E4E5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dataGridView3.Columns.Add((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DataGridViewColumn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col.Clone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());</w:t>
      </w:r>
    </w:p>
    <w:p w14:paraId="0C50CC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2C33E3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dataGridView1.AutoSizeRowsMode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6736C8C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dataGridView2.AutoSizeRowsMode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DataGridViewAutoSizeRowsMode.AllCells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BC068D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F83841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FillGrid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grid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536FE4E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06ACB39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grid.Rows.Clear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2A7209D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3EF2A4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3934FA9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07D8FB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grid.Rows.Add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</w:p>
    <w:p w14:paraId="2BFFA07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8BCFE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5577ABB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B02D16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6288BC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3C86201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089D5F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42E1523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591D109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4B12E7D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2F54312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4BEE015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04B6BA4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11514C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0CBE29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button1_Click(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8C0F79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DE797A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18B0B64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4E4EBEB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(textBox1.Text);</w:t>
      </w:r>
    </w:p>
    <w:p w14:paraId="3DF7D11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(textBox2.Text);</w:t>
      </w:r>
    </w:p>
    <w:p w14:paraId="671D524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(textBox3.Text);</w:t>
      </w:r>
    </w:p>
    <w:p w14:paraId="6AEAF98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comboBox1.Text;</w:t>
      </w:r>
    </w:p>
    <w:p w14:paraId="5372F08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("; ", checkedListBox1.CheckedItems.Cast&lt;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&gt;());</w:t>
      </w:r>
    </w:p>
    <w:p w14:paraId="7B815D8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string.Join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("; ", checkedListBox2.CheckedItems.Cast&lt;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&gt;());</w:t>
      </w:r>
    </w:p>
    <w:p w14:paraId="2CECF32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checkBox1.Checked;</w:t>
      </w:r>
    </w:p>
    <w:p w14:paraId="19382E1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bool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checkBox2.Checked;</w:t>
      </w:r>
    </w:p>
    <w:p w14:paraId="1B4D719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comboBox2.Text;</w:t>
      </w:r>
    </w:p>
    <w:p w14:paraId="050C69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(textBox4.Text);</w:t>
      </w:r>
    </w:p>
    <w:p w14:paraId="4839438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comboBox3.Text;</w:t>
      </w:r>
    </w:p>
    <w:p w14:paraId="57E1341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98353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r;</w:t>
      </w:r>
    </w:p>
    <w:p w14:paraId="6B3E572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1A304E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Luxury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</w:t>
      </w:r>
    </w:p>
    <w:p w14:paraId="75FF1A1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56996D0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LuxuryRoom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"SPA,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Mini-bar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",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56F7881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12DCF0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Economy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")</w:t>
      </w:r>
    </w:p>
    <w:p w14:paraId="056CEBA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E986B7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r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EconomyRoom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785F5DE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7DA1CD5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43506B6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7F347F8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    r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1C0CE0E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51C611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CC4CC0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hotel.AddRoom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(r);</w:t>
      </w:r>
    </w:p>
    <w:p w14:paraId="44D2FB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02C13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v = dataGridView1.Rows.Add(</w:t>
      </w:r>
    </w:p>
    <w:p w14:paraId="1DBAE99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26A02FE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A59A56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C2B320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702A95D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2CC484B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A2478A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3435C1D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D5B064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780D17E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295ADCA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1DCF9D2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40CCBAA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20AE0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($"{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}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added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!");</w:t>
      </w:r>
    </w:p>
    <w:p w14:paraId="45C1C9F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textBox1.Clear();</w:t>
      </w:r>
    </w:p>
    <w:p w14:paraId="366EE1A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textBox2.Clear();</w:t>
      </w:r>
    </w:p>
    <w:p w14:paraId="56D2947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textBox3.Clear();</w:t>
      </w:r>
    </w:p>
    <w:p w14:paraId="67973F5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textBox4.Clear();</w:t>
      </w:r>
    </w:p>
    <w:p w14:paraId="30652AA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comboBox1.SelectedIndex = -1;</w:t>
      </w:r>
    </w:p>
    <w:p w14:paraId="3422C1F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comboBox2.SelectedIndex = -1;</w:t>
      </w:r>
    </w:p>
    <w:p w14:paraId="347793B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comboBox3.SelectedIndex = -1;</w:t>
      </w:r>
    </w:p>
    <w:p w14:paraId="6A69D64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checkBox1.Checked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94E279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checkBox2.Checked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6530A0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i = 0; i &lt; checkedListBox1.Items.Count; i++)</w:t>
      </w:r>
    </w:p>
    <w:p w14:paraId="7AB5885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213C2F8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checkedListBox1.SetItemChecked(i,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1CF6F67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95A69E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i = 0; i &lt; checkedListBox2.Items.Count; i++)</w:t>
      </w:r>
    </w:p>
    <w:p w14:paraId="2C9DBCF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A67988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checkedListBox2.SetItemChecked(i,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false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3353B82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DCD929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27D17C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catch</w:t>
      </w:r>
      <w:proofErr w:type="spellEnd"/>
    </w:p>
    <w:p w14:paraId="5404EE6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C39B99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Check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entered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!");</w:t>
      </w:r>
    </w:p>
    <w:p w14:paraId="2D925C4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EBC5640" w14:textId="3D91E284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45A34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вивестиToolStripMenuItem_Click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C94AB7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2E82A63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panel1.Show();</w:t>
      </w:r>
    </w:p>
    <w:p w14:paraId="652F1F0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label28.Show();</w:t>
      </w:r>
    </w:p>
    <w:p w14:paraId="5BC5952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5F8A61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F08391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label28_Click(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982E97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1E4275F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panel1.Hide();</w:t>
      </w:r>
    </w:p>
    <w:p w14:paraId="76B507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label28.Hide();</w:t>
      </w:r>
    </w:p>
    <w:p w14:paraId="19EED5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7A71570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9247D8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зберегтиToolStripMenuItem_Click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37F1C4D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11A646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SaveFileDialog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7C8A582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save.Filter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"JSON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";</w:t>
      </w:r>
    </w:p>
    <w:p w14:paraId="626575E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save.Title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"Зберегти таблицю";</w:t>
      </w:r>
    </w:p>
    <w:p w14:paraId="6968608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44B02F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save.ShowDialog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2CBC955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9BB0B5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77AFF54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3461A6B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// Зберігаємо список кімнат у JSON форматі</w:t>
      </w:r>
    </w:p>
    <w:p w14:paraId="2145B97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JsonSerializer.Serialize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JsonSerializerOptions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{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WriteIndented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});</w:t>
      </w:r>
    </w:p>
    <w:p w14:paraId="0AE99F5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File.WriteAllText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save.FileName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3F91B50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3DA95C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("Файл успішно збережено!", "Збереження",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MessageBoxButtons.OK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MessageBoxIcon.Information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03B0AAA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2B901E8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52EF70D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6C9AFF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("Помилка при збереженні: " +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427177B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160A9C8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023698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993C69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5358BC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241439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створитиToolStripMenuItem_Click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CCAC4F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9F2C15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OpenFileDialog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20EF4A3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open.Filter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"JSON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(*.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)|*.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json|All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(*.*)|*.*";</w:t>
      </w:r>
    </w:p>
    <w:p w14:paraId="16FF219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open.Title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"Відкрити таблицю";</w:t>
      </w:r>
    </w:p>
    <w:p w14:paraId="54B91A4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C3260B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open.ShowDialog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() ==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DialogResult.OK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13B4886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FE07A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try</w:t>
      </w:r>
      <w:proofErr w:type="spellEnd"/>
    </w:p>
    <w:p w14:paraId="31B83BB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3D89FC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File.ReadAllText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open.FileName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287627C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&gt;?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JsonSerializer.Deserialize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&gt;&gt;(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json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57E1B82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96220A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null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||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loadedRooms.Count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48BB63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4EDAD02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("Файл порожній або некоректний!");</w:t>
      </w:r>
    </w:p>
    <w:p w14:paraId="3B71008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92EEF8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18A7BA6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5A6C94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loadedRooms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A8463B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dataGridView1.Rows.Clear();</w:t>
      </w:r>
    </w:p>
    <w:p w14:paraId="63F128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359BA2F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2EC7C8C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416F4FF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dataGridView1.Rows.Add(</w:t>
      </w:r>
    </w:p>
    <w:p w14:paraId="665B9B5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363F01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BFE69C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3A2C3BA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4DF9390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D0DA6B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3FC0DCB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64E15C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34A2030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465A0A5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074A8DC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522F038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);</w:t>
      </w:r>
    </w:p>
    <w:p w14:paraId="70A66CB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3BA678A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C70AC4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("Файл успішно відкрито!");</w:t>
      </w:r>
    </w:p>
    <w:p w14:paraId="098F51A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5A3B5BF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catch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Exception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3242E6D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4B9ED27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("Помилка при відкритті: " +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ex.Message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26FC416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3666963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89C93F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49E647F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263E6F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DA12EF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button2_Click(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5B94406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1788F8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dataGridView2.Rows.Clear();</w:t>
      </w:r>
    </w:p>
    <w:p w14:paraId="6926360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9F2C50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string.IsNullOrWhiteSpace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(textBox5.Text))</w:t>
      </w:r>
    </w:p>
    <w:p w14:paraId="717CFF9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63656B1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("Введіть кількість місць!");</w:t>
      </w:r>
    </w:p>
    <w:p w14:paraId="44C93BB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7050C2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17B0669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55BDB9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1004D1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3D5CB3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("Немає даних!");</w:t>
      </w:r>
    </w:p>
    <w:p w14:paraId="5BE142A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6BC827A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8A57FE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0291CD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(textBox5.Text);</w:t>
      </w:r>
    </w:p>
    <w:p w14:paraId="4443F5B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hotel.Rooms.Where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(r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();</w:t>
      </w:r>
    </w:p>
    <w:p w14:paraId="7E363B4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8C29A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== 0)</w:t>
      </w:r>
    </w:p>
    <w:p w14:paraId="7927651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75E8A6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("Кімнати з такою кількістю місць не знайдено!");</w:t>
      </w:r>
    </w:p>
    <w:p w14:paraId="00F1B09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310A33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0515ED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CAFA9A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r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4A0C662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8B8A58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dataGridView2.Rows.Add(</w:t>
      </w:r>
    </w:p>
    <w:p w14:paraId="3EB2724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5ED6BF8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F7F28B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7C49B99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3360B56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201D415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1D613EB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36AEBEB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68D7C8C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?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 :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393E40A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,</w:t>
      </w:r>
    </w:p>
    <w:p w14:paraId="24430FA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r.price</w:t>
      </w:r>
      <w:proofErr w:type="spellEnd"/>
    </w:p>
    <w:p w14:paraId="3BBC29F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);</w:t>
      </w:r>
    </w:p>
    <w:p w14:paraId="3CA3FB8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79F5F08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6B18DCC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&gt;= 2)</w:t>
      </w:r>
    </w:p>
    <w:p w14:paraId="33DBB78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F1DB20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[0] 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[1])</w:t>
      </w:r>
    </w:p>
    <w:p w14:paraId="0142AE0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("Перша кімната дорожча за другу!");</w:t>
      </w:r>
    </w:p>
    <w:p w14:paraId="761AF7F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else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[0] &lt;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filteredRooms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[1])</w:t>
      </w:r>
    </w:p>
    <w:p w14:paraId="03A7AC2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("Перша кімната дешевша за другу!");</w:t>
      </w:r>
    </w:p>
    <w:p w14:paraId="5283347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0E81C30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("Ціни кімнат однакові!");</w:t>
      </w:r>
    </w:p>
    <w:p w14:paraId="2324BE8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3AE6E6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else</w:t>
      </w:r>
      <w:proofErr w:type="spellEnd"/>
    </w:p>
    <w:p w14:paraId="65CF319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58ADB66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("Знайдено лише одну кімнату!");</w:t>
      </w:r>
    </w:p>
    <w:p w14:paraId="1B3BA41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5A1337A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2E4A38E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7634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1CA493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dataGridView2_CellContentClick(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DataGridViewCellEventArgs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48673D3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3BA41AF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1AC024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EE0114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550355B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7BFD0D0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&gt;(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35EA79F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F552B0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i = 0; i &lt;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- 1; i++)</w:t>
      </w:r>
    </w:p>
    <w:p w14:paraId="01609DE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7295C82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j = i + 1; j &lt;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 j++)</w:t>
      </w:r>
    </w:p>
    <w:p w14:paraId="772BA2C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6011B82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[i],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[j]) &gt; 0)</w:t>
      </w:r>
    </w:p>
    <w:p w14:paraId="22D207E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{</w:t>
      </w:r>
    </w:p>
    <w:p w14:paraId="6E8720E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[i];</w:t>
      </w:r>
    </w:p>
    <w:p w14:paraId="5106504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[i]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[j];</w:t>
      </w:r>
    </w:p>
    <w:p w14:paraId="7A419DB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[j]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tmp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424C2FA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}</w:t>
      </w:r>
    </w:p>
    <w:p w14:paraId="7FCBE52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</w:t>
      </w:r>
    </w:p>
    <w:p w14:paraId="4C23668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0520529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0CF14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result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3F91E24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5AA2865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button3_Click(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2807F16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53C4A85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(dataGridView1.Rows.Count == 0)</w:t>
      </w:r>
    </w:p>
    <w:p w14:paraId="3A7A62E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0431F1B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("Немає даних для сортування!");</w:t>
      </w:r>
    </w:p>
    <w:p w14:paraId="0B12EE9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705813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}</w:t>
      </w:r>
    </w:p>
    <w:p w14:paraId="7DEC927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7BB76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&gt;();</w:t>
      </w:r>
    </w:p>
    <w:p w14:paraId="6DADECE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4663BB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// Зчитуємо з dataGridView1 → список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</w:p>
    <w:p w14:paraId="210D1D8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foreach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DataGridViewRow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dataGridView1.Rows)</w:t>
      </w:r>
    </w:p>
    <w:p w14:paraId="0F32227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11616DC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row.IsNewRow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)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continue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61BD1B6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ED0E30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r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new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</w:t>
      </w:r>
    </w:p>
    <w:p w14:paraId="1EA3897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{</w:t>
      </w:r>
    </w:p>
    <w:p w14:paraId="02DDA45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[0].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?.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(),</w:t>
      </w:r>
    </w:p>
    <w:p w14:paraId="0BF5D4E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seats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[1].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()),</w:t>
      </w:r>
    </w:p>
    <w:p w14:paraId="70F65A9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area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double.Parse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[2].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()),</w:t>
      </w:r>
    </w:p>
    <w:p w14:paraId="35FE698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[3].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()),</w:t>
      </w:r>
    </w:p>
    <w:p w14:paraId="7C2335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bedType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[4].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(),</w:t>
      </w:r>
    </w:p>
    <w:p w14:paraId="6DC3EC8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furniture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[5].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(),</w:t>
      </w:r>
    </w:p>
    <w:p w14:paraId="1056080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wifi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[6].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 ==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4F7EE0A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climate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[7].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(),</w:t>
      </w:r>
    </w:p>
    <w:p w14:paraId="517DB7B8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food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[8].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 == "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Yes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",</w:t>
      </w:r>
    </w:p>
    <w:p w14:paraId="5EFDDF2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toilet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[9].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(),</w:t>
      </w:r>
    </w:p>
    <w:p w14:paraId="4C6644F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int.Parse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row.Cells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[10].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Value.ToString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())</w:t>
      </w:r>
    </w:p>
    <w:p w14:paraId="0A7180B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};</w:t>
      </w:r>
    </w:p>
    <w:p w14:paraId="3F64C2E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795F58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list.Add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(r);</w:t>
      </w:r>
    </w:p>
    <w:p w14:paraId="6EF82AA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18A46B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70C82E9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// --- ВЛАСНИЙ ДЕЛЕГАТ ---</w:t>
      </w:r>
    </w:p>
    <w:p w14:paraId="4AB0AC6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(a, b) =&gt;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a.price.CompareTo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b.price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76D2B8F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0D0EDBD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// --- НАША РЕАЛІЗАЦІЯ СОРТУВАННЯ ---</w:t>
      </w:r>
    </w:p>
    <w:p w14:paraId="0E1551C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&lt;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Room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&gt;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SortRooms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list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62EF046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>ф</w:t>
      </w:r>
    </w:p>
    <w:p w14:paraId="0687C2DA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FillGrid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(dataGridView3,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sorted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214ACED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4DEE811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("Відсортовано делегатом за ціною!");</w:t>
      </w:r>
    </w:p>
    <w:p w14:paraId="51DB783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BA0CC6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2CE31C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private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void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button4_Click_1(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object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sender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,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EventArgs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e)</w:t>
      </w:r>
    </w:p>
    <w:p w14:paraId="0B589F80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{</w:t>
      </w:r>
    </w:p>
    <w:p w14:paraId="61EB9CC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</w:t>
      </w:r>
    </w:p>
    <w:p w14:paraId="26EB8A9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(dataGridView1.SelectedRows.Count == 0)</w:t>
      </w:r>
    </w:p>
    <w:p w14:paraId="3530911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233A9E62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("Виберіть рядок для видалення!");</w:t>
      </w:r>
    </w:p>
    <w:p w14:paraId="1ADAE19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lastRenderedPageBreak/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5A0CCBA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37ED73D3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2B813B4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= dataGridView1.SelectedRows[0].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17CC9DB1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1FCA42EE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if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 xml:space="preserve"> &gt;=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hotel.Rooms.Count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</w:t>
      </w:r>
    </w:p>
    <w:p w14:paraId="2D765DB5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{</w:t>
      </w:r>
    </w:p>
    <w:p w14:paraId="30F5B9E7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("Помилка видалення!");</w:t>
      </w:r>
    </w:p>
    <w:p w14:paraId="5DE9A1E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return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;</w:t>
      </w:r>
    </w:p>
    <w:p w14:paraId="66F492E6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}</w:t>
      </w:r>
    </w:p>
    <w:p w14:paraId="4FB4710C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861BDF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hotel.Rooms.RemoveAt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38C26A94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dataGridView1.Rows.RemoveAt(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index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);</w:t>
      </w:r>
    </w:p>
    <w:p w14:paraId="157F772D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</w:p>
    <w:p w14:paraId="560BB0CB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    </w:t>
      </w:r>
      <w:proofErr w:type="spellStart"/>
      <w:r w:rsidRPr="0050174A">
        <w:rPr>
          <w:rFonts w:ascii="Times New Roman" w:hAnsi="Times New Roman" w:cs="Times New Roman"/>
          <w:sz w:val="28"/>
          <w:szCs w:val="28"/>
        </w:rPr>
        <w:t>MessageBox.Show</w:t>
      </w:r>
      <w:proofErr w:type="spellEnd"/>
      <w:r w:rsidRPr="0050174A">
        <w:rPr>
          <w:rFonts w:ascii="Times New Roman" w:hAnsi="Times New Roman" w:cs="Times New Roman"/>
          <w:sz w:val="28"/>
          <w:szCs w:val="28"/>
        </w:rPr>
        <w:t>("Кімнату видалено!");</w:t>
      </w:r>
    </w:p>
    <w:p w14:paraId="198A4579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    }</w:t>
      </w:r>
    </w:p>
    <w:p w14:paraId="6897F1BF" w14:textId="77777777" w:rsidR="0050174A" w:rsidRPr="0050174A" w:rsidRDefault="0050174A" w:rsidP="0050174A">
      <w:pPr>
        <w:spacing w:after="0" w:line="240" w:lineRule="auto"/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2868FF6B" w14:textId="28220E78" w:rsidR="000927D4" w:rsidRDefault="0050174A" w:rsidP="0050174A">
      <w:pPr>
        <w:tabs>
          <w:tab w:val="left" w:pos="3394"/>
        </w:tabs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sz w:val="28"/>
          <w:szCs w:val="28"/>
        </w:rPr>
        <w:t xml:space="preserve">    }</w:t>
      </w:r>
    </w:p>
    <w:p w14:paraId="784D2109" w14:textId="352D3269" w:rsidR="0050174A" w:rsidRDefault="0050174A" w:rsidP="0050174A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174A">
        <w:rPr>
          <w:rFonts w:ascii="Times New Roman" w:hAnsi="Times New Roman" w:cs="Times New Roman"/>
          <w:b/>
          <w:bCs/>
          <w:sz w:val="28"/>
          <w:szCs w:val="28"/>
        </w:rPr>
        <w:t xml:space="preserve">Результат </w:t>
      </w:r>
    </w:p>
    <w:p w14:paraId="1BDFFD56" w14:textId="69F0B92F" w:rsidR="0050174A" w:rsidRDefault="0050174A" w:rsidP="0050174A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</w:rPr>
      </w:pPr>
      <w:r w:rsidRPr="0050174A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2FD3496" wp14:editId="0305E717">
            <wp:extent cx="6120765" cy="4403090"/>
            <wp:effectExtent l="0" t="0" r="0" b="0"/>
            <wp:docPr id="41261555" name="Рисунок 1" descr="Зображення, що містить текст, знімок екрана, Паралель, число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261555" name="Рисунок 1" descr="Зображення, що містить текст, знімок екрана, Паралель, число&#10;&#10;Вміст на основі ШІ може бути неправильним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403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69F109E" w14:textId="1F34AB8D" w:rsidR="0050174A" w:rsidRDefault="0050174A" w:rsidP="0050174A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Здійснює фільтрацію за ціною</w:t>
      </w:r>
    </w:p>
    <w:p w14:paraId="747FE051" w14:textId="58E92D85" w:rsidR="0050174A" w:rsidRDefault="0050174A" w:rsidP="0050174A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lastRenderedPageBreak/>
        <w:t xml:space="preserve">А також є можливість видалити кімнату при натисканні на рядок в </w:t>
      </w:r>
      <w:r>
        <w:rPr>
          <w:rFonts w:ascii="Times New Roman" w:hAnsi="Times New Roman" w:cs="Times New Roman"/>
          <w:b/>
          <w:bCs/>
          <w:sz w:val="28"/>
          <w:szCs w:val="28"/>
          <w:lang w:val="en-US"/>
        </w:rPr>
        <w:t>Datagrid1</w:t>
      </w:r>
    </w:p>
    <w:p w14:paraId="604E5B48" w14:textId="08BAFE9C" w:rsidR="0050174A" w:rsidRDefault="0050174A" w:rsidP="0050174A">
      <w:pPr>
        <w:tabs>
          <w:tab w:val="left" w:pos="3394"/>
        </w:tabs>
        <w:rPr>
          <w:rFonts w:ascii="Times New Roman" w:hAnsi="Times New Roman" w:cs="Times New Roman"/>
          <w:b/>
          <w:bCs/>
          <w:sz w:val="28"/>
          <w:szCs w:val="28"/>
          <w:lang w:val="en-US"/>
        </w:rPr>
      </w:pPr>
      <w:r w:rsidRPr="0050174A">
        <w:rPr>
          <w:rFonts w:ascii="Times New Roman" w:hAnsi="Times New Roman" w:cs="Times New Roman"/>
          <w:b/>
          <w:bCs/>
          <w:sz w:val="28"/>
          <w:szCs w:val="28"/>
          <w:lang w:val="en-US"/>
        </w:rPr>
        <w:drawing>
          <wp:inline distT="0" distB="0" distL="0" distR="0" wp14:anchorId="08C660D2" wp14:editId="28B458D5">
            <wp:extent cx="6120765" cy="4300855"/>
            <wp:effectExtent l="0" t="0" r="0" b="4445"/>
            <wp:docPr id="111676154" name="Рисунок 1" descr="Зображення, що містить текст, знімок екрана, програмне забезпечення, монітор&#10;&#10;Вміст на основі ШІ може бути неправильним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1676154" name="Рисунок 1" descr="Зображення, що містить текст, знімок екрана, програмне забезпечення, монітор&#10;&#10;Вміст на основі ШІ може бути неправильним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4300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224AC8" w14:textId="0379F209" w:rsidR="0050174A" w:rsidRPr="0050174A" w:rsidRDefault="0050174A" w:rsidP="0050174A">
      <w:pPr>
        <w:rPr>
          <w:rFonts w:ascii="Times New Roman" w:hAnsi="Times New Roman" w:cs="Times New Roman"/>
          <w:sz w:val="28"/>
          <w:szCs w:val="28"/>
        </w:rPr>
      </w:pPr>
      <w:r w:rsidRPr="0050174A">
        <w:rPr>
          <w:rFonts w:ascii="Times New Roman" w:hAnsi="Times New Roman" w:cs="Times New Roman"/>
          <w:b/>
          <w:bCs/>
          <w:sz w:val="28"/>
          <w:szCs w:val="28"/>
        </w:rPr>
        <w:t>Висновок: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BF606D">
        <w:rPr>
          <w:rFonts w:ascii="Times New Roman" w:hAnsi="Times New Roman" w:cs="Times New Roman"/>
          <w:sz w:val="28"/>
          <w:szCs w:val="28"/>
        </w:rPr>
        <w:t>Одержа</w:t>
      </w:r>
      <w:r>
        <w:rPr>
          <w:rFonts w:ascii="Times New Roman" w:hAnsi="Times New Roman" w:cs="Times New Roman"/>
          <w:sz w:val="28"/>
          <w:szCs w:val="28"/>
        </w:rPr>
        <w:t>ла</w:t>
      </w:r>
      <w:r w:rsidRPr="00BF606D">
        <w:rPr>
          <w:rFonts w:ascii="Times New Roman" w:hAnsi="Times New Roman" w:cs="Times New Roman"/>
          <w:sz w:val="28"/>
          <w:szCs w:val="28"/>
        </w:rPr>
        <w:t xml:space="preserve"> практичні навички створення та роботи з делегатами</w:t>
      </w:r>
    </w:p>
    <w:sectPr w:rsidR="0050174A" w:rsidRPr="0050174A" w:rsidSect="002C3840">
      <w:headerReference w:type="default" r:id="rId10"/>
      <w:footerReference w:type="default" r:id="rId11"/>
      <w:pgSz w:w="11906" w:h="16838"/>
      <w:pgMar w:top="1098" w:right="850" w:bottom="850" w:left="1417" w:header="0" w:footer="102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B0688A4" w14:textId="77777777" w:rsidR="009460D6" w:rsidRDefault="009460D6" w:rsidP="00976264">
      <w:pPr>
        <w:spacing w:after="0" w:line="240" w:lineRule="auto"/>
      </w:pPr>
      <w:r>
        <w:separator/>
      </w:r>
    </w:p>
  </w:endnote>
  <w:endnote w:type="continuationSeparator" w:id="0">
    <w:p w14:paraId="6CC4A9A4" w14:textId="77777777" w:rsidR="009460D6" w:rsidRDefault="009460D6" w:rsidP="0097626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758E2C" w14:textId="77777777" w:rsidR="002C3840" w:rsidRDefault="002C3840">
    <w:pPr>
      <w:pStyle w:val="af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E670CD5" w14:textId="77777777" w:rsidR="009460D6" w:rsidRDefault="009460D6" w:rsidP="00976264">
      <w:pPr>
        <w:spacing w:after="0" w:line="240" w:lineRule="auto"/>
      </w:pPr>
      <w:r>
        <w:separator/>
      </w:r>
    </w:p>
  </w:footnote>
  <w:footnote w:type="continuationSeparator" w:id="0">
    <w:p w14:paraId="39662FF8" w14:textId="77777777" w:rsidR="009460D6" w:rsidRDefault="009460D6" w:rsidP="00976264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971C1F" w14:textId="77777777" w:rsidR="00976264" w:rsidRDefault="00976264" w:rsidP="00976264">
    <w:pPr>
      <w:pStyle w:val="ae"/>
      <w:rPr>
        <w:b/>
        <w:lang w:val="ru-RU"/>
      </w:rPr>
    </w:pPr>
    <w:r w:rsidRPr="002D2DB7">
      <w:rPr>
        <w:noProof/>
        <w:lang w:val="ru-RU"/>
      </w:rPr>
      <mc:AlternateContent>
        <mc:Choice Requires="wpg">
          <w:drawing>
            <wp:anchor distT="0" distB="0" distL="114300" distR="114300" simplePos="0" relativeHeight="251659264" behindDoc="0" locked="0" layoutInCell="1" allowOverlap="1" wp14:anchorId="4FFC2382" wp14:editId="16EB131D">
              <wp:simplePos x="0" y="0"/>
              <wp:positionH relativeFrom="page">
                <wp:posOffset>541020</wp:posOffset>
              </wp:positionH>
              <wp:positionV relativeFrom="page">
                <wp:posOffset>217170</wp:posOffset>
              </wp:positionV>
              <wp:extent cx="6563995" cy="10144125"/>
              <wp:effectExtent l="0" t="19050" r="27305" b="28575"/>
              <wp:wrapNone/>
              <wp:docPr id="931184701" name="Групувати 2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563995" cy="10144125"/>
                        <a:chOff x="1228" y="0"/>
                        <a:chExt cx="6563995" cy="7560000"/>
                      </a:xfrm>
                    </wpg:grpSpPr>
                    <wpg:grpSp>
                      <wpg:cNvPr id="2023551300" name="Группа 22"/>
                      <wpg:cNvGrpSpPr/>
                      <wpg:grpSpPr>
                        <a:xfrm>
                          <a:off x="1228" y="0"/>
                          <a:ext cx="6563995" cy="7560000"/>
                          <a:chOff x="1228" y="0"/>
                          <a:chExt cx="10537" cy="16282"/>
                        </a:xfrm>
                      </wpg:grpSpPr>
                      <wps:wsp>
                        <wps:cNvPr id="1562751980" name="Прямоугольник 23"/>
                        <wps:cNvSpPr/>
                        <wps:spPr>
                          <a:xfrm>
                            <a:off x="1228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E3A32FE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814975447" name="Прямоугольник 24"/>
                        <wps:cNvSpPr/>
                        <wps:spPr>
                          <a:xfrm>
                            <a:off x="2216" y="14571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BED2DF3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361099786" name="Прямоугольник 25"/>
                        <wps:cNvSpPr/>
                        <wps:spPr>
                          <a:xfrm>
                            <a:off x="8920" y="15438"/>
                            <a:ext cx="2806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532E893" w14:textId="77777777" w:rsidR="00976264" w:rsidRDefault="00976264" w:rsidP="00976264">
                              <w:pPr>
                                <w:jc w:val="center"/>
                                <w:rPr>
                                  <w:sz w:val="36"/>
                                  <w:szCs w:val="36"/>
                                </w:rPr>
                              </w:pPr>
                              <w:r>
                                <w:rPr>
                                  <w:sz w:val="36"/>
                                  <w:szCs w:val="36"/>
                                </w:rPr>
                                <w:t>ХПК</w:t>
                              </w:r>
                            </w:p>
                          </w:txbxContent>
                        </wps:txbx>
                        <wps:bodyPr spcFirstLastPara="1" wrap="square" lIns="108000" tIns="108000" rIns="108000" bIns="108000" anchor="t" anchorCtr="0">
                          <a:noAutofit/>
                        </wps:bodyPr>
                      </wps:wsp>
                      <wps:wsp>
                        <wps:cNvPr id="684268489" name="Прямоугольник 26"/>
                        <wps:cNvSpPr/>
                        <wps:spPr>
                          <a:xfrm>
                            <a:off x="10732" y="14869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33D65AA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Аркушів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277512" name="Прямая со стрелкой 27"/>
                        <wps:cNvCnPr/>
                        <wps:spPr>
                          <a:xfrm>
                            <a:off x="1228" y="0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36441338" name="Прямая со стрелкой 28"/>
                        <wps:cNvCnPr/>
                        <wps:spPr>
                          <a:xfrm>
                            <a:off x="1228" y="16272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5400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09453588" name="Прямая со стрелкой 29"/>
                        <wps:cNvCnPr/>
                        <wps:spPr>
                          <a:xfrm>
                            <a:off x="1173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57578663" name="Прямая со стрелкой 30"/>
                        <wps:cNvCnPr/>
                        <wps:spPr>
                          <a:xfrm>
                            <a:off x="1249" y="0"/>
                            <a:ext cx="0" cy="16271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64834181" name="Прямая со стрелкой 31"/>
                        <wps:cNvCnPr/>
                        <wps:spPr>
                          <a:xfrm>
                            <a:off x="1228" y="14004"/>
                            <a:ext cx="10536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480924698" name="Прямоугольник 32"/>
                        <wps:cNvSpPr/>
                        <wps:spPr>
                          <a:xfrm>
                            <a:off x="1249" y="14571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3C520B4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428881152" name="Прямоугольник 33"/>
                        <wps:cNvSpPr/>
                        <wps:spPr>
                          <a:xfrm>
                            <a:off x="1645" y="1457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44D61AE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7001649" name="Прямоугольник 34"/>
                        <wps:cNvSpPr/>
                        <wps:spPr>
                          <a:xfrm>
                            <a:off x="3517" y="14884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C6F0C8C" w14:textId="77777777" w:rsidR="00976264" w:rsidRDefault="00976264" w:rsidP="00976264">
                              <w:pPr>
                                <w:spacing w:after="0" w:line="240" w:lineRule="auto"/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97682290" name="Прямоугольник 35"/>
                        <wps:cNvSpPr/>
                        <wps:spPr>
                          <a:xfrm>
                            <a:off x="1248" y="14857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D1EA9E8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Розробив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49121664" name="Прямоугольник 36"/>
                        <wps:cNvSpPr/>
                        <wps:spPr>
                          <a:xfrm>
                            <a:off x="1249" y="15138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724A5D7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Перевірив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3770142" name="Прямоугольник 37"/>
                        <wps:cNvSpPr/>
                        <wps:spPr>
                          <a:xfrm>
                            <a:off x="1249" y="15986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3A0A210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Затвер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31630419" name="Прямоугольник 38"/>
                        <wps:cNvSpPr/>
                        <wps:spPr>
                          <a:xfrm>
                            <a:off x="1249" y="15421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2C5A1B3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Н.контр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560764139" name="Прямоугольник 39"/>
                        <wps:cNvSpPr/>
                        <wps:spPr>
                          <a:xfrm>
                            <a:off x="8919" y="14871"/>
                            <a:ext cx="82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1FF661C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Літера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57836978" name="Прямоугольник 40"/>
                        <wps:cNvSpPr/>
                        <wps:spPr>
                          <a:xfrm>
                            <a:off x="9769" y="14871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FDDE32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1911036" name="Прямоугольник 41"/>
                        <wps:cNvSpPr/>
                        <wps:spPr>
                          <a:xfrm>
                            <a:off x="4957" y="14875"/>
                            <a:ext cx="3940" cy="1389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>
                            <a:noFill/>
                          </a:ln>
                        </wps:spPr>
                        <wps:txbx>
                          <w:txbxContent>
                            <w:p w14:paraId="0960EE6A" w14:textId="77777777" w:rsidR="00BF606D" w:rsidRDefault="00BF606D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  <w:bCs/>
                                </w:rPr>
                              </w:pPr>
                            </w:p>
                            <w:p w14:paraId="16AD9842" w14:textId="66A6FEF2" w:rsidR="00976264" w:rsidRDefault="00BF606D" w:rsidP="00976264">
                              <w:pPr>
                                <w:spacing w:after="0" w:line="240" w:lineRule="auto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 w:rsidRPr="00BF606D">
                                <w:rPr>
                                  <w:rFonts w:ascii="Times New Roman" w:hAnsi="Times New Roman" w:cs="Times New Roman"/>
                                  <w:bCs/>
                                </w:rPr>
                                <w:t>Делегати.</w:t>
                              </w:r>
                            </w:p>
                          </w:txbxContent>
                        </wps:txbx>
                        <wps:bodyPr spcFirstLastPara="1" wrap="square" lIns="0" tIns="10800" rIns="0" bIns="10800" anchor="t" anchorCtr="0">
                          <a:noAutofit/>
                        </wps:bodyPr>
                      </wps:wsp>
                      <wps:wsp>
                        <wps:cNvPr id="1514938136" name="Прямая со стрелкой 42"/>
                        <wps:cNvCnPr/>
                        <wps:spPr>
                          <a:xfrm>
                            <a:off x="8904" y="14832"/>
                            <a:ext cx="0" cy="144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93801543" name="Прямая со стрелкой 43"/>
                        <wps:cNvCnPr/>
                        <wps:spPr>
                          <a:xfrm>
                            <a:off x="1228" y="14571"/>
                            <a:ext cx="3713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64621951" name="Прямая со стрелкой 44"/>
                        <wps:cNvCnPr/>
                        <wps:spPr>
                          <a:xfrm>
                            <a:off x="4935" y="13983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4426082" name="Прямая со стрелкой 45"/>
                        <wps:cNvCnPr/>
                        <wps:spPr>
                          <a:xfrm>
                            <a:off x="4368" y="13984"/>
                            <a:ext cx="0" cy="229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23226837" name="Прямая со стрелкой 46"/>
                        <wps:cNvCnPr/>
                        <wps:spPr>
                          <a:xfrm>
                            <a:off x="3517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335166714" name="Прямая со стрелкой 47"/>
                        <wps:cNvCnPr/>
                        <wps:spPr>
                          <a:xfrm>
                            <a:off x="2213" y="13985"/>
                            <a:ext cx="0" cy="2297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275857588" name="Прямая со стрелкой 48"/>
                        <wps:cNvCnPr/>
                        <wps:spPr>
                          <a:xfrm>
                            <a:off x="1646" y="13993"/>
                            <a:ext cx="0" cy="85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72403375" name="Прямая со стрелкой 49"/>
                        <wps:cNvCnPr/>
                        <wps:spPr>
                          <a:xfrm>
                            <a:off x="8904" y="15422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06034058" name="Прямая со стрелкой 50"/>
                        <wps:cNvCnPr/>
                        <wps:spPr>
                          <a:xfrm>
                            <a:off x="8908" y="15138"/>
                            <a:ext cx="2857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3593577" name="Прямая со стрелкой 51"/>
                        <wps:cNvCnPr/>
                        <wps:spPr>
                          <a:xfrm>
                            <a:off x="10718" y="14849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9833408" name="Прямая со стрелкой 52"/>
                        <wps:cNvCnPr/>
                        <wps:spPr>
                          <a:xfrm>
                            <a:off x="9754" y="14844"/>
                            <a:ext cx="0" cy="592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6426700" name="Прямая со стрелкой 53"/>
                        <wps:cNvCnPr/>
                        <wps:spPr>
                          <a:xfrm>
                            <a:off x="1229" y="14855"/>
                            <a:ext cx="10534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019482862" name="Прямая со стрелкой 54"/>
                        <wps:cNvCnPr/>
                        <wps:spPr>
                          <a:xfrm>
                            <a:off x="1250" y="1428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535483703" name="Прямая со стрелкой 55"/>
                        <wps:cNvCnPr/>
                        <wps:spPr>
                          <a:xfrm>
                            <a:off x="1250" y="15138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068852" name="Прямая со стрелкой 56"/>
                        <wps:cNvCnPr/>
                        <wps:spPr>
                          <a:xfrm>
                            <a:off x="1247" y="15422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642817232" name="Прямая со стрелкой 57"/>
                        <wps:cNvCnPr/>
                        <wps:spPr>
                          <a:xfrm>
                            <a:off x="1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972349382" name="Прямая со стрелкой 58"/>
                        <wps:cNvCnPr/>
                        <wps:spPr>
                          <a:xfrm>
                            <a:off x="1249" y="15989"/>
                            <a:ext cx="3702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052611861" name="Прямоугольник 59"/>
                        <wps:cNvSpPr/>
                        <wps:spPr>
                          <a:xfrm>
                            <a:off x="1249" y="15705"/>
                            <a:ext cx="96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FA29FE3" w14:textId="77777777" w:rsidR="00976264" w:rsidRDefault="00976264" w:rsidP="00976264"/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6516458" name="Прямоугольник 60"/>
                        <wps:cNvSpPr/>
                        <wps:spPr>
                          <a:xfrm>
                            <a:off x="2215" y="1485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52835E7" w14:textId="77777777" w:rsidR="00976264" w:rsidRPr="00FD35AD" w:rsidRDefault="00976264" w:rsidP="00976264">
                              <w:pPr>
                                <w:rPr>
                                  <w:rFonts w:ascii="Times New Roman" w:hAnsi="Times New Roman" w:cs="Times New Roman"/>
                                  <w:lang w:val="en-US"/>
                                </w:rPr>
                              </w:pPr>
                              <w:r>
                                <w:rPr>
                                  <w:color w:val="000000"/>
                                  <w:sz w:val="18"/>
                                </w:rPr>
                                <w:t xml:space="preserve"> 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Нікітюк О.М.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007624741" name="Прямоугольник 61"/>
                        <wps:cNvSpPr/>
                        <wps:spPr>
                          <a:xfrm>
                            <a:off x="2215" y="15135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807DE3C" w14:textId="77777777" w:rsidR="00976264" w:rsidRDefault="00976264" w:rsidP="00976264">
                              <w:pPr>
                                <w:spacing w:before="60"/>
                                <w:ind w:left="17" w:firstLine="17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18"/>
                                </w:rPr>
                                <w:t>Жереб Д. В.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60239282" name="Прямоугольник 62"/>
                        <wps:cNvSpPr/>
                        <wps:spPr>
                          <a:xfrm>
                            <a:off x="2215" y="15422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652FA6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637663418" name="Прямоугольник 63"/>
                        <wps:cNvSpPr/>
                        <wps:spPr>
                          <a:xfrm>
                            <a:off x="2215" y="15708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4BFB5C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499134112" name="Прямоугольник 2064286656"/>
                        <wps:cNvSpPr/>
                        <wps:spPr>
                          <a:xfrm>
                            <a:off x="2215" y="15987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085AAA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553309998" name="Прямоугольник 2064286657"/>
                        <wps:cNvSpPr/>
                        <wps:spPr>
                          <a:xfrm>
                            <a:off x="4372" y="15138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AC1679C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620260258" name="Прямоугольник 2064286658"/>
                        <wps:cNvSpPr/>
                        <wps:spPr>
                          <a:xfrm>
                            <a:off x="4372" y="15429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B6E6867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756292944" name="Прямоугольник 2064286659"/>
                        <wps:cNvSpPr/>
                        <wps:spPr>
                          <a:xfrm>
                            <a:off x="4372" y="1571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85DC8A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246248828" name="Прямоугольник 2064286660"/>
                        <wps:cNvSpPr/>
                        <wps:spPr>
                          <a:xfrm>
                            <a:off x="4372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17B30647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222350823" name="Прямоугольник 2064286661"/>
                        <wps:cNvSpPr/>
                        <wps:spPr>
                          <a:xfrm>
                            <a:off x="4372" y="14861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E11505B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968145363" name="Прямоугольник 2064286662"/>
                        <wps:cNvSpPr/>
                        <wps:spPr>
                          <a:xfrm>
                            <a:off x="4926" y="14008"/>
                            <a:ext cx="6775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3A4FED6" w14:textId="137406EA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</w:t>
                              </w:r>
                              <w:r w:rsid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19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.ПІ23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2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  <w:lang w:val="en-US"/>
                                </w:rPr>
                                <w:t>14</w:t>
                              </w: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.</w:t>
                              </w:r>
                              <w:r w:rsidR="00BF606D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06</w:t>
                              </w:r>
                            </w:p>
                          </w:txbxContent>
                        </wps:txbx>
                        <wps:bodyPr spcFirstLastPara="1" wrap="square" lIns="180000" tIns="108000" rIns="180000" bIns="108000" anchor="t" anchorCtr="0">
                          <a:noAutofit/>
                        </wps:bodyPr>
                      </wps:wsp>
                      <wps:wsp>
                        <wps:cNvPr id="565727904" name="Прямоугольник 2064286663"/>
                        <wps:cNvSpPr/>
                        <wps:spPr>
                          <a:xfrm>
                            <a:off x="10703" y="15144"/>
                            <a:ext cx="992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F23A3F2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begin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instrText>NUMPAGES  \* Arabic  \* MERGEFORMAT</w:instrTex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separate"/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t>2</w:t>
                              </w:r>
                              <w:r w:rsidRPr="002C3840">
                                <w:rPr>
                                  <w:rFonts w:ascii="Times New Roman" w:hAnsi="Times New Roman" w:cs="Times New Roman"/>
                                  <w:sz w:val="20"/>
                                  <w:szCs w:val="20"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825568961" name="Прямоугольник 2064286664"/>
                        <wps:cNvSpPr/>
                        <wps:spPr>
                          <a:xfrm>
                            <a:off x="9768" y="15155"/>
                            <a:ext cx="935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548D4E33" w14:textId="77777777" w:rsidR="00976264" w:rsidRPr="002C3840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sz w:val="22"/>
                                  <w:szCs w:val="32"/>
                                </w:rPr>
                              </w:pPr>
                              <w:r w:rsidRPr="002C3840">
                                <w:rPr>
                                  <w:rFonts w:ascii="Times New Roman" w:hAnsi="Times New Roman" w:cs="Times New Roman"/>
                                  <w:color w:val="000000"/>
                                  <w:sz w:val="20"/>
                                  <w:szCs w:val="28"/>
                                </w:rPr>
                                <w:t>1</w:t>
                              </w: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1976532782" name="Прямоугольник 2064286665"/>
                        <wps:cNvSpPr/>
                        <wps:spPr>
                          <a:xfrm>
                            <a:off x="8908" y="15147"/>
                            <a:ext cx="266" cy="25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8397E7" w14:textId="77777777" w:rsidR="00976264" w:rsidRDefault="00976264" w:rsidP="00976264">
                              <w:pPr>
                                <w:jc w:val="center"/>
                              </w:pPr>
                            </w:p>
                          </w:txbxContent>
                        </wps:txbx>
                        <wps:bodyPr spcFirstLastPara="1" wrap="square" lIns="3600" tIns="3600" rIns="3600" bIns="3600" anchor="t" anchorCtr="0">
                          <a:noAutofit/>
                        </wps:bodyPr>
                      </wps:wsp>
                      <wps:wsp>
                        <wps:cNvPr id="313895870" name="Прямая со стрелкой 2064286666"/>
                        <wps:cNvCnPr/>
                        <wps:spPr>
                          <a:xfrm>
                            <a:off x="9187" y="15127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752228324" name="Прямая со стрелкой 2064286667"/>
                        <wps:cNvCnPr/>
                        <wps:spPr>
                          <a:xfrm>
                            <a:off x="9471" y="15126"/>
                            <a:ext cx="0" cy="303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4FFC2382" id="Групувати 2" o:spid="_x0000_s1026" style="position:absolute;margin-left:42.6pt;margin-top:17.1pt;width:516.85pt;height:798.75pt;z-index:251659264;mso-position-horizontal-relative:page;mso-position-vertical-relative:page" coordorigin="12" coordsize="65639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">
              <v:group id="Группа 22" o:spid="_x0000_s1027" style="position:absolute;left:12;width:65640;height:75600" coordorigin="1228" coordsize="10537,1628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">
                <v:rect id="Прямоугольник 23" o:spid="_x0000_s1028" style="position:absolute;left:1228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" filled="f" stroked="f">
                  <v:textbox inset="2.53958mm,2.53958mm,2.53958mm,2.53958mm">
                    <w:txbxContent>
                      <w:p w14:paraId="5E3A32FE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24" o:spid="_x0000_s1029" style="position:absolute;left:2216;top:14571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" filled="f" stroked="f">
                  <v:textbox inset=".1mm,.1mm,.1mm,.1mm">
                    <w:txbxContent>
                      <w:p w14:paraId="4BED2DF3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25" o:spid="_x0000_s1030" style="position:absolute;left:8920;top:15438;width:2806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" filled="f" stroked="f">
                  <v:textbox inset="3mm,3mm,3mm,3mm">
                    <w:txbxContent>
                      <w:p w14:paraId="1532E893" w14:textId="77777777" w:rsidR="00976264" w:rsidRDefault="00976264" w:rsidP="00976264">
                        <w:pPr>
                          <w:jc w:val="center"/>
                          <w:rPr>
                            <w:sz w:val="36"/>
                            <w:szCs w:val="36"/>
                          </w:rPr>
                        </w:pPr>
                        <w:r>
                          <w:rPr>
                            <w:sz w:val="36"/>
                            <w:szCs w:val="36"/>
                          </w:rPr>
                          <w:t>ХПК</w:t>
                        </w:r>
                      </w:p>
                    </w:txbxContent>
                  </v:textbox>
                </v:rect>
                <v:rect id="Прямоугольник 26" o:spid="_x0000_s1031" style="position:absolute;left:10732;top:14869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" filled="f" stroked="f">
                  <v:textbox inset=".1mm,.1mm,.1mm,.1mm">
                    <w:txbxContent>
                      <w:p w14:paraId="733D65AA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Аркушів</w:t>
                        </w: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27" o:spid="_x0000_s1032" type="#_x0000_t32" style="position:absolute;left:1228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" strokeweight="2.25pt"/>
                <v:shape id="Прямая со стрелкой 28" o:spid="_x0000_s1033" type="#_x0000_t32" style="position:absolute;left:1228;top:16272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" strokeweight="2pt"/>
                <v:shape id="Прямая со стрелкой 29" o:spid="_x0000_s1034" type="#_x0000_t32" style="position:absolute;left:1173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" strokeweight="2.25pt"/>
                <v:shape id="Прямая со стрелкой 30" o:spid="_x0000_s1035" type="#_x0000_t32" style="position:absolute;left:1249;width:0;height:16271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" strokeweight="2.25pt"/>
                <v:shape id="Прямая со стрелкой 31" o:spid="_x0000_s1036" type="#_x0000_t32" style="position:absolute;left:1228;top:14004;width:10536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" strokeweight="2.25pt"/>
                <v:rect id="Прямоугольник 32" o:spid="_x0000_s1037" style="position:absolute;left:1249;top:14571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" filled="f" stroked="f">
                  <v:textbox inset=".1mm,.1mm,.1mm,.1mm">
                    <w:txbxContent>
                      <w:p w14:paraId="53C520B4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rect id="Прямоугольник 33" o:spid="_x0000_s1038" style="position:absolute;left:1645;top:1457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" filled="f" stroked="f">
                  <v:textbox inset=".1mm,.1mm,.1mm,.1mm">
                    <w:txbxContent>
                      <w:p w14:paraId="144D61AE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34" o:spid="_x0000_s1039" style="position:absolute;left:3517;top:14884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" filled="f" stroked="f">
                  <v:textbox inset=".1mm,.1mm,.1mm,.1mm">
                    <w:txbxContent>
                      <w:p w14:paraId="2C6F0C8C" w14:textId="77777777" w:rsidR="00976264" w:rsidRDefault="00976264" w:rsidP="00976264">
                        <w:pPr>
                          <w:spacing w:after="0" w:line="240" w:lineRule="auto"/>
                          <w:jc w:val="center"/>
                        </w:pPr>
                      </w:p>
                    </w:txbxContent>
                  </v:textbox>
                </v:rect>
                <v:rect id="Прямоугольник 35" o:spid="_x0000_s1040" style="position:absolute;left:1248;top:14857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" filled="f" stroked="f">
                  <v:textbox inset=".1mm,.1mm,.1mm,.1mm">
                    <w:txbxContent>
                      <w:p w14:paraId="4D1EA9E8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Розробив</w:t>
                        </w:r>
                      </w:p>
                    </w:txbxContent>
                  </v:textbox>
                </v:rect>
                <v:rect id="Прямоугольник 36" o:spid="_x0000_s1041" style="position:absolute;left:1249;top:15138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" filled="f" stroked="f">
                  <v:textbox inset=".1mm,.1mm,.1mm,.1mm">
                    <w:txbxContent>
                      <w:p w14:paraId="5724A5D7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Перевірив</w:t>
                        </w:r>
                      </w:p>
                    </w:txbxContent>
                  </v:textbox>
                </v:rect>
                <v:rect id="Прямоугольник 37" o:spid="_x0000_s1042" style="position:absolute;left:1249;top:15986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" filled="f" stroked="f">
                  <v:textbox inset=".1mm,.1mm,.1mm,.1mm">
                    <w:txbxContent>
                      <w:p w14:paraId="43A0A210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Затвер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8" o:spid="_x0000_s1043" style="position:absolute;left:1249;top:15421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" filled="f" stroked="f">
                  <v:textbox inset=".1mm,.1mm,.1mm,.1mm">
                    <w:txbxContent>
                      <w:p w14:paraId="42C5A1B3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Н.контр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39" o:spid="_x0000_s1044" style="position:absolute;left:8919;top:14871;width:82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" filled="f" stroked="f">
                  <v:textbox inset=".1mm,.1mm,.1mm,.1mm">
                    <w:txbxContent>
                      <w:p w14:paraId="51FF661C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Літера</w:t>
                        </w:r>
                      </w:p>
                    </w:txbxContent>
                  </v:textbox>
                </v:rect>
                <v:rect id="Прямоугольник 40" o:spid="_x0000_s1045" style="position:absolute;left:9769;top:14871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" filled="f" stroked="f">
                  <v:textbox inset=".1mm,.1mm,.1mm,.1mm">
                    <w:txbxContent>
                      <w:p w14:paraId="03FDDE32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41" o:spid="_x0000_s1046" style="position:absolute;left:4957;top:14875;width:3940;height:138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" stroked="f">
                  <v:textbox inset="0,.3mm,0,.3mm">
                    <w:txbxContent>
                      <w:p w14:paraId="0960EE6A" w14:textId="77777777" w:rsidR="00BF606D" w:rsidRDefault="00BF606D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  <w:bCs/>
                          </w:rPr>
                        </w:pPr>
                      </w:p>
                      <w:p w14:paraId="16AD9842" w14:textId="66A6FEF2" w:rsidR="00976264" w:rsidRDefault="00BF606D" w:rsidP="00976264">
                        <w:pPr>
                          <w:spacing w:after="0" w:line="240" w:lineRule="auto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 w:rsidRPr="00BF606D">
                          <w:rPr>
                            <w:rFonts w:ascii="Times New Roman" w:hAnsi="Times New Roman" w:cs="Times New Roman"/>
                            <w:bCs/>
                          </w:rPr>
                          <w:t>Делегати.</w:t>
                        </w:r>
                      </w:p>
                    </w:txbxContent>
                  </v:textbox>
                </v:rect>
                <v:shape id="Прямая со стрелкой 42" o:spid="_x0000_s1047" type="#_x0000_t32" style="position:absolute;left:8904;top:14832;width:0;height:144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" strokeweight="2.25pt"/>
                <v:shape id="Прямая со стрелкой 43" o:spid="_x0000_s1048" type="#_x0000_t32" style="position:absolute;left:1228;top:14571;width:3713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" strokeweight="2.25pt"/>
                <v:shape id="Прямая со стрелкой 44" o:spid="_x0000_s1049" type="#_x0000_t32" style="position:absolute;left:4935;top:13983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" strokeweight="2.25pt"/>
                <v:shape id="Прямая со стрелкой 45" o:spid="_x0000_s1050" type="#_x0000_t32" style="position:absolute;left:4368;top:13984;width:0;height:229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" strokeweight="2.25pt"/>
                <v:shape id="Прямая со стрелкой 46" o:spid="_x0000_s1051" type="#_x0000_t32" style="position:absolute;left:3517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" strokeweight="2.25pt"/>
                <v:shape id="Прямая со стрелкой 47" o:spid="_x0000_s1052" type="#_x0000_t32" style="position:absolute;left:2213;top:13985;width:0;height:2297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" strokeweight="2.25pt"/>
                <v:shape id="Прямая со стрелкой 48" o:spid="_x0000_s1053" type="#_x0000_t32" style="position:absolute;left:1646;top:13993;width:0;height:85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" strokeweight="2.25pt"/>
                <v:shape id="Прямая со стрелкой 49" o:spid="_x0000_s1054" type="#_x0000_t32" style="position:absolute;left:8904;top:15422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" strokeweight="2.25pt"/>
                <v:shape id="Прямая со стрелкой 50" o:spid="_x0000_s1055" type="#_x0000_t32" style="position:absolute;left:8908;top:15138;width:285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" strokeweight="2.25pt"/>
                <v:shape id="Прямая со стрелкой 51" o:spid="_x0000_s1056" type="#_x0000_t32" style="position:absolute;left:10718;top:14849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" strokeweight="2.25pt"/>
                <v:shape id="Прямая со стрелкой 52" o:spid="_x0000_s1057" type="#_x0000_t32" style="position:absolute;left:9754;top:14844;width:0;height:592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" strokeweight="2.25pt"/>
                <v:shape id="Прямая со стрелкой 53" o:spid="_x0000_s1058" type="#_x0000_t32" style="position:absolute;left:1229;top:14855;width:10534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" strokeweight="2.25pt"/>
                <v:shape id="Прямая со стрелкой 54" o:spid="_x0000_s1059" type="#_x0000_t32" style="position:absolute;left:1250;top:1428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"/>
                <v:shape id="Прямая со стрелкой 55" o:spid="_x0000_s1060" type="#_x0000_t32" style="position:absolute;left:1250;top:15138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"/>
                <v:shape id="Прямая со стрелкой 56" o:spid="_x0000_s1061" type="#_x0000_t32" style="position:absolute;left:1247;top:15422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"/>
                <v:shape id="Прямая со стрелкой 57" o:spid="_x0000_s1062" type="#_x0000_t32" style="position:absolute;left:1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"/>
                <v:shape id="Прямая со стрелкой 58" o:spid="_x0000_s1063" type="#_x0000_t32" style="position:absolute;left:1249;top:15989;width:3702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"/>
                <v:rect id="Прямоугольник 59" o:spid="_x0000_s1064" style="position:absolute;left:1249;top:15705;width:96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" filled="f" stroked="f">
                  <v:textbox inset=".1mm,.1mm,.1mm,.1mm">
                    <w:txbxContent>
                      <w:p w14:paraId="2FA29FE3" w14:textId="77777777" w:rsidR="00976264" w:rsidRDefault="00976264" w:rsidP="00976264"/>
                    </w:txbxContent>
                  </v:textbox>
                </v:rect>
                <v:rect id="Прямоугольник 60" o:spid="_x0000_s1065" style="position:absolute;left:2215;top:1485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" filled="f" stroked="f">
                  <v:textbox inset=".1mm,.1mm,.1mm,.1mm">
                    <w:txbxContent>
                      <w:p w14:paraId="052835E7" w14:textId="77777777" w:rsidR="00976264" w:rsidRPr="00FD35AD" w:rsidRDefault="00976264" w:rsidP="00976264">
                        <w:pPr>
                          <w:rPr>
                            <w:rFonts w:ascii="Times New Roman" w:hAnsi="Times New Roman" w:cs="Times New Roman"/>
                            <w:lang w:val="en-US"/>
                          </w:rPr>
                        </w:pPr>
                        <w:r>
                          <w:rPr>
                            <w:color w:val="000000"/>
                            <w:sz w:val="18"/>
                          </w:rPr>
                          <w:t xml:space="preserve"> 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Нікітюк О.М.</w:t>
                        </w:r>
                      </w:p>
                    </w:txbxContent>
                  </v:textbox>
                </v:rect>
                <v:rect id="Прямоугольник 61" o:spid="_x0000_s1066" style="position:absolute;left:2215;top:15135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" filled="f" stroked="f">
                  <v:textbox inset=".1mm,.1mm,.1mm,.1mm">
                    <w:txbxContent>
                      <w:p w14:paraId="4807DE3C" w14:textId="77777777" w:rsidR="00976264" w:rsidRDefault="00976264" w:rsidP="00976264">
                        <w:pPr>
                          <w:spacing w:before="60"/>
                          <w:ind w:left="17" w:firstLine="17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18"/>
                          </w:rPr>
                          <w:t>Жереб Д. В.</w:t>
                        </w:r>
                      </w:p>
                    </w:txbxContent>
                  </v:textbox>
                </v:rect>
                <v:rect id="Прямоугольник 62" o:spid="_x0000_s1067" style="position:absolute;left:2215;top:15422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" filled="f" stroked="f">
                  <v:textbox inset=".1mm,.1mm,.1mm,.1mm">
                    <w:txbxContent>
                      <w:p w14:paraId="2E652FA6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63" o:spid="_x0000_s1068" style="position:absolute;left:2215;top:15708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" filled="f" stroked="f">
                  <v:textbox inset=".1mm,.1mm,.1mm,.1mm">
                    <w:txbxContent>
                      <w:p w14:paraId="404BFB5C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6" o:spid="_x0000_s1069" style="position:absolute;left:2215;top:15987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" filled="f" stroked="f">
                  <v:textbox inset=".1mm,.1mm,.1mm,.1mm">
                    <w:txbxContent>
                      <w:p w14:paraId="4085AAA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7" o:spid="_x0000_s1070" style="position:absolute;left:4372;top:15138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" filled="f" stroked="f">
                  <v:textbox inset=".1mm,.1mm,.1mm,.1mm">
                    <w:txbxContent>
                      <w:p w14:paraId="5AC1679C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8" o:spid="_x0000_s1071" style="position:absolute;left:4372;top:15429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" filled="f" stroked="f">
                  <v:textbox inset=".1mm,.1mm,.1mm,.1mm">
                    <w:txbxContent>
                      <w:p w14:paraId="3B6E6867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59" o:spid="_x0000_s1072" style="position:absolute;left:4372;top:1571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" filled="f" stroked="f">
                  <v:textbox inset=".1mm,.1mm,.1mm,.1mm">
                    <w:txbxContent>
                      <w:p w14:paraId="685DC8A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0" o:spid="_x0000_s1073" style="position:absolute;left:4372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" filled="f" stroked="f">
                  <v:textbox inset=".1mm,.1mm,.1mm,.1mm">
                    <w:txbxContent>
                      <w:p w14:paraId="17B30647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1" o:spid="_x0000_s1074" style="position:absolute;left:4372;top:14861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" filled="f" stroked="f">
                  <v:textbox inset=".1mm,.1mm,.1mm,.1mm">
                    <w:txbxContent>
                      <w:p w14:paraId="2E11505B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rect id="Прямоугольник 2064286662" o:spid="_x0000_s1075" style="position:absolute;left:4926;top:14008;width:6775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" filled="f" stroked="f">
                  <v:textbox inset="5mm,3mm,5mm,3mm">
                    <w:txbxContent>
                      <w:p w14:paraId="03A4FED6" w14:textId="137406EA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</w:t>
                        </w:r>
                        <w:r w:rsidR="002C3840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19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.ПІ23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2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  <w:lang w:val="en-US"/>
                          </w:rPr>
                          <w:t>14</w:t>
                        </w: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.</w:t>
                        </w:r>
                        <w:r w:rsidR="00BF606D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06</w:t>
                        </w:r>
                      </w:p>
                    </w:txbxContent>
                  </v:textbox>
                </v:rect>
                <v:rect id="Прямоугольник 2064286663" o:spid="_x0000_s1076" style="position:absolute;left:10703;top:15144;width:992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" filled="f" stroked="f">
                  <v:textbox inset=".1mm,.1mm,.1mm,.1mm">
                    <w:txbxContent>
                      <w:p w14:paraId="4F23A3F2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begin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instrText>NUMPAGES  \* Arabic  \* MERGEFORMAT</w:instrTex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separate"/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t>2</w:t>
                        </w:r>
                        <w:r w:rsidRPr="002C3840">
                          <w:rPr>
                            <w:rFonts w:ascii="Times New Roman" w:hAnsi="Times New Roman" w:cs="Times New Roman"/>
                            <w:sz w:val="20"/>
                            <w:szCs w:val="20"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064286664" o:spid="_x0000_s1077" style="position:absolute;left:9768;top:15155;width:935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" filled="f" stroked="f">
                  <v:textbox inset=".1mm,.1mm,.1mm,.1mm">
                    <w:txbxContent>
                      <w:p w14:paraId="548D4E33" w14:textId="77777777" w:rsidR="00976264" w:rsidRPr="002C3840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sz w:val="22"/>
                            <w:szCs w:val="32"/>
                          </w:rPr>
                        </w:pPr>
                        <w:r w:rsidRPr="002C3840">
                          <w:rPr>
                            <w:rFonts w:ascii="Times New Roman" w:hAnsi="Times New Roman" w:cs="Times New Roman"/>
                            <w:color w:val="000000"/>
                            <w:sz w:val="20"/>
                            <w:szCs w:val="28"/>
                          </w:rPr>
                          <w:t>1</w:t>
                        </w:r>
                      </w:p>
                    </w:txbxContent>
                  </v:textbox>
                </v:rect>
                <v:rect id="Прямоугольник 2064286665" o:spid="_x0000_s1078" style="position:absolute;left:8908;top:15147;width:266;height:25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" filled="f" stroked="f">
                  <v:textbox inset=".1mm,.1mm,.1mm,.1mm">
                    <w:txbxContent>
                      <w:p w14:paraId="658397E7" w14:textId="77777777" w:rsidR="00976264" w:rsidRDefault="00976264" w:rsidP="00976264">
                        <w:pPr>
                          <w:jc w:val="center"/>
                        </w:pPr>
                      </w:p>
                    </w:txbxContent>
                  </v:textbox>
                </v:rect>
                <v:shape id="Прямая со стрелкой 2064286666" o:spid="_x0000_s1079" type="#_x0000_t32" style="position:absolute;left:9187;top:15127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"/>
                <v:shape id="Прямая со стрелкой 2064286667" o:spid="_x0000_s1080" type="#_x0000_t32" style="position:absolute;left:9471;top:15126;width:0;height:303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"/>
              </v:group>
              <w10:wrap anchorx="page" anchory="page"/>
            </v:group>
          </w:pict>
        </mc:Fallback>
      </mc:AlternateContent>
    </w:r>
  </w:p>
  <w:p w14:paraId="391EAD6D" w14:textId="77777777" w:rsidR="00976264" w:rsidRPr="00976264" w:rsidRDefault="00976264" w:rsidP="00976264">
    <w:pPr>
      <w:pStyle w:val="ae"/>
      <w:rPr>
        <w:b/>
        <w:lang w:val="ru-RU"/>
      </w:rPr>
    </w:pPr>
  </w:p>
  <w:p w14:paraId="68EFF21B" w14:textId="77777777" w:rsidR="00976264" w:rsidRDefault="00976264">
    <w:pPr>
      <w:pStyle w:val="ae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E1E9966" w14:textId="77777777" w:rsidR="00976264" w:rsidRPr="002C3840" w:rsidRDefault="00976264" w:rsidP="00976264">
    <w:pPr>
      <w:pStyle w:val="ae"/>
      <w:rPr>
        <w:lang w:val="ru-RU"/>
      </w:rPr>
    </w:pPr>
    <w:r>
      <w:rPr>
        <w:rFonts w:ascii="Times New Roman" w:hAnsi="Times New Roman" w:cs="Times New Roman"/>
        <w:noProof/>
        <w:lang w:eastAsia="uk-UA"/>
      </w:rPr>
      <mc:AlternateContent>
        <mc:Choice Requires="wpg">
          <w:drawing>
            <wp:anchor distT="0" distB="0" distL="114300" distR="114300" simplePos="0" relativeHeight="251661312" behindDoc="0" locked="0" layoutInCell="1" allowOverlap="1" wp14:anchorId="5348EDB1" wp14:editId="2FD374F2">
              <wp:simplePos x="0" y="0"/>
              <wp:positionH relativeFrom="column">
                <wp:posOffset>-405765</wp:posOffset>
              </wp:positionH>
              <wp:positionV relativeFrom="paragraph">
                <wp:posOffset>189230</wp:posOffset>
              </wp:positionV>
              <wp:extent cx="6685280" cy="10346055"/>
              <wp:effectExtent l="0" t="19050" r="20320" b="36195"/>
              <wp:wrapNone/>
              <wp:docPr id="2064286716" name="Групувати 3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6685280" cy="10346055"/>
                        <a:chOff x="2235" y="0"/>
                        <a:chExt cx="6685280" cy="7560000"/>
                      </a:xfrm>
                    </wpg:grpSpPr>
                    <wpg:grpSp>
                      <wpg:cNvPr id="1534944143" name="Группа 1"/>
                      <wpg:cNvGrpSpPr/>
                      <wpg:grpSpPr>
                        <a:xfrm>
                          <a:off x="2235" y="0"/>
                          <a:ext cx="6685280" cy="7560000"/>
                          <a:chOff x="2235" y="0"/>
                          <a:chExt cx="10528" cy="16293"/>
                        </a:xfrm>
                      </wpg:grpSpPr>
                      <wps:wsp>
                        <wps:cNvPr id="76772992" name="Прямоугольник 2"/>
                        <wps:cNvSpPr/>
                        <wps:spPr>
                          <a:xfrm>
                            <a:off x="2235" y="0"/>
                            <a:ext cx="10525" cy="162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D6E10AA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2038415571" name="Прямоугольник 3"/>
                        <wps:cNvSpPr/>
                        <wps:spPr>
                          <a:xfrm>
                            <a:off x="2254" y="0"/>
                            <a:ext cx="10488" cy="16271"/>
                          </a:xfrm>
                          <a:prstGeom prst="rect">
                            <a:avLst/>
                          </a:prstGeom>
                          <a:solidFill>
                            <a:srgbClr val="FFFFFF"/>
                          </a:solidFill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miter lim="800000"/>
                            <a:headEnd type="none" w="sm" len="sm"/>
                            <a:tailEnd type="none" w="sm" len="sm"/>
                          </a:ln>
                        </wps:spPr>
                        <wps:txbx>
                          <w:txbxContent>
                            <w:p w14:paraId="62B6D79E" w14:textId="77777777" w:rsidR="00976264" w:rsidRDefault="00976264" w:rsidP="00976264">
                              <w:pPr>
                                <w:spacing w:after="0" w:line="240" w:lineRule="auto"/>
                              </w:pPr>
                            </w:p>
                          </w:txbxContent>
                        </wps:txbx>
                        <wps:bodyPr spcFirstLastPara="1" wrap="square" lIns="91425" tIns="91425" rIns="91425" bIns="91425" anchor="ctr" anchorCtr="0">
                          <a:noAutofit/>
                        </wps:bodyPr>
                      </wps:wsp>
                      <wps:wsp>
                        <wps:cNvPr id="915337324" name="Прямая со стрелкой 4"/>
                        <wps:cNvCnPr/>
                        <wps:spPr>
                          <a:xfrm>
                            <a:off x="12166" y="15819"/>
                            <a:ext cx="587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54941155" name="Прямоугольник 5"/>
                        <wps:cNvSpPr/>
                        <wps:spPr>
                          <a:xfrm>
                            <a:off x="2645" y="15987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4EB9A146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7"/>
                                </w:rPr>
                                <w:t>Аркуш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305422490" name="Прямоугольник 6"/>
                        <wps:cNvSpPr/>
                        <wps:spPr>
                          <a:xfrm>
                            <a:off x="3227" y="15984"/>
                            <a:ext cx="1304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5E9D7C9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№ документа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93097072" name="Прямоугольник 7"/>
                        <wps:cNvSpPr/>
                        <wps:spPr>
                          <a:xfrm>
                            <a:off x="4523" y="15981"/>
                            <a:ext cx="850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F4D09CB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Підпис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1546939422" name="Прямоугольник 8"/>
                        <wps:cNvSpPr/>
                        <wps:spPr>
                          <a:xfrm>
                            <a:off x="5372" y="15996"/>
                            <a:ext cx="56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649B7BCD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Дата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889630103" name="Прямоугольник 9"/>
                        <wps:cNvSpPr/>
                        <wps:spPr>
                          <a:xfrm>
                            <a:off x="12179" y="15409"/>
                            <a:ext cx="539" cy="369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00139960" w14:textId="77777777" w:rsidR="00976264" w:rsidRDefault="00976264" w:rsidP="00976264">
                              <w:pPr>
                                <w:jc w:val="center"/>
                              </w:pPr>
                              <w:proofErr w:type="spellStart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Арк</w:t>
                              </w:r>
                              <w:proofErr w:type="spellEnd"/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.</w:t>
                              </w:r>
                            </w:p>
                          </w:txbxContent>
                        </wps:txbx>
                        <wps:bodyPr spcFirstLastPara="1" wrap="square" lIns="0" tIns="36000" rIns="0" bIns="36000" anchor="t" anchorCtr="0">
                          <a:noAutofit/>
                        </wps:bodyPr>
                      </wps:wsp>
                      <wps:wsp>
                        <wps:cNvPr id="599641233" name="Прямоугольник 10"/>
                        <wps:cNvSpPr/>
                        <wps:spPr>
                          <a:xfrm>
                            <a:off x="2249" y="15987"/>
                            <a:ext cx="397" cy="283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26067EF5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rPr>
                                  <w:i/>
                                  <w:color w:val="000000"/>
                                  <w:sz w:val="18"/>
                                </w:rPr>
                                <w:t>Вим.</w:t>
                              </w:r>
                            </w:p>
                          </w:txbxContent>
                        </wps:txbx>
                        <wps:bodyPr spcFirstLastPara="1" wrap="square" lIns="0" tIns="18000" rIns="0" bIns="0" anchor="t" anchorCtr="0">
                          <a:noAutofit/>
                        </wps:bodyPr>
                      </wps:wsp>
                      <wps:wsp>
                        <wps:cNvPr id="772298722" name="Прямая со стрелкой 11"/>
                        <wps:cNvCnPr/>
                        <wps:spPr>
                          <a:xfrm>
                            <a:off x="2235" y="15422"/>
                            <a:ext cx="10528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213713441" name="Прямая со стрелкой 12"/>
                        <wps:cNvCnPr/>
                        <wps:spPr>
                          <a:xfrm>
                            <a:off x="2652" y="15401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62321098" name="Прямая со стрелкой 13"/>
                        <wps:cNvCnPr/>
                        <wps:spPr>
                          <a:xfrm>
                            <a:off x="3219" y="15414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24105769" name="Прямая со стрелкой 14"/>
                        <wps:cNvCnPr/>
                        <wps:spPr>
                          <a:xfrm>
                            <a:off x="4523" y="1540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406246948" name="Прямая со стрелкой 15"/>
                        <wps:cNvCnPr/>
                        <wps:spPr>
                          <a:xfrm>
                            <a:off x="5374" y="15399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525084537" name="Прямая со стрелкой 16"/>
                        <wps:cNvCnPr/>
                        <wps:spPr>
                          <a:xfrm>
                            <a:off x="5941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76207255" name="Прямая со стрелкой 17"/>
                        <wps:cNvCnPr/>
                        <wps:spPr>
                          <a:xfrm>
                            <a:off x="2255" y="15705"/>
                            <a:ext cx="3691" cy="0"/>
                          </a:xfrm>
                          <a:prstGeom prst="straightConnector1">
                            <a:avLst/>
                          </a:prstGeom>
                          <a:noFill/>
                          <a:ln w="952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960299450" name="Прямая со стрелкой 18"/>
                        <wps:cNvCnPr/>
                        <wps:spPr>
                          <a:xfrm>
                            <a:off x="2255" y="15989"/>
                            <a:ext cx="3685" cy="0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117892081" name="Прямая со стрелкой 19"/>
                        <wps:cNvCnPr/>
                        <wps:spPr>
                          <a:xfrm>
                            <a:off x="12178" y="15410"/>
                            <a:ext cx="0" cy="879"/>
                          </a:xfrm>
                          <a:prstGeom prst="straightConnector1">
                            <a:avLst/>
                          </a:prstGeom>
                          <a:noFill/>
                          <a:ln w="28575" cap="flat" cmpd="sng">
                            <a:solidFill>
                              <a:srgbClr val="000000"/>
                            </a:solidFill>
                            <a:prstDash val="solid"/>
                            <a:round/>
                            <a:headEnd type="none" w="med" len="med"/>
                            <a:tailEnd type="none" w="med" len="med"/>
                          </a:ln>
                        </wps:spPr>
                        <wps:bodyPr/>
                      </wps:wsp>
                      <wps:wsp>
                        <wps:cNvPr id="876912750" name="Прямоугольник 20"/>
                        <wps:cNvSpPr/>
                        <wps:spPr>
                          <a:xfrm>
                            <a:off x="12187" y="15830"/>
                            <a:ext cx="539" cy="42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7F692931" w14:textId="77777777" w:rsidR="00976264" w:rsidRDefault="00976264" w:rsidP="00976264">
                              <w:pPr>
                                <w:jc w:val="center"/>
                              </w:pPr>
                              <w:r>
                                <w:fldChar w:fldCharType="begin"/>
                              </w:r>
                              <w:r>
                                <w:instrText xml:space="preserve"> PAGE   \* MERGEFORMAT </w:instrText>
                              </w:r>
                              <w:r>
                                <w:fldChar w:fldCharType="separate"/>
                              </w:r>
                              <w:r>
                                <w:rPr>
                                  <w:noProof/>
                                </w:rPr>
                                <w:t>1</w:t>
                              </w:r>
                              <w:r>
                                <w:rPr>
                                  <w:noProof/>
                                </w:rPr>
                                <w:fldChar w:fldCharType="end"/>
                              </w:r>
                            </w:p>
                          </w:txbxContent>
                        </wps:txbx>
                        <wps:bodyPr spcFirstLastPara="1" wrap="square" lIns="0" tIns="57600" rIns="0" bIns="0" anchor="t" anchorCtr="0">
                          <a:noAutofit/>
                        </wps:bodyPr>
                      </wps:wsp>
                      <wps:wsp>
                        <wps:cNvPr id="1996956268" name="Прямоугольник 21"/>
                        <wps:cNvSpPr/>
                        <wps:spPr>
                          <a:xfrm>
                            <a:off x="5936" y="15426"/>
                            <a:ext cx="6208" cy="822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wps:spPr>
                        <wps:txbx>
                          <w:txbxContent>
                            <w:p w14:paraId="376EA288" w14:textId="4BA2D43E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ЛР.ОК24.ПІ232.14.0</w:t>
                              </w:r>
                              <w:r w:rsidR="00BF606D">
                                <w:rPr>
                                  <w:rFonts w:ascii="Times New Roman" w:hAnsi="Times New Roman" w:cs="Times New Roman"/>
                                  <w:color w:val="000000"/>
                                  <w:sz w:val="32"/>
                                </w:rPr>
                                <w:t>6</w:t>
                              </w:r>
                            </w:p>
                            <w:p w14:paraId="2A5E0DFB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  <w:lang w:val="ru-RU"/>
                                </w:rPr>
                              </w:pPr>
                            </w:p>
                            <w:p w14:paraId="754B1E7D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  <w:r>
                                <w:rPr>
                                  <w:rFonts w:ascii="Times New Roman" w:hAnsi="Times New Roman" w:cs="Times New Roman"/>
                                  <w:b/>
                                  <w:color w:val="000000"/>
                                  <w:sz w:val="32"/>
                                </w:rPr>
                                <w:t xml:space="preserve"> </w:t>
                              </w:r>
                            </w:p>
                            <w:p w14:paraId="5DDD861D" w14:textId="77777777" w:rsidR="00976264" w:rsidRDefault="00976264" w:rsidP="00976264">
                              <w:pPr>
                                <w:spacing w:before="120"/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  <w:p w14:paraId="166EE52C" w14:textId="77777777" w:rsidR="00976264" w:rsidRDefault="00976264" w:rsidP="00976264">
                              <w:pPr>
                                <w:jc w:val="center"/>
                                <w:rPr>
                                  <w:rFonts w:ascii="Times New Roman" w:hAnsi="Times New Roman" w:cs="Times New Roman"/>
                                </w:rPr>
                              </w:pPr>
                            </w:p>
                          </w:txbxContent>
                        </wps:txbx>
                        <wps:bodyPr spcFirstLastPara="1" wrap="square" lIns="91425" tIns="45700" rIns="91425" bIns="45700" anchor="t" anchorCtr="0">
                          <a:noAutofit/>
                        </wps:bodyPr>
                      </wps:wsp>
                    </wpg:grpSp>
                  </wpg:wg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group w14:anchorId="5348EDB1" id="Групувати 3" o:spid="_x0000_s1081" style="position:absolute;margin-left:-31.95pt;margin-top:14.9pt;width:526.4pt;height:814.65pt;z-index:251661312" coordorigin="22" coordsize="66852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">
              <v:group id="Группа 1" o:spid="_x0000_s1082" style="position:absolute;left:22;width:66853;height:75600" coordorigin="2235" coordsize="10528,1629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">
                <v:rect id="Прямоугольник 2" o:spid="_x0000_s1083" style="position:absolute;left:2235;width:10525;height:1627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" filled="f" stroked="f">
                  <v:textbox inset="2.53958mm,2.53958mm,2.53958mm,2.53958mm">
                    <w:txbxContent>
                      <w:p w14:paraId="0D6E10AA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rect id="Прямоугольник 3" o:spid="_x0000_s1084" style="position:absolute;left:2254;width:10488;height:1627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" strokeweight="2.25pt">
                  <v:stroke startarrowwidth="narrow" startarrowlength="short" endarrowwidth="narrow" endarrowlength="short"/>
                  <v:textbox inset="2.53958mm,2.53958mm,2.53958mm,2.53958mm">
                    <w:txbxContent>
                      <w:p w14:paraId="62B6D79E" w14:textId="77777777" w:rsidR="00976264" w:rsidRDefault="00976264" w:rsidP="00976264">
                        <w:pPr>
                          <w:spacing w:after="0" w:line="240" w:lineRule="auto"/>
                        </w:pPr>
                      </w:p>
                    </w:txbxContent>
                  </v:textbox>
                </v:rect>
                <v:shapetype id="_x0000_t32" coordsize="21600,21600" o:spt="32" o:oned="t" path="m,l21600,21600e" filled="f">
                  <v:path arrowok="t" fillok="f" o:connecttype="none"/>
                  <o:lock v:ext="edit" shapetype="t"/>
                </v:shapetype>
                <v:shape id="Прямая со стрелкой 4" o:spid="_x0000_s1085" type="#_x0000_t32" style="position:absolute;left:12166;top:15819;width:587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"/>
                <v:rect id="Прямоугольник 5" o:spid="_x0000_s1086" style="position:absolute;left:2645;top:15987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" filled="f" stroked="f">
                  <v:textbox inset="0,.5mm,0,0">
                    <w:txbxContent>
                      <w:p w14:paraId="4EB9A146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7"/>
                          </w:rPr>
                          <w:t>Аркуш</w:t>
                        </w:r>
                      </w:p>
                    </w:txbxContent>
                  </v:textbox>
                </v:rect>
                <v:rect id="Прямоугольник 6" o:spid="_x0000_s1087" style="position:absolute;left:3227;top:15984;width:1304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" filled="f" stroked="f">
                  <v:textbox inset="0,.5mm,0,0">
                    <w:txbxContent>
                      <w:p w14:paraId="65E9D7C9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№ документа</w:t>
                        </w:r>
                      </w:p>
                    </w:txbxContent>
                  </v:textbox>
                </v:rect>
                <v:rect id="Прямоугольник 7" o:spid="_x0000_s1088" style="position:absolute;left:4523;top:15981;width:850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" filled="f" stroked="f">
                  <v:textbox inset="0,.5mm,0,0">
                    <w:txbxContent>
                      <w:p w14:paraId="6F4D09CB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Підпис</w:t>
                        </w:r>
                      </w:p>
                    </w:txbxContent>
                  </v:textbox>
                </v:rect>
                <v:rect id="Прямоугольник 8" o:spid="_x0000_s1089" style="position:absolute;left:5372;top:15996;width:56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" filled="f" stroked="f">
                  <v:textbox inset="0,.5mm,0,0">
                    <w:txbxContent>
                      <w:p w14:paraId="649B7BCD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Дата</w:t>
                        </w:r>
                      </w:p>
                    </w:txbxContent>
                  </v:textbox>
                </v:rect>
                <v:rect id="Прямоугольник 9" o:spid="_x0000_s1090" style="position:absolute;left:12179;top:15409;width:539;height:36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" filled="f" stroked="f">
                  <v:textbox inset="0,1mm,0,1mm">
                    <w:txbxContent>
                      <w:p w14:paraId="00139960" w14:textId="77777777" w:rsidR="00976264" w:rsidRDefault="00976264" w:rsidP="00976264">
                        <w:pPr>
                          <w:jc w:val="center"/>
                        </w:pPr>
                        <w:proofErr w:type="spellStart"/>
                        <w:r>
                          <w:rPr>
                            <w:i/>
                            <w:color w:val="000000"/>
                            <w:sz w:val="18"/>
                          </w:rPr>
                          <w:t>Арк</w:t>
                        </w:r>
                        <w:proofErr w:type="spellEnd"/>
                        <w:r>
                          <w:rPr>
                            <w:i/>
                            <w:color w:val="000000"/>
                            <w:sz w:val="18"/>
                          </w:rPr>
                          <w:t>.</w:t>
                        </w:r>
                      </w:p>
                    </w:txbxContent>
                  </v:textbox>
                </v:rect>
                <v:rect id="Прямоугольник 10" o:spid="_x0000_s1091" style="position:absolute;left:2249;top:15987;width:397;height:283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" filled="f" stroked="f">
                  <v:textbox inset="0,.5mm,0,0">
                    <w:txbxContent>
                      <w:p w14:paraId="26067EF5" w14:textId="77777777" w:rsidR="00976264" w:rsidRDefault="00976264" w:rsidP="00976264">
                        <w:pPr>
                          <w:jc w:val="center"/>
                        </w:pPr>
                        <w:r>
                          <w:rPr>
                            <w:i/>
                            <w:color w:val="000000"/>
                            <w:sz w:val="18"/>
                          </w:rPr>
                          <w:t>Вим.</w:t>
                        </w:r>
                      </w:p>
                    </w:txbxContent>
                  </v:textbox>
                </v:rect>
                <v:shape id="Прямая со стрелкой 11" o:spid="_x0000_s1092" type="#_x0000_t32" style="position:absolute;left:2235;top:15422;width:10528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" strokeweight="2.25pt"/>
                <v:shape id="Прямая со стрелкой 12" o:spid="_x0000_s1093" type="#_x0000_t32" style="position:absolute;left:2652;top:15401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" strokeweight="2.25pt"/>
                <v:shape id="Прямая со стрелкой 13" o:spid="_x0000_s1094" type="#_x0000_t32" style="position:absolute;left:3219;top:15414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" strokeweight="2.25pt"/>
                <v:shape id="Прямая со стрелкой 14" o:spid="_x0000_s1095" type="#_x0000_t32" style="position:absolute;left:4523;top:1540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" strokeweight="2.25pt"/>
                <v:shape id="Прямая со стрелкой 15" o:spid="_x0000_s1096" type="#_x0000_t32" style="position:absolute;left:5374;top:15399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" strokeweight="2.25pt"/>
                <v:shape id="Прямая со стрелкой 16" o:spid="_x0000_s1097" type="#_x0000_t32" style="position:absolute;left:5941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" strokeweight="2.25pt"/>
                <v:shape id="Прямая со стрелкой 17" o:spid="_x0000_s1098" type="#_x0000_t32" style="position:absolute;left:2255;top:15705;width:3691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"/>
                <v:shape id="Прямая со стрелкой 18" o:spid="_x0000_s1099" type="#_x0000_t32" style="position:absolute;left:2255;top:15989;width:3685;height:0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" strokeweight="2.25pt"/>
                <v:shape id="Прямая со стрелкой 19" o:spid="_x0000_s1100" type="#_x0000_t32" style="position:absolute;left:12178;top:15410;width:0;height:879;visibility:visible;mso-wrap-style:square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" strokeweight="2.25pt"/>
                <v:rect id="Прямоугольник 20" o:spid="_x0000_s1101" style="position:absolute;left:12187;top:15830;width:539;height:4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" filled="f" stroked="f">
                  <v:textbox inset="0,1.6mm,0,0">
                    <w:txbxContent>
                      <w:p w14:paraId="7F692931" w14:textId="77777777" w:rsidR="00976264" w:rsidRDefault="00976264" w:rsidP="00976264">
                        <w:pPr>
                          <w:jc w:val="center"/>
                        </w:pPr>
                        <w:r>
                          <w:fldChar w:fldCharType="begin"/>
                        </w:r>
                        <w:r>
                          <w:instrText xml:space="preserve"> PAGE   \* MERGEFORMAT </w:instrText>
                        </w:r>
                        <w:r>
                          <w:fldChar w:fldCharType="separate"/>
                        </w:r>
                        <w:r>
                          <w:rPr>
                            <w:noProof/>
                          </w:rPr>
                          <w:t>1</w:t>
                        </w:r>
                        <w:r>
                          <w:rPr>
                            <w:noProof/>
                          </w:rPr>
                          <w:fldChar w:fldCharType="end"/>
                        </w:r>
                      </w:p>
                    </w:txbxContent>
                  </v:textbox>
                </v:rect>
                <v:rect id="Прямоугольник 21" o:spid="_x0000_s1102" style="position:absolute;left:5936;top:15426;width:6208;height:82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" filled="f" stroked="f">
                  <v:textbox inset="2.53958mm,1.2694mm,2.53958mm,1.2694mm">
                    <w:txbxContent>
                      <w:p w14:paraId="376EA288" w14:textId="4BA2D43E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ЛР.ОК24.ПІ232.14.0</w:t>
                        </w:r>
                        <w:r w:rsidR="00BF606D">
                          <w:rPr>
                            <w:rFonts w:ascii="Times New Roman" w:hAnsi="Times New Roman" w:cs="Times New Roman"/>
                            <w:color w:val="000000"/>
                            <w:sz w:val="32"/>
                          </w:rPr>
                          <w:t>6</w:t>
                        </w:r>
                      </w:p>
                      <w:p w14:paraId="2A5E0DFB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  <w:lang w:val="ru-RU"/>
                          </w:rPr>
                        </w:pPr>
                      </w:p>
                      <w:p w14:paraId="754B1E7D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  <w:r>
                          <w:rPr>
                            <w:rFonts w:ascii="Times New Roman" w:hAnsi="Times New Roman" w:cs="Times New Roman"/>
                            <w:b/>
                            <w:color w:val="000000"/>
                            <w:sz w:val="32"/>
                          </w:rPr>
                          <w:t xml:space="preserve"> </w:t>
                        </w:r>
                      </w:p>
                      <w:p w14:paraId="5DDD861D" w14:textId="77777777" w:rsidR="00976264" w:rsidRDefault="00976264" w:rsidP="00976264">
                        <w:pPr>
                          <w:spacing w:before="120"/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  <w:p w14:paraId="166EE52C" w14:textId="77777777" w:rsidR="00976264" w:rsidRDefault="00976264" w:rsidP="00976264">
                        <w:pPr>
                          <w:jc w:val="center"/>
                          <w:rPr>
                            <w:rFonts w:ascii="Times New Roman" w:hAnsi="Times New Roman" w:cs="Times New Roman"/>
                          </w:rPr>
                        </w:pPr>
                      </w:p>
                    </w:txbxContent>
                  </v:textbox>
                </v:rect>
              </v:group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attachedTemplate r:id="rId1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F606D"/>
    <w:rsid w:val="000927D4"/>
    <w:rsid w:val="00102B5F"/>
    <w:rsid w:val="002C3840"/>
    <w:rsid w:val="00347130"/>
    <w:rsid w:val="0050174A"/>
    <w:rsid w:val="00827F73"/>
    <w:rsid w:val="009460D6"/>
    <w:rsid w:val="00976264"/>
    <w:rsid w:val="00A358C7"/>
    <w:rsid w:val="00AA638D"/>
    <w:rsid w:val="00B559E2"/>
    <w:rsid w:val="00BC1D22"/>
    <w:rsid w:val="00BF606D"/>
    <w:rsid w:val="00FD1DDB"/>
    <w:rsid w:val="00FE03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7155F4B0"/>
  <w15:chartTrackingRefBased/>
  <w15:docId w15:val="{AF3096BA-44D4-431F-AB4B-678F21BF4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0927D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0927D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0927D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0927D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0927D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0927D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0927D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0927D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0927D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0927D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0927D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0927D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0927D4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0927D4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0927D4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0927D4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0927D4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0927D4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0927D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0927D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0927D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0927D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0927D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0927D4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0927D4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0927D4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0927D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0927D4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0927D4"/>
    <w:rPr>
      <w:b/>
      <w:bCs/>
      <w:smallCaps/>
      <w:color w:val="0F4761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">
    <w:name w:val="Верхній колонтитул Знак"/>
    <w:basedOn w:val="a0"/>
    <w:link w:val="ae"/>
    <w:uiPriority w:val="99"/>
    <w:rsid w:val="00976264"/>
  </w:style>
  <w:style w:type="paragraph" w:styleId="af0">
    <w:name w:val="footer"/>
    <w:basedOn w:val="a"/>
    <w:link w:val="af1"/>
    <w:uiPriority w:val="99"/>
    <w:unhideWhenUsed/>
    <w:rsid w:val="00976264"/>
    <w:pPr>
      <w:tabs>
        <w:tab w:val="center" w:pos="4819"/>
        <w:tab w:val="right" w:pos="9639"/>
      </w:tabs>
      <w:spacing w:after="0" w:line="240" w:lineRule="auto"/>
    </w:pPr>
  </w:style>
  <w:style w:type="character" w:customStyle="1" w:styleId="af1">
    <w:name w:val="Нижній колонтитул Знак"/>
    <w:basedOn w:val="a0"/>
    <w:link w:val="af0"/>
    <w:uiPriority w:val="99"/>
    <w:rsid w:val="0097626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11" Type="http://schemas.openxmlformats.org/officeDocument/2006/relationships/footer" Target="footer1.xml"/><Relationship Id="rId5" Type="http://schemas.openxmlformats.org/officeDocument/2006/relationships/footnotes" Target="footnotes.xml"/><Relationship Id="rId10" Type="http://schemas.openxmlformats.org/officeDocument/2006/relationships/header" Target="header2.xml"/><Relationship Id="rId4" Type="http://schemas.openxmlformats.org/officeDocument/2006/relationships/webSettings" Target="webSettings.xml"/><Relationship Id="rId9" Type="http://schemas.openxmlformats.org/officeDocument/2006/relationships/image" Target="media/image2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&#1050;&#1086;&#1088;&#1080;&#1089;&#1090;&#1091;&#1074;&#1072;&#1095;\Documents\&#1047;&#1074;&#1110;&#1090;%20&#1053;&#1054;&#1052;.dotx" TargetMode="External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Офіс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E25911A-DC7B-4B09-8094-587FE39694AB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Звіт НОМ.dotx</Template>
  <TotalTime>29</TotalTime>
  <Pages>14</Pages>
  <Words>3224</Words>
  <Characters>15317</Characters>
  <Application>Microsoft Office Word</Application>
  <DocSecurity>0</DocSecurity>
  <Lines>1701</Lines>
  <Paragraphs>927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17614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Користувач</dc:creator>
  <cp:keywords/>
  <dc:description/>
  <cp:lastModifiedBy>Nikitiuk Oleksandra</cp:lastModifiedBy>
  <cp:revision>1</cp:revision>
  <dcterms:created xsi:type="dcterms:W3CDTF">2025-11-23T17:55:00Z</dcterms:created>
  <dcterms:modified xsi:type="dcterms:W3CDTF">2025-11-23T19:58:00Z</dcterms:modified>
</cp:coreProperties>
</file>