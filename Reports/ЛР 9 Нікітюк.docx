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1BD4" w14:textId="77777777" w:rsidR="00976264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7122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8673246" w14:textId="30004CE2" w:rsidR="00DD7122" w:rsidRDefault="00DD7122" w:rsidP="00DD7122">
      <w:pPr>
        <w:rPr>
          <w:rFonts w:ascii="Times New Roman" w:hAnsi="Times New Roman" w:cs="Times New Roman"/>
          <w:sz w:val="28"/>
          <w:szCs w:val="28"/>
        </w:rPr>
      </w:pPr>
      <w:r w:rsidRPr="00DD7122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D7122">
        <w:rPr>
          <w:rFonts w:ascii="Times New Roman" w:hAnsi="Times New Roman" w:cs="Times New Roman"/>
          <w:sz w:val="28"/>
          <w:szCs w:val="28"/>
        </w:rPr>
        <w:t>Набути навиків створення  нащадків класів. Засвоєння принципу ( наслідування( спадковості) в ООП(</w:t>
      </w:r>
      <w:r w:rsidRPr="00DD712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D7122">
        <w:rPr>
          <w:rFonts w:ascii="Times New Roman" w:hAnsi="Times New Roman" w:cs="Times New Roman"/>
          <w:sz w:val="28"/>
          <w:szCs w:val="28"/>
        </w:rPr>
        <w:t>#).</w:t>
      </w:r>
    </w:p>
    <w:p w14:paraId="24D3A206" w14:textId="77777777" w:rsidR="00DD7122" w:rsidRDefault="00DD7122" w:rsidP="00DD7122">
      <w:pPr>
        <w:rPr>
          <w:rFonts w:ascii="Times New Roman" w:hAnsi="Times New Roman" w:cs="Times New Roman"/>
          <w:sz w:val="28"/>
          <w:szCs w:val="28"/>
        </w:rPr>
      </w:pPr>
    </w:p>
    <w:p w14:paraId="03D996B0" w14:textId="1EFB47B2" w:rsidR="00DD7122" w:rsidRPr="00DD7122" w:rsidRDefault="00DD7122" w:rsidP="00DD7122">
      <w:pPr>
        <w:shd w:val="clear" w:color="auto" w:fill="D1D1D1" w:themeFill="background2" w:themeFillShade="E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122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2F2CF418" w14:textId="0D517AC5" w:rsidR="00DD7122" w:rsidRDefault="00DD7122" w:rsidP="00DD71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«Каток»</w:t>
      </w:r>
    </w:p>
    <w:p w14:paraId="5E61E820" w14:textId="5338F54F" w:rsidR="00DD7122" w:rsidRDefault="00DD7122" w:rsidP="00DD71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Katok.cs</w:t>
      </w:r>
      <w:proofErr w:type="spellEnd"/>
    </w:p>
    <w:p w14:paraId="17F23DCE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4339C5BA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1A634BC3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System.ComponentModel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6E5E2D7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System.Data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2E03F059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68285B60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System.Linq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6F4651EE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System.Text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77C2126A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System.Threading.Tasks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6B496F8E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7B498EF2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FDDD90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lr9_1</w:t>
      </w:r>
    </w:p>
    <w:p w14:paraId="5929BCB2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>{</w:t>
      </w:r>
    </w:p>
    <w:p w14:paraId="3138DB45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Katok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UserControl</w:t>
      </w:r>
      <w:proofErr w:type="spellEnd"/>
    </w:p>
    <w:p w14:paraId="6D40C167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848765D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[] P;</w:t>
      </w:r>
    </w:p>
    <w:p w14:paraId="3EF1C7FE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[] dx;</w:t>
      </w:r>
    </w:p>
    <w:p w14:paraId="5C923EED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[] dy;</w:t>
      </w:r>
    </w:p>
    <w:p w14:paraId="7184FA43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();</w:t>
      </w:r>
    </w:p>
    <w:p w14:paraId="317AF7BB" w14:textId="73AC08DC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557E8BB6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Katok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N)</w:t>
      </w:r>
    </w:p>
    <w:p w14:paraId="72C2A998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CD7F8B6" w14:textId="29DCE4B2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();</w:t>
      </w:r>
    </w:p>
    <w:p w14:paraId="746D3B2D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n = N;</w:t>
      </w:r>
    </w:p>
    <w:p w14:paraId="1D841E1E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P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Point[N];</w:t>
      </w:r>
    </w:p>
    <w:p w14:paraId="7084269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dx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int[N];</w:t>
      </w:r>
    </w:p>
    <w:p w14:paraId="45903C00" w14:textId="1A3E5569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[N];</w:t>
      </w:r>
    </w:p>
    <w:p w14:paraId="495AAD2F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i = 0; i &lt; N; i++)</w:t>
      </w:r>
    </w:p>
    <w:p w14:paraId="36B2AE1B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FCE06F7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P[i].X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R.Next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);</w:t>
      </w:r>
    </w:p>
    <w:p w14:paraId="1DEE24A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P[i].Y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R.Next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);</w:t>
      </w:r>
    </w:p>
    <w:p w14:paraId="5401A689" w14:textId="77777777" w:rsid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25B898" w14:textId="77777777" w:rsid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8AC028" w14:textId="10AA63A8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  <w:sectPr w:rsidR="00F85BE9" w:rsidRPr="00F85BE9" w:rsidSect="002C3840">
          <w:headerReference w:type="default" r:id="rId7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68D286E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{ dx[i]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R.Next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(6) - 3; }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(dx[i] == 0);</w:t>
      </w:r>
    </w:p>
    <w:p w14:paraId="6F8F0318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R.Next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(6) - 3; }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(dy[i] == 0);</w:t>
      </w:r>
    </w:p>
    <w:p w14:paraId="4C904D36" w14:textId="73BDDE66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6EEFF5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timer1.Start();</w:t>
      </w:r>
    </w:p>
    <w:p w14:paraId="5F8B6B3B" w14:textId="5609DC00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9DA076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timer1_Tick(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4B1DA38" w14:textId="5349CA09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60D7FC4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i = 0; i &lt; n; i++)</w:t>
      </w:r>
    </w:p>
    <w:p w14:paraId="7EEB71D8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97B5E30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P[i].X += dx[i];</w:t>
      </w:r>
    </w:p>
    <w:p w14:paraId="2E0E7E79" w14:textId="50D89389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P[i].Y +=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[i];</w:t>
      </w:r>
    </w:p>
    <w:p w14:paraId="7D16BB80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((P[i].X &lt; 3) || (P[i].X &gt;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- 3))</w:t>
      </w:r>
    </w:p>
    <w:p w14:paraId="3DDF9361" w14:textId="1FA0C790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    dx[i] = -dx[i];</w:t>
      </w:r>
    </w:p>
    <w:p w14:paraId="4525D35E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((P[i].Y &lt; 3) || (P[i].Y &gt;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- 3))</w:t>
      </w:r>
    </w:p>
    <w:p w14:paraId="19B84506" w14:textId="76149C2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[i] = -dy[i];</w:t>
      </w:r>
    </w:p>
    <w:p w14:paraId="4D3CA722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(P[i].X &gt;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- 3) P[i].X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- 3;</w:t>
      </w:r>
    </w:p>
    <w:p w14:paraId="2AE4A6C8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(P[i].Y &gt;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- 3) P[i].Y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- 3;</w:t>
      </w:r>
    </w:p>
    <w:p w14:paraId="2B25175A" w14:textId="0FB770E4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74309EF" w14:textId="0B72A3E3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Invalidate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();</w:t>
      </w:r>
    </w:p>
    <w:p w14:paraId="5CB345CD" w14:textId="4805F2C3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89A7A8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Katok_Paint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PaintEventArgs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0FF1BE3D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81BD458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e.Graphics.DrawPolygon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Pens.DeepPink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, P);</w:t>
      </w:r>
    </w:p>
    <w:p w14:paraId="6EAE17E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D89E6A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420EB7" w14:textId="77777777" w:rsid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>}</w:t>
      </w:r>
    </w:p>
    <w:p w14:paraId="36BB2D85" w14:textId="77777777" w:rsid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FA4046" w14:textId="25C7D499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Form1</w:t>
      </w:r>
    </w:p>
    <w:p w14:paraId="7554B2B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5BE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lr9_1</w:t>
      </w:r>
    </w:p>
    <w:p w14:paraId="4D59D5D3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>{</w:t>
      </w:r>
    </w:p>
    <w:p w14:paraId="0A6CDF7D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0DC67E1A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6EAFB48" w14:textId="233C985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Katok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K;</w:t>
      </w:r>
    </w:p>
    <w:p w14:paraId="3FB6DE16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6572BF2B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E1CB1E7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();</w:t>
      </w:r>
    </w:p>
    <w:p w14:paraId="4FD7AC7E" w14:textId="66AD16DF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();</w:t>
      </w:r>
    </w:p>
    <w:p w14:paraId="20013D3C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K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Katok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R.Next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(3, 8));</w:t>
      </w:r>
    </w:p>
    <w:p w14:paraId="6A96EA01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K.Parent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136878E1" w14:textId="19535DFA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K.Size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ClientSize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;</w:t>
      </w:r>
    </w:p>
    <w:p w14:paraId="29F1F98D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K.Anchor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AnchorStyles.Bottom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2FF5756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AnchorStyles.Left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58C65229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AnchorStyles.Right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B4AD984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F85BE9">
        <w:rPr>
          <w:rFonts w:ascii="Times New Roman" w:hAnsi="Times New Roman" w:cs="Times New Roman"/>
          <w:sz w:val="28"/>
          <w:szCs w:val="28"/>
        </w:rPr>
        <w:t>AnchorStyles.Top</w:t>
      </w:r>
      <w:proofErr w:type="spellEnd"/>
      <w:r w:rsidRPr="00F85BE9">
        <w:rPr>
          <w:rFonts w:ascii="Times New Roman" w:hAnsi="Times New Roman" w:cs="Times New Roman"/>
          <w:sz w:val="28"/>
          <w:szCs w:val="28"/>
        </w:rPr>
        <w:t>);</w:t>
      </w:r>
    </w:p>
    <w:p w14:paraId="11878901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179F9BFF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3034B1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sz w:val="28"/>
          <w:szCs w:val="28"/>
        </w:rPr>
        <w:t>}</w:t>
      </w:r>
    </w:p>
    <w:p w14:paraId="23D9225E" w14:textId="77777777" w:rsidR="00F85BE9" w:rsidRPr="00F85BE9" w:rsidRDefault="00F85BE9" w:rsidP="00F85B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5264C2" w14:textId="3D248D38" w:rsidR="00F85BE9" w:rsidRPr="00F85BE9" w:rsidRDefault="00F85BE9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85BE9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4B2F87B6" w14:textId="5CC5AFEA" w:rsidR="00F85BE9" w:rsidRDefault="00F85BE9">
      <w:pPr>
        <w:tabs>
          <w:tab w:val="left" w:pos="3394"/>
        </w:tabs>
        <w:rPr>
          <w:rFonts w:ascii="Times New Roman" w:hAnsi="Times New Roman" w:cs="Times New Roman"/>
          <w:sz w:val="28"/>
          <w:szCs w:val="28"/>
        </w:rPr>
      </w:pPr>
      <w:r w:rsidRPr="00F85B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FA79A7" wp14:editId="7BB31168">
            <wp:extent cx="3814069" cy="2878667"/>
            <wp:effectExtent l="0" t="0" r="0" b="0"/>
            <wp:docPr id="2123731187" name="Рисунок 1" descr="Зображення, що містить текст, схема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1187" name="Рисунок 1" descr="Зображення, що містить текст, схема, знімок екрана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234" cy="28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EE0E" w14:textId="77777777" w:rsidR="00F85BE9" w:rsidRDefault="00F85BE9">
      <w:pPr>
        <w:tabs>
          <w:tab w:val="left" w:pos="3394"/>
        </w:tabs>
        <w:rPr>
          <w:rFonts w:ascii="Times New Roman" w:hAnsi="Times New Roman" w:cs="Times New Roman"/>
          <w:sz w:val="28"/>
          <w:szCs w:val="28"/>
        </w:rPr>
      </w:pPr>
    </w:p>
    <w:p w14:paraId="6853BC58" w14:textId="3E961296" w:rsidR="00F85BE9" w:rsidRDefault="00F85BE9" w:rsidP="00F85BE9">
      <w:pPr>
        <w:shd w:val="clear" w:color="auto" w:fill="D1D1D1" w:themeFill="background2" w:themeFillShade="E6"/>
        <w:tabs>
          <w:tab w:val="left" w:pos="339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BE9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1630D657" w14:textId="6D78EE50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10EFC">
        <w:rPr>
          <w:rFonts w:ascii="Times New Roman" w:hAnsi="Times New Roman" w:cs="Times New Roman"/>
          <w:b/>
          <w:bCs/>
          <w:sz w:val="28"/>
          <w:szCs w:val="28"/>
          <w:lang w:val="en-US"/>
        </w:rPr>
        <w:t>Polotno.cs</w:t>
      </w:r>
      <w:proofErr w:type="spellEnd"/>
    </w:p>
    <w:p w14:paraId="52EA3ED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7F79D11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7F582DE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74E61E8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3B2E2DF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A6E9A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lr9_2</w:t>
      </w:r>
    </w:p>
    <w:p w14:paraId="1F5E5BA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>{</w:t>
      </w:r>
    </w:p>
    <w:p w14:paraId="01EDC632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Polotno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UserControl</w:t>
      </w:r>
      <w:proofErr w:type="spellEnd"/>
    </w:p>
    <w:p w14:paraId="19D92111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E6B65F3" w14:textId="672CAA92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20;</w:t>
      </w:r>
    </w:p>
    <w:p w14:paraId="2DEC9C35" w14:textId="3798935B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; }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Color.Black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1ACE6191" w14:textId="7359EE9C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symm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 } = 0;</w:t>
      </w:r>
    </w:p>
    <w:p w14:paraId="4F4EC2E7" w14:textId="5C23CDBB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IsFillMode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; }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2FA98B12" w14:textId="649870E6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&lt;(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)&gt;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pixels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&lt;(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)&gt;();</w:t>
      </w:r>
    </w:p>
    <w:p w14:paraId="1649090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Polotno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</w:t>
      </w:r>
    </w:p>
    <w:p w14:paraId="0AED3DE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A6D466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DoubleBuffered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5D33863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BackColor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Color.White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1CB08B7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MouseClick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Polotno_MouseClick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3BE29FB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40DF0B2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OnPaint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PaintEventArgs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5D7C5F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D84AA3" w14:textId="609D9602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base.OnPaint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(e);</w:t>
      </w:r>
    </w:p>
    <w:p w14:paraId="09B41DE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pixels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</w:t>
      </w:r>
    </w:p>
    <w:p w14:paraId="5DEB8307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F0E7D2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SolidBrush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SolidBrush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p.col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))</w:t>
      </w:r>
    </w:p>
    <w:p w14:paraId="59E44AA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6111B2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e.Graphics.FillRectangle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p.pos.X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p.pos.Y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58F89399" w14:textId="1890B44E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3433803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e.Graphics.DrawRectangle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Pens.Gray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p.pos.X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p.pos.Y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54C8A65A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BED9DA9" w14:textId="0261C531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C6581B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Polotno_MouseClick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MouseEventArgs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52EB31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B99447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x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e.X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63C70C69" w14:textId="7BD6ACC2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y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e.Y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17F2E477" w14:textId="72B76AD2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(x, y,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3C4CBCD6" w14:textId="0189DE53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ApplySymmetry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(x, y);</w:t>
      </w:r>
    </w:p>
    <w:p w14:paraId="66F5346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Invalidate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();</w:t>
      </w:r>
    </w:p>
    <w:p w14:paraId="0003D275" w14:textId="2122B626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DAD90F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y, Color c)</w:t>
      </w:r>
    </w:p>
    <w:p w14:paraId="76A04CD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8E5F991" w14:textId="4BB298C9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(x &lt; 0 || y &lt; 0)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65167E3C" w14:textId="1D9C393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pixels.RemoveAll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p.pos.X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== x &amp;&amp;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p.pos.Y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== y);</w:t>
      </w:r>
    </w:p>
    <w:p w14:paraId="2AF5B73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pixels.Add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(x, y), c));</w:t>
      </w:r>
    </w:p>
    <w:p w14:paraId="1576B593" w14:textId="0D4BBB3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6207CE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ApplySymmetry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y)</w:t>
      </w:r>
    </w:p>
    <w:p w14:paraId="2765769A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A83B80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141CBFB5" w14:textId="2D59E45B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CellSize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2DF348BD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(symm)</w:t>
      </w:r>
    </w:p>
    <w:p w14:paraId="693A472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BC8DB30" w14:textId="0AE1BA7C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1: </w:t>
      </w:r>
    </w:p>
    <w:p w14:paraId="638DC4D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x - 1, y,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351FEB63" w14:textId="10BBD355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2496140D" w14:textId="3986662C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2C8BFD7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y - 1,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0B5463D2" w14:textId="740A7182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3F862AB5" w14:textId="225DB065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3: </w:t>
      </w:r>
    </w:p>
    <w:p w14:paraId="19213D2B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x - 1, y,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2B34652D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y - 1,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141A3EED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x - 1,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y - 1,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4DECB9D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12973DC3" w14:textId="4709D755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4: </w:t>
      </w:r>
    </w:p>
    <w:p w14:paraId="4F291D5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AddPixel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x - 1,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- y - 1,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ActiveColor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77572842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65B058C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84C514E" w14:textId="5F96AEDE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D823F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</w:t>
      </w:r>
    </w:p>
    <w:p w14:paraId="58E93DC2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6F312B2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pixels.Clear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();</w:t>
      </w:r>
    </w:p>
    <w:p w14:paraId="3620FAA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Invalidate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();</w:t>
      </w:r>
    </w:p>
    <w:p w14:paraId="1CFEDAEA" w14:textId="32BF766E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21074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SaveToFile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 { }</w:t>
      </w:r>
    </w:p>
    <w:p w14:paraId="2620A7C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LoadFromFile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 { }</w:t>
      </w:r>
    </w:p>
    <w:p w14:paraId="4DD047E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SaveAsImage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 { }</w:t>
      </w:r>
    </w:p>
    <w:p w14:paraId="4A62D92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PrintPattern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 { }</w:t>
      </w:r>
    </w:p>
    <w:p w14:paraId="4D32B45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71025A" w14:textId="2D3E6140" w:rsid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>}</w:t>
      </w:r>
    </w:p>
    <w:p w14:paraId="0C4A8C7E" w14:textId="77777777" w:rsid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496DA5" w14:textId="4DEE2161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Form1</w:t>
      </w:r>
    </w:p>
    <w:p w14:paraId="4955947D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732E506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52CF8D2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68110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lr9_2</w:t>
      </w:r>
    </w:p>
    <w:p w14:paraId="566201E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>{</w:t>
      </w:r>
    </w:p>
    <w:p w14:paraId="08F0A68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13327E0A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31A010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67A72B22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32EA84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();</w:t>
      </w:r>
    </w:p>
    <w:p w14:paraId="3BDC1FAC" w14:textId="084F591B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6B7D817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buttonColor_Click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5E98C3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BB5447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(colorDialog1.ShowDialog() ==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</w:t>
      </w:r>
    </w:p>
    <w:p w14:paraId="740F85C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polotno1.ActiveColor = colorDialog1.Color;</w:t>
      </w:r>
    </w:p>
    <w:p w14:paraId="4A0EE8B2" w14:textId="671A14A8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901C7D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rbHoriz_CheckedChanged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145C280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E791CE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polotno1.symm = 2;</w:t>
      </w:r>
    </w:p>
    <w:p w14:paraId="3F98ED2D" w14:textId="6E97658B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CF9BE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rbVert_CheckedChanged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F9CF4D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369A29D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polotno1.symm = 1;</w:t>
      </w:r>
    </w:p>
    <w:p w14:paraId="46903807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C239F7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366EE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rbBoth_CheckedChanged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6E497A4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3E4878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polotno1.symm = 3;</w:t>
      </w:r>
    </w:p>
    <w:p w14:paraId="110D2220" w14:textId="411F70A5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E2E09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rbCenter_CheckedChanged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DCEFF2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920915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polotno1.symm = 4;</w:t>
      </w:r>
    </w:p>
    <w:p w14:paraId="44F803B2" w14:textId="6E313A30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B2969B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rbNone_CheckedChanged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348BB6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84B665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polotno1.symm = 0;</w:t>
      </w:r>
    </w:p>
    <w:p w14:paraId="5BE539D9" w14:textId="719231E1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3E9168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buttonClear_Click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011BA3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322B2C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polotno1.Clear();</w:t>
      </w:r>
    </w:p>
    <w:p w14:paraId="7FE78A23" w14:textId="10907B0E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AB69A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btnSave_Click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B0239E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F7489A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();</w:t>
      </w:r>
    </w:p>
    <w:p w14:paraId="54D23FD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sfd.Filter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Stitch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Project|*.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stitch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";</w:t>
      </w:r>
    </w:p>
    <w:p w14:paraId="20E8B37D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sfd.ShowDialog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</w:t>
      </w:r>
    </w:p>
    <w:p w14:paraId="1A3A90B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polotno1.SaveToFile(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sfd.FileName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3098C7F7" w14:textId="11CD745F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3C099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btnLoad_Click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A4A101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6595CB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ofd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();</w:t>
      </w:r>
    </w:p>
    <w:p w14:paraId="7D47929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ofd.Filter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Stitch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Project|*.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stitch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";</w:t>
      </w:r>
    </w:p>
    <w:p w14:paraId="3DCF226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ofd.ShowDialog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</w:t>
      </w:r>
    </w:p>
    <w:p w14:paraId="4E671C1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polotno1.LoadFromFile(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ofd.FileName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68C742F0" w14:textId="11F6216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5FCE1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btnImage_Click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97277E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76F15E4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();</w:t>
      </w:r>
    </w:p>
    <w:p w14:paraId="1BA7830E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sfd.Filter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= "JPEG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|*.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jpg|PNG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|*.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";</w:t>
      </w:r>
    </w:p>
    <w:p w14:paraId="045B5E8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sfd.ShowDialog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</w:t>
      </w:r>
    </w:p>
    <w:p w14:paraId="4046C5A6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polotno1.SaveAsImage(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sfd.FileName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);</w:t>
      </w:r>
    </w:p>
    <w:p w14:paraId="4475AFD4" w14:textId="2A6C2B6F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1E7299C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btnPrint_Click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C343E7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B4CE0DB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polotno1.PrintPattern();</w:t>
      </w:r>
    </w:p>
    <w:p w14:paraId="7AE694E6" w14:textId="12CB11F3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EB310A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chkFill_CheckedChanged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BC545A5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A0D8BE7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polotno1.IsFillMode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chkFill.Checked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63194234" w14:textId="137C5BD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5B0DB030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rbPencil_CheckedChanged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72CFF7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4519D39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rbPencil.Checked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)</w:t>
      </w:r>
    </w:p>
    <w:p w14:paraId="5A096C7F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        polotno1.IsFillMode = </w:t>
      </w:r>
      <w:proofErr w:type="spellStart"/>
      <w:r w:rsidRPr="00810EF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10EFC">
        <w:rPr>
          <w:rFonts w:ascii="Times New Roman" w:hAnsi="Times New Roman" w:cs="Times New Roman"/>
          <w:sz w:val="28"/>
          <w:szCs w:val="28"/>
        </w:rPr>
        <w:t>;</w:t>
      </w:r>
    </w:p>
    <w:p w14:paraId="36942758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B62153" w14:textId="77777777" w:rsidR="00810EFC" w:rsidRP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EF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D8509C" w14:textId="22295C7F" w:rsid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EFC">
        <w:rPr>
          <w:rFonts w:ascii="Times New Roman" w:hAnsi="Times New Roman" w:cs="Times New Roman"/>
          <w:sz w:val="28"/>
          <w:szCs w:val="28"/>
        </w:rPr>
        <w:t>}</w:t>
      </w:r>
    </w:p>
    <w:p w14:paraId="27510A7B" w14:textId="77777777" w:rsidR="00810EFC" w:rsidRDefault="00810EFC" w:rsidP="00810E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C0CD65" w14:textId="6E055FC7" w:rsidR="00810EFC" w:rsidRDefault="00810EFC" w:rsidP="00810EF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0EFC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B1B8A2A" w14:textId="7F5A6399" w:rsidR="00810EFC" w:rsidRDefault="00810EFC" w:rsidP="00810EF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0EF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ABDF50" wp14:editId="24126872">
            <wp:extent cx="5029200" cy="2972440"/>
            <wp:effectExtent l="0" t="0" r="0" b="0"/>
            <wp:docPr id="60175643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5643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548" cy="297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98DA" w14:textId="77777777" w:rsidR="00810EFC" w:rsidRDefault="00810EFC" w:rsidP="00810EF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48EF0" w14:textId="77777777" w:rsidR="00810EFC" w:rsidRDefault="00810EFC" w:rsidP="00810EF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A104F" w14:textId="0BDF501E" w:rsidR="00810EFC" w:rsidRDefault="00810EFC" w:rsidP="00810EFC">
      <w:pPr>
        <w:shd w:val="clear" w:color="auto" w:fill="D1D1D1" w:themeFill="background2" w:themeFillShade="E6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3</w:t>
      </w:r>
    </w:p>
    <w:p w14:paraId="1A8A97FF" w14:textId="77777777" w:rsidR="00833D1C" w:rsidRDefault="00833D1C" w:rsidP="00833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54F024" w14:textId="011E8862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3D1C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Game.cs</w:t>
      </w:r>
      <w:proofErr w:type="spellEnd"/>
    </w:p>
    <w:p w14:paraId="0001B32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lr9_3;</w:t>
      </w:r>
    </w:p>
    <w:p w14:paraId="5C430C5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133CC398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1D284DB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System.Threading.Tasks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2E3A923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18072F6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B3495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lr9_3</w:t>
      </w:r>
    </w:p>
    <w:p w14:paraId="0711087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>{</w:t>
      </w:r>
    </w:p>
    <w:p w14:paraId="337E74C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UserControl</w:t>
      </w:r>
      <w:proofErr w:type="spellEnd"/>
    </w:p>
    <w:p w14:paraId="1551DA7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0360216" w14:textId="38FCCFC3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58F49365" w14:textId="0E561971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OnFinished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39C763E8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100;</w:t>
      </w:r>
    </w:p>
    <w:p w14:paraId="3150896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)?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79B52C1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9FE4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</w:t>
      </w:r>
    </w:p>
    <w:p w14:paraId="1B4C7DA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07D2850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this.Size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);</w:t>
      </w:r>
    </w:p>
    <w:p w14:paraId="3C806B3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this.MouseClick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Game_MouseClick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259D006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DoubleBuffered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781BEF5D" w14:textId="55BB4D05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BAB2C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Game_MouseClick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MouseEventArgs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F6A5198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CC8F60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e.Y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649270A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c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e.X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66D2C47F" w14:textId="0D86A936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(r &lt; 0 || r &gt; 2 || c &lt; 0 || c &gt; 2)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119D2153" w14:textId="021641C8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Logic.MakeMove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(r, c))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6DF7B104" w14:textId="2AE63BDF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Invalidate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();</w:t>
      </w:r>
    </w:p>
    <w:p w14:paraId="34CEB0FE" w14:textId="5D93A5EA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winner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Logic.CheckWinner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();</w:t>
      </w:r>
    </w:p>
    <w:p w14:paraId="7868BD4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</w:t>
      </w:r>
    </w:p>
    <w:p w14:paraId="3DECF6D0" w14:textId="0450F2EE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6C567F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CalculateWinLine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();</w:t>
      </w:r>
    </w:p>
    <w:p w14:paraId="78C4C0FA" w14:textId="30843DAC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Refresh</w:t>
      </w:r>
      <w:proofErr w:type="spellEnd"/>
    </w:p>
    <w:p w14:paraId="025236BB" w14:textId="5C3EC593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Task.Delay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(300);</w:t>
      </w:r>
    </w:p>
    <w:p w14:paraId="270A522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OnFinished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?.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);</w:t>
      </w:r>
    </w:p>
    <w:p w14:paraId="51FEF1D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11070307" w14:textId="6F2E8D4A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0BE00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Logic.CurrentPlayer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Logic.CurrentPlayer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== "X" ? "O" : "X";</w:t>
      </w:r>
    </w:p>
    <w:p w14:paraId="439D9CF8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Invalidate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();</w:t>
      </w:r>
    </w:p>
    <w:p w14:paraId="4048EF08" w14:textId="67EF3782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06D10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CalculateWinLine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</w:t>
      </w:r>
    </w:p>
    <w:p w14:paraId="258F0D6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F31EE4F" w14:textId="5F315828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2990233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i = 0; i &lt; 3; i++)</w:t>
      </w:r>
    </w:p>
    <w:p w14:paraId="19A4D37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3527E0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[i, 0]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6EBA035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[i, 0]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[i, 1] &amp;&amp;</w:t>
      </w:r>
    </w:p>
    <w:p w14:paraId="71204720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[i, 1]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[i, 2])</w:t>
      </w:r>
    </w:p>
    <w:p w14:paraId="7E557AF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05AC4D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y = i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/ 2;</w:t>
      </w:r>
    </w:p>
    <w:p w14:paraId="253F7DF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(10, y),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- 10, y));</w:t>
      </w:r>
    </w:p>
    <w:p w14:paraId="0FCF8C1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283D829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F34B477" w14:textId="030FDFE2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3FC000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i = 0; i &lt; 3; i++)</w:t>
      </w:r>
    </w:p>
    <w:p w14:paraId="459A4C0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B64BFC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i]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731E177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i]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[1, i] &amp;&amp;</w:t>
      </w:r>
    </w:p>
    <w:p w14:paraId="64766EA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[1, i]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[2, i])</w:t>
      </w:r>
    </w:p>
    <w:p w14:paraId="2E80728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0B5BDA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x = i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/ 2;</w:t>
      </w:r>
    </w:p>
    <w:p w14:paraId="2739234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(x, 10),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(x,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- 10));</w:t>
      </w:r>
    </w:p>
    <w:p w14:paraId="560C424C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2F584B1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61B3DF9" w14:textId="130CA36B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E25434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0]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769237F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0]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[1, 1] &amp;&amp;</w:t>
      </w:r>
    </w:p>
    <w:p w14:paraId="62798AF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[1, 1]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[2, 2])</w:t>
      </w:r>
    </w:p>
    <w:p w14:paraId="6BD430C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65FBAA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(10, 10),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- 10,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- 10));</w:t>
      </w:r>
    </w:p>
    <w:p w14:paraId="61885E6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5C8F11CC" w14:textId="66E5E9D5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AAA1F0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2]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6813646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2]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[1, 1] &amp;&amp;</w:t>
      </w:r>
    </w:p>
    <w:p w14:paraId="4B00ADB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[1, 1]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[2, 0])</w:t>
      </w:r>
    </w:p>
    <w:p w14:paraId="7414686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DF6BA2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- 10, 10),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(10,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- 10));</w:t>
      </w:r>
    </w:p>
    <w:p w14:paraId="0D4FFF3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50FF091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FDE8580" w14:textId="1D48766F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B45598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OnPaint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PaintEventArgs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F4476B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08C3EA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base.OnPaint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(e);</w:t>
      </w:r>
    </w:p>
    <w:p w14:paraId="41521FBF" w14:textId="77777777" w:rsid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g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e.Graphics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402BEA05" w14:textId="58B8B705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Pens.Black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);</w:t>
      </w:r>
    </w:p>
    <w:p w14:paraId="6FBD946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Pens.Black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2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0, 2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);</w:t>
      </w:r>
    </w:p>
    <w:p w14:paraId="56F27A3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Pens.Black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, cell);</w:t>
      </w:r>
    </w:p>
    <w:p w14:paraId="1815C9F4" w14:textId="0698AF91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Pens.Black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0, 2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3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2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);</w:t>
      </w:r>
    </w:p>
    <w:p w14:paraId="16F165D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r = 0; r &lt; 3; r++)</w:t>
      </w:r>
    </w:p>
    <w:p w14:paraId="45DBC40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AFC878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c = 0; c &lt; 3; c++)</w:t>
      </w:r>
    </w:p>
    <w:p w14:paraId="64E916D8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D1E488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s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[r, c];</w:t>
      </w:r>
    </w:p>
    <w:p w14:paraId="6DD0C6F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(s == "X")</w:t>
      </w:r>
    </w:p>
    <w:p w14:paraId="7D6D075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5ABF246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Pens.Red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c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+ 20, r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+ 20, c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+ 80, r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+ 80);</w:t>
      </w:r>
    </w:p>
    <w:p w14:paraId="71E4DCE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Pens.Red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c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+ 80, r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+ 20, c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+ 20, r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+ 80);</w:t>
      </w:r>
    </w:p>
    <w:p w14:paraId="73FCA24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3DEA558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(s == "O")</w:t>
      </w:r>
    </w:p>
    <w:p w14:paraId="61E03738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71B34000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g.DrawEllipse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Pens.Blue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c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+ 20, r *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+ 20, 60, 60);</w:t>
      </w:r>
    </w:p>
    <w:p w14:paraId="04AB25F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34DCC9E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ADE8234" w14:textId="2A94049A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35F36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</w:t>
      </w:r>
    </w:p>
    <w:p w14:paraId="11C7D9E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AFFA68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Color.Green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, 6))</w:t>
      </w:r>
    </w:p>
    <w:p w14:paraId="7CA4253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034943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WinLine.Value.start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WinLine.Value.end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);</w:t>
      </w:r>
    </w:p>
    <w:p w14:paraId="3C269E6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096C30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50B06F" w14:textId="0B8140E5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8D689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</w:t>
      </w:r>
    </w:p>
    <w:p w14:paraId="69F15F2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BDBA11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Logic.Reset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();</w:t>
      </w:r>
    </w:p>
    <w:p w14:paraId="63C01EB0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WinLine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5C66214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Invalidate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();</w:t>
      </w:r>
    </w:p>
    <w:p w14:paraId="5517646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72B0E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BC1CED" w14:textId="33FA968B" w:rsidR="00833D1C" w:rsidRDefault="00833D1C" w:rsidP="00833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>}</w:t>
      </w:r>
    </w:p>
    <w:p w14:paraId="2AD322B1" w14:textId="77777777" w:rsidR="00833D1C" w:rsidRDefault="00833D1C" w:rsidP="00833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16F8D" w14:textId="17DB9C2C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3D1C">
        <w:rPr>
          <w:rFonts w:ascii="Times New Roman" w:hAnsi="Times New Roman" w:cs="Times New Roman"/>
          <w:b/>
          <w:bCs/>
          <w:sz w:val="28"/>
          <w:szCs w:val="28"/>
          <w:lang w:val="en-US"/>
        </w:rPr>
        <w:t>Play.cs</w:t>
      </w:r>
      <w:proofErr w:type="spellEnd"/>
    </w:p>
    <w:p w14:paraId="7ACD8E5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3ADAABD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00650C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lr9_3</w:t>
      </w:r>
    </w:p>
    <w:p w14:paraId="143171C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>{</w:t>
      </w:r>
    </w:p>
    <w:p w14:paraId="47E78370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Play</w:t>
      </w:r>
      <w:proofErr w:type="spellEnd"/>
    </w:p>
    <w:p w14:paraId="17AA41D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9ACD35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[,]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[3, 3];</w:t>
      </w:r>
    </w:p>
    <w:p w14:paraId="75CD99BE" w14:textId="696B1BD3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CurrentPlayer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"X";</w:t>
      </w:r>
    </w:p>
    <w:p w14:paraId="6B8FF8F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</w:t>
      </w:r>
    </w:p>
    <w:p w14:paraId="0D4E3D8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D9BF16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[3, 3];</w:t>
      </w:r>
    </w:p>
    <w:p w14:paraId="328922E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CurrentPlayer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= "X";</w:t>
      </w:r>
    </w:p>
    <w:p w14:paraId="5A12A6D7" w14:textId="4D175E32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8977A5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MakeMove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r,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c)</w:t>
      </w:r>
    </w:p>
    <w:p w14:paraId="063C6B1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97B72B4" w14:textId="14857743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[r, c]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) return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5FEC232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[r, c] 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CurrentPlayer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010D7F1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05847F32" w14:textId="5F3D09AC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7104FF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CheckWinner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</w:t>
      </w:r>
    </w:p>
    <w:p w14:paraId="57D9B14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24F963C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i = 0; i &lt; 3; i++)</w:t>
      </w:r>
    </w:p>
    <w:p w14:paraId="62433BB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8568CA2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[i, 0]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3B5E02A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[i, 0]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[i, 1] &amp;&amp;</w:t>
      </w:r>
    </w:p>
    <w:p w14:paraId="2099D9A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[i, 1]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[i, 2])</w:t>
      </w:r>
    </w:p>
    <w:p w14:paraId="06298348" w14:textId="43A8FE80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Board[i, 0];</w:t>
      </w:r>
    </w:p>
    <w:p w14:paraId="019E1FB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i]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2A33C96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i]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[1, i] &amp;&amp;</w:t>
      </w:r>
    </w:p>
    <w:p w14:paraId="1FC191E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[1, i]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[2, i])</w:t>
      </w:r>
    </w:p>
    <w:p w14:paraId="60069C4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[0, i];</w:t>
      </w:r>
    </w:p>
    <w:p w14:paraId="777349FC" w14:textId="79AB6E2D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CEA2D6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0]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5EDC8EC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0]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[1, 1] &amp;&amp;</w:t>
      </w:r>
    </w:p>
    <w:p w14:paraId="4E5E314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[1, 1]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[2, 2])</w:t>
      </w:r>
    </w:p>
    <w:p w14:paraId="0A24822C" w14:textId="40AEB274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[0, 0];</w:t>
      </w:r>
    </w:p>
    <w:p w14:paraId="35A298A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2] !=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&amp;&amp;</w:t>
      </w:r>
    </w:p>
    <w:p w14:paraId="39C6B06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[0, 2]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[1, 1] &amp;&amp;</w:t>
      </w:r>
    </w:p>
    <w:p w14:paraId="166B588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[1, 1] ==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[2, 0])</w:t>
      </w:r>
    </w:p>
    <w:p w14:paraId="684D1C7F" w14:textId="0900DA98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[0, 2];</w:t>
      </w:r>
    </w:p>
    <w:p w14:paraId="714B134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6830184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821767A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2160AF" w14:textId="56CAEFC0" w:rsid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>}</w:t>
      </w:r>
    </w:p>
    <w:p w14:paraId="13855162" w14:textId="77777777" w:rsid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C98E92" w14:textId="376EEAEC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Form1</w:t>
      </w:r>
    </w:p>
    <w:p w14:paraId="48AB996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lr9_3;</w:t>
      </w:r>
    </w:p>
    <w:p w14:paraId="7A29B53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2D1A489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6460811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44D87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3D1C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lr9_3</w:t>
      </w:r>
    </w:p>
    <w:p w14:paraId="1D32601F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>{</w:t>
      </w:r>
    </w:p>
    <w:p w14:paraId="309E52E4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44DEAF3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DF3FE1C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04685610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1BA47C7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();</w:t>
      </w:r>
    </w:p>
    <w:p w14:paraId="52607E53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game1.OnFinished +=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GameFinished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;</w:t>
      </w:r>
    </w:p>
    <w:p w14:paraId="224BE613" w14:textId="5AD48C9B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4C632B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GameFinished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</w:t>
      </w:r>
    </w:p>
    <w:p w14:paraId="399C4E80" w14:textId="2723084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C7C5965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, $"Переможець: {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}", "Гра",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MessageBoxButtons.OK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MessageBoxIcon.Information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);</w:t>
      </w:r>
    </w:p>
    <w:p w14:paraId="097E49D1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E28D66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575DEB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btnStart_Click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D1C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833D1C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74BACE5E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D8BEFB9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    game1.Restart();</w:t>
      </w:r>
    </w:p>
    <w:p w14:paraId="3C78648C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1B62E9D" w14:textId="77777777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5DFCF3" w14:textId="7527427B" w:rsid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D1C">
        <w:rPr>
          <w:rFonts w:ascii="Times New Roman" w:hAnsi="Times New Roman" w:cs="Times New Roman"/>
          <w:sz w:val="28"/>
          <w:szCs w:val="28"/>
        </w:rPr>
        <w:t>}</w:t>
      </w:r>
    </w:p>
    <w:p w14:paraId="7A7A5980" w14:textId="77777777" w:rsid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888CB1" w14:textId="5BDE727D" w:rsidR="00833D1C" w:rsidRPr="00833D1C" w:rsidRDefault="00833D1C" w:rsidP="00833D1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3D1C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110BBA14" w14:textId="3D772BC6" w:rsidR="00833D1C" w:rsidRDefault="00833D1C" w:rsidP="00833D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73089" wp14:editId="150FCD63">
            <wp:extent cx="3162741" cy="3658111"/>
            <wp:effectExtent l="0" t="0" r="0" b="0"/>
            <wp:docPr id="428982300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2300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AB77" w14:textId="77777777" w:rsidR="00833D1C" w:rsidRDefault="00833D1C" w:rsidP="00833D1C">
      <w:pPr>
        <w:rPr>
          <w:rFonts w:ascii="Times New Roman" w:hAnsi="Times New Roman" w:cs="Times New Roman"/>
          <w:sz w:val="28"/>
          <w:szCs w:val="28"/>
        </w:rPr>
      </w:pPr>
    </w:p>
    <w:p w14:paraId="27C887BC" w14:textId="26D8718A" w:rsidR="00833D1C" w:rsidRPr="00833D1C" w:rsidRDefault="00833D1C" w:rsidP="00833D1C">
      <w:pPr>
        <w:rPr>
          <w:rFonts w:ascii="Times New Roman" w:hAnsi="Times New Roman" w:cs="Times New Roman"/>
          <w:sz w:val="28"/>
          <w:szCs w:val="28"/>
        </w:rPr>
      </w:pPr>
      <w:r w:rsidRPr="00833D1C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122">
        <w:rPr>
          <w:rFonts w:ascii="Times New Roman" w:hAnsi="Times New Roman" w:cs="Times New Roman"/>
          <w:sz w:val="28"/>
          <w:szCs w:val="28"/>
        </w:rPr>
        <w:t>Набу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DD7122">
        <w:rPr>
          <w:rFonts w:ascii="Times New Roman" w:hAnsi="Times New Roman" w:cs="Times New Roman"/>
          <w:sz w:val="28"/>
          <w:szCs w:val="28"/>
        </w:rPr>
        <w:t xml:space="preserve"> навик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D7122">
        <w:rPr>
          <w:rFonts w:ascii="Times New Roman" w:hAnsi="Times New Roman" w:cs="Times New Roman"/>
          <w:sz w:val="28"/>
          <w:szCs w:val="28"/>
        </w:rPr>
        <w:t xml:space="preserve"> створення  нащадків класів. Засво</w:t>
      </w:r>
      <w:r>
        <w:rPr>
          <w:rFonts w:ascii="Times New Roman" w:hAnsi="Times New Roman" w:cs="Times New Roman"/>
          <w:sz w:val="28"/>
          <w:szCs w:val="28"/>
        </w:rPr>
        <w:t>їла при</w:t>
      </w:r>
      <w:r w:rsidRPr="00DD7122">
        <w:rPr>
          <w:rFonts w:ascii="Times New Roman" w:hAnsi="Times New Roman" w:cs="Times New Roman"/>
          <w:sz w:val="28"/>
          <w:szCs w:val="28"/>
        </w:rPr>
        <w:t>нцип ( наслідування( спадковості) в ООП(</w:t>
      </w:r>
      <w:r w:rsidRPr="00DD712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D7122">
        <w:rPr>
          <w:rFonts w:ascii="Times New Roman" w:hAnsi="Times New Roman" w:cs="Times New Roman"/>
          <w:sz w:val="28"/>
          <w:szCs w:val="28"/>
        </w:rPr>
        <w:t>#).</w:t>
      </w:r>
    </w:p>
    <w:sectPr w:rsidR="00833D1C" w:rsidRPr="00833D1C" w:rsidSect="002C3840">
      <w:headerReference w:type="default" r:id="rId11"/>
      <w:footerReference w:type="default" r:id="rId12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CEBA7" w14:textId="77777777" w:rsidR="00D875CD" w:rsidRDefault="00D875CD" w:rsidP="00976264">
      <w:pPr>
        <w:spacing w:after="0" w:line="240" w:lineRule="auto"/>
      </w:pPr>
      <w:r>
        <w:separator/>
      </w:r>
    </w:p>
  </w:endnote>
  <w:endnote w:type="continuationSeparator" w:id="0">
    <w:p w14:paraId="0D8A8B0F" w14:textId="77777777" w:rsidR="00D875CD" w:rsidRDefault="00D875CD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4272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E953E" w14:textId="77777777" w:rsidR="00D875CD" w:rsidRDefault="00D875CD" w:rsidP="00976264">
      <w:pPr>
        <w:spacing w:after="0" w:line="240" w:lineRule="auto"/>
      </w:pPr>
      <w:r>
        <w:separator/>
      </w:r>
    </w:p>
  </w:footnote>
  <w:footnote w:type="continuationSeparator" w:id="0">
    <w:p w14:paraId="35F6DBA8" w14:textId="77777777" w:rsidR="00D875CD" w:rsidRDefault="00D875CD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ED4B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89FA48" wp14:editId="78539DB4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144125"/>
              <wp:effectExtent l="0" t="19050" r="27305" b="28575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144125"/>
                        <a:chOff x="1228" y="0"/>
                        <a:chExt cx="6563995" cy="7560000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560000"/>
                          <a:chOff x="1228" y="0"/>
                          <a:chExt cx="10537" cy="16282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7216CF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3D2210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A190B3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E3AAC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1B53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24063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19BA8F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635AE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FB456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5CB28F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3C618F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3141F2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B2FA7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57" y="14875"/>
                            <a:ext cx="3940" cy="13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52C5DE" w14:textId="77777777" w:rsidR="00DD7122" w:rsidRDefault="00DD7122" w:rsidP="00DD712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14:paraId="699895EC" w14:textId="40FEB42C" w:rsidR="00DD7122" w:rsidRPr="00DD7122" w:rsidRDefault="00DD7122" w:rsidP="00DD7122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</w:pPr>
                              <w:r w:rsidRPr="00DD712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  <w:t>Проектування класів n та компонент.</w:t>
                              </w:r>
                            </w:p>
                            <w:p w14:paraId="4A020460" w14:textId="1FB47927" w:rsidR="00976264" w:rsidRDefault="00976264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D775A8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F07B6A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D88997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189848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347846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B6F03E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C59D9F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6607DF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ABDA4A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89818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2D20A8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5D17BC" w14:textId="5901743A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DD7122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09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4125D8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F92E97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2ED266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89FA48" id="Групувати 2" o:spid="_x0000_s1026" style="position:absolute;margin-left:42.6pt;margin-top:17.1pt;width:516.85pt;height:798.75pt;z-index:251659264;mso-position-horizontal-relative:page;mso-position-vertical-relative:page" coordorigin="12" coordsize="6563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">
              <v:group id="Группа 22" o:spid="_x0000_s1027" style="position:absolute;left:12;width:65640;height:75600" coordorigin="1228" coordsize="10537,16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B7216CF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6D3D2210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7AA190B3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63E3AAC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17A1B53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06240631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5119BA8F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7D635AE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1DFB4561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095CB28F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1C3C618F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293141F2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79FB2FA7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57;top:14875;width:394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" stroked="f">
                  <v:textbox inset="0,.3mm,0,.3mm">
                    <w:txbxContent>
                      <w:p w14:paraId="0652C5DE" w14:textId="77777777" w:rsidR="00DD7122" w:rsidRDefault="00DD7122" w:rsidP="00DD712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</w:rPr>
                        </w:pPr>
                      </w:p>
                      <w:p w14:paraId="699895EC" w14:textId="40FEB42C" w:rsidR="00DD7122" w:rsidRPr="00DD7122" w:rsidRDefault="00DD7122" w:rsidP="00DD712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</w:rPr>
                        </w:pPr>
                        <w:r w:rsidRPr="00DD7122"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</w:rPr>
                          <w:t>Проектування класів n та компонент.</w:t>
                        </w:r>
                      </w:p>
                      <w:p w14:paraId="4A020460" w14:textId="1FB47927" w:rsidR="00976264" w:rsidRDefault="00976264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12D775A8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3FF07B6A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3BD88997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4D189848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10347846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62B6F03E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5FC59D9F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286607DF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19ABDA4A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29E89818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662D20A8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0B5D17BC" w14:textId="5901743A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DD7122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09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574125D8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68F92E97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722ED266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3F541197" w14:textId="77777777" w:rsidR="00976264" w:rsidRPr="00976264" w:rsidRDefault="00976264" w:rsidP="00976264">
    <w:pPr>
      <w:pStyle w:val="ae"/>
      <w:rPr>
        <w:b/>
        <w:lang w:val="ru-RU"/>
      </w:rPr>
    </w:pPr>
  </w:p>
  <w:p w14:paraId="1733A24D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981" w14:textId="77777777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AD604D7" wp14:editId="3F848F16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C3EAF4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28F9F7A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19B8A2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2462B7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E52233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8F4E49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B1E319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04653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DBA4AB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CC9488" w14:textId="27AE16A4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ЛР.ОК24.ПІ232.14.0</w:t>
                              </w:r>
                              <w:r w:rsidR="00DD7122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9</w:t>
                              </w:r>
                            </w:p>
                            <w:p w14:paraId="7A6AEDA2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732B63F3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62A6441B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F8FB021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D604D7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0BC3EAF4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28F9F7A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7F19B8A2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112462B7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5CE52233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788F4E49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26B1E319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77046531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01DBA4AB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23CC9488" w14:textId="27AE16A4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ЛР.ОК24.ПІ232.14.0</w:t>
                        </w:r>
                        <w:r w:rsidR="00DD7122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9</w:t>
                        </w:r>
                      </w:p>
                      <w:p w14:paraId="7A6AEDA2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732B63F3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62A6441B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F8FB021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22"/>
    <w:rsid w:val="000428B1"/>
    <w:rsid w:val="000927D4"/>
    <w:rsid w:val="000E2AAA"/>
    <w:rsid w:val="00102B5F"/>
    <w:rsid w:val="002C3840"/>
    <w:rsid w:val="00347130"/>
    <w:rsid w:val="006D05C1"/>
    <w:rsid w:val="00810EFC"/>
    <w:rsid w:val="00827F73"/>
    <w:rsid w:val="00833D1C"/>
    <w:rsid w:val="00976264"/>
    <w:rsid w:val="00AA638D"/>
    <w:rsid w:val="00B559E2"/>
    <w:rsid w:val="00BC1D22"/>
    <w:rsid w:val="00D875CD"/>
    <w:rsid w:val="00DD7122"/>
    <w:rsid w:val="00F52CA7"/>
    <w:rsid w:val="00F85BE9"/>
    <w:rsid w:val="00FD1DDB"/>
    <w:rsid w:val="00FE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EEBEC"/>
  <w15:chartTrackingRefBased/>
  <w15:docId w15:val="{CE3F0366-A211-4D2A-9C1F-C4EF4FE4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%20&#1053;&#1054;&#1052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 НОМ.dotx</Template>
  <TotalTime>269</TotalTime>
  <Pages>12</Pages>
  <Words>2143</Words>
  <Characters>11468</Characters>
  <Application>Microsoft Office Word</Application>
  <DocSecurity>0</DocSecurity>
  <Lines>716</Lines>
  <Paragraphs>716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Nikitiuk Oleksandra</cp:lastModifiedBy>
  <cp:revision>2</cp:revision>
  <dcterms:created xsi:type="dcterms:W3CDTF">2025-11-25T22:06:00Z</dcterms:created>
  <dcterms:modified xsi:type="dcterms:W3CDTF">2025-11-28T16:59:00Z</dcterms:modified>
</cp:coreProperties>
</file>