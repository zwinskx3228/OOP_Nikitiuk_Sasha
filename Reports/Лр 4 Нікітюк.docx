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A01B" w14:textId="77777777" w:rsidR="00976264" w:rsidRDefault="000927D4" w:rsidP="000927D4">
      <w:pPr>
        <w:shd w:val="clear" w:color="auto" w:fill="ADADAD" w:themeFill="background2" w:themeFillShade="BF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7D4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2C38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F6B40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A494349" w14:textId="77777777" w:rsidR="002F6B40" w:rsidRDefault="002F6B40" w:rsidP="002F6B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4214DE" w14:textId="246BEABD" w:rsidR="002F6B40" w:rsidRDefault="002F6B40" w:rsidP="002F6B40">
      <w:pPr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Мета:</w:t>
      </w:r>
      <w:r w:rsidRPr="002F6B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6B40">
        <w:rPr>
          <w:rFonts w:ascii="Times New Roman" w:hAnsi="Times New Roman" w:cs="Times New Roman"/>
          <w:sz w:val="28"/>
          <w:szCs w:val="28"/>
        </w:rPr>
        <w:t>навчитися організовувати класи та похідні класи з своїми даними та властивостями: визначати структуру класу, типи даних та методів, організовувати необхідні конструктори та деструктори, використовувати специфікатори доступу; будувати ієрархію класів, використовуючи множинне наслідування; визначати та оперувати об’єктами цих класів; отримати практичні вміння та навички проектування та побудови ієрархії класів. Отримати практичні навички використання інтерфейсів.</w:t>
      </w:r>
    </w:p>
    <w:p w14:paraId="01AE97E7" w14:textId="1D9CB8BB" w:rsidR="002F6B40" w:rsidRPr="002F6B40" w:rsidRDefault="002F6B40" w:rsidP="002F6B40">
      <w:pPr>
        <w:shd w:val="clear" w:color="auto" w:fill="D1D1D1" w:themeFill="background2" w:themeFillShade="E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6B40"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</w:p>
    <w:p w14:paraId="19E1325E" w14:textId="5A60E696" w:rsidR="002F6B40" w:rsidRPr="002F6B40" w:rsidRDefault="002F6B40" w:rsidP="002F6B40">
      <w:pPr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Необхідно побудувати ієрархію класів що відповідає схемі наслідування, наведеній у варіанті завдання. Кожен клас повинен містити конструктор-ініціалізатор, і функцію </w:t>
      </w:r>
      <w:r w:rsidRPr="002F6B40">
        <w:rPr>
          <w:rFonts w:ascii="Times New Roman" w:hAnsi="Times New Roman" w:cs="Times New Roman"/>
          <w:i/>
          <w:iCs/>
          <w:sz w:val="28"/>
          <w:szCs w:val="28"/>
        </w:rPr>
        <w:t>show()</w:t>
      </w:r>
      <w:r w:rsidRPr="002F6B40">
        <w:rPr>
          <w:rFonts w:ascii="Times New Roman" w:hAnsi="Times New Roman" w:cs="Times New Roman"/>
          <w:sz w:val="28"/>
          <w:szCs w:val="28"/>
        </w:rPr>
        <w:t xml:space="preserve"> для виведення значень.</w:t>
      </w:r>
    </w:p>
    <w:p w14:paraId="64157F27" w14:textId="1E4FACE3" w:rsidR="002F6B40" w:rsidRDefault="002F6B40" w:rsidP="002F6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62A2ED" wp14:editId="61AECA3E">
            <wp:extent cx="2647950" cy="2141220"/>
            <wp:effectExtent l="0" t="0" r="0" b="0"/>
            <wp:docPr id="2100026361" name="Рисунок 1" descr="Зображення, що містить схема, коло, ескіз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26361" name="Рисунок 1" descr="Зображення, що містить схема, коло, ескіз, знімок екран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3" cy="214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BB27" w14:textId="0CF76E43" w:rsidR="002F6B40" w:rsidRDefault="002F6B40" w:rsidP="002F6B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програми</w:t>
      </w:r>
    </w:p>
    <w:p w14:paraId="6024D075" w14:textId="09919221" w:rsidR="002F6B40" w:rsidRPr="002F6B40" w:rsidRDefault="002F6B40" w:rsidP="002F6B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b/>
          <w:bCs/>
          <w:sz w:val="28"/>
          <w:szCs w:val="28"/>
          <w:lang w:val="en-US"/>
        </w:rPr>
        <w:t>Lr4_1</w:t>
      </w:r>
    </w:p>
    <w:p w14:paraId="710F58E4" w14:textId="77777777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74D22008" w14:textId="77777777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"B1.h"</w:t>
      </w:r>
    </w:p>
    <w:p w14:paraId="3C23C0D4" w14:textId="77777777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"B2.h"</w:t>
      </w:r>
    </w:p>
    <w:p w14:paraId="42A94A79" w14:textId="77777777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"D1.h"</w:t>
      </w:r>
    </w:p>
    <w:p w14:paraId="739AEC67" w14:textId="77777777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"D2.h"</w:t>
      </w:r>
    </w:p>
    <w:p w14:paraId="196C3391" w14:textId="77777777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"D4.h"</w:t>
      </w:r>
    </w:p>
    <w:p w14:paraId="6702F6CC" w14:textId="77777777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using namespace std;</w:t>
      </w:r>
    </w:p>
    <w:p w14:paraId="77C2E7FE" w14:textId="77777777" w:rsid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D21252" w14:textId="77777777" w:rsid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67607B" w14:textId="77777777" w:rsid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51CAA8" w14:textId="77777777" w:rsid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35EDEC" w14:textId="77777777" w:rsid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99A3A5" w14:textId="77777777" w:rsid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98CEFD" w14:textId="77777777" w:rsid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547B2A" w14:textId="77777777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A3A300" w14:textId="2334FE50" w:rsidR="002F6B40" w:rsidRPr="002F6B40" w:rsidRDefault="002F6B40" w:rsidP="002F6B40">
      <w:pPr>
        <w:rPr>
          <w:rFonts w:ascii="Times New Roman" w:hAnsi="Times New Roman" w:cs="Times New Roman"/>
          <w:sz w:val="28"/>
          <w:szCs w:val="28"/>
        </w:rPr>
        <w:sectPr w:rsidR="002F6B40" w:rsidRPr="002F6B40" w:rsidSect="002C3840">
          <w:headerReference w:type="default" r:id="rId8"/>
          <w:pgSz w:w="11906" w:h="16838"/>
          <w:pgMar w:top="562" w:right="850" w:bottom="850" w:left="1417" w:header="0" w:footer="2665" w:gutter="0"/>
          <w:cols w:space="708"/>
          <w:docGrid w:linePitch="360"/>
        </w:sectPr>
      </w:pPr>
    </w:p>
    <w:p w14:paraId="50732725" w14:textId="77777777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lastRenderedPageBreak/>
        <w:t>int main() {</w:t>
      </w:r>
    </w:p>
    <w:p w14:paraId="6CB189FC" w14:textId="77777777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0776B0" w14:textId="77777777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"\n=== Creating object D4 ===\n";</w:t>
      </w:r>
    </w:p>
    <w:p w14:paraId="64B0BBCA" w14:textId="024D7022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D4 obj;</w:t>
      </w:r>
    </w:p>
    <w:p w14:paraId="6B211A22" w14:textId="77777777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"\n=== SHOW ALL ===\n";</w:t>
      </w:r>
    </w:p>
    <w:p w14:paraId="118B9152" w14:textId="6FD38B2F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obj.show();</w:t>
      </w:r>
    </w:p>
    <w:p w14:paraId="3252BAE6" w14:textId="77777777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"\n=== PROGRAM END — destructors start ===\n";</w:t>
      </w:r>
    </w:p>
    <w:p w14:paraId="2AD8E7AB" w14:textId="77777777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E3C43FD" w14:textId="77777777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</w:t>
      </w:r>
    </w:p>
    <w:p w14:paraId="3CB12538" w14:textId="77777777" w:rsidR="000927D4" w:rsidRDefault="000927D4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DB2CEB" w14:textId="1F0C941D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b/>
          <w:bCs/>
          <w:sz w:val="28"/>
          <w:szCs w:val="28"/>
          <w:lang w:val="en-US"/>
        </w:rPr>
        <w:t>B1.h</w:t>
      </w:r>
    </w:p>
    <w:p w14:paraId="08EBF46C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#pragma once</w:t>
      </w:r>
    </w:p>
    <w:p w14:paraId="5F0C8596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7E6DBEB8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using namespace std;</w:t>
      </w:r>
    </w:p>
    <w:p w14:paraId="533A97B2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DA7570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class B1 {</w:t>
      </w:r>
    </w:p>
    <w:p w14:paraId="1CD80123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public:</w:t>
      </w:r>
    </w:p>
    <w:p w14:paraId="7A3C410D" w14:textId="443BBD3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int value;</w:t>
      </w:r>
    </w:p>
    <w:p w14:paraId="7498982A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B1();</w:t>
      </w:r>
    </w:p>
    <w:p w14:paraId="1D127A9F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void show();</w:t>
      </w:r>
    </w:p>
    <w:p w14:paraId="68F6E6DF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~B1();</w:t>
      </w:r>
    </w:p>
    <w:p w14:paraId="0E19958A" w14:textId="6303F34B" w:rsid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};</w:t>
      </w:r>
    </w:p>
    <w:p w14:paraId="0F492657" w14:textId="77777777" w:rsid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055E82" w14:textId="68D63A3B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b/>
          <w:bCs/>
          <w:sz w:val="28"/>
          <w:szCs w:val="28"/>
          <w:lang w:val="en-US"/>
        </w:rPr>
        <w:t>B2.h</w:t>
      </w:r>
    </w:p>
    <w:p w14:paraId="1EB45006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#pragma once</w:t>
      </w:r>
    </w:p>
    <w:p w14:paraId="066EBF8A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61B6BDF0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using namespace std;</w:t>
      </w:r>
    </w:p>
    <w:p w14:paraId="3AA191DB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654716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class B2 {</w:t>
      </w:r>
    </w:p>
    <w:p w14:paraId="3F65109A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public:</w:t>
      </w:r>
    </w:p>
    <w:p w14:paraId="1E6D46C1" w14:textId="0CB10D5E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int value;</w:t>
      </w:r>
    </w:p>
    <w:p w14:paraId="61402DBB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B2();</w:t>
      </w:r>
    </w:p>
    <w:p w14:paraId="7627540B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void show();</w:t>
      </w:r>
    </w:p>
    <w:p w14:paraId="5DD02687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~B2();</w:t>
      </w:r>
    </w:p>
    <w:p w14:paraId="4F837D42" w14:textId="1562DEB0" w:rsid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};</w:t>
      </w:r>
    </w:p>
    <w:p w14:paraId="5165A25C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3B5AFA" w14:textId="6CCBDFF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b/>
          <w:bCs/>
          <w:sz w:val="28"/>
          <w:szCs w:val="28"/>
          <w:lang w:val="en-US"/>
        </w:rPr>
        <w:t>D1.h</w:t>
      </w:r>
    </w:p>
    <w:p w14:paraId="6B978353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#pragma once</w:t>
      </w:r>
    </w:p>
    <w:p w14:paraId="2E95FB71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"B1.h"</w:t>
      </w:r>
    </w:p>
    <w:p w14:paraId="4ADBF44B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37BDB4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class D1 : public B1 {</w:t>
      </w:r>
    </w:p>
    <w:p w14:paraId="3C75A823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public:</w:t>
      </w:r>
    </w:p>
    <w:p w14:paraId="08C02966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int value;</w:t>
      </w:r>
    </w:p>
    <w:p w14:paraId="4F00E9FF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1DC176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lastRenderedPageBreak/>
        <w:t xml:space="preserve">    D1();</w:t>
      </w:r>
    </w:p>
    <w:p w14:paraId="1D93C64D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void show();</w:t>
      </w:r>
    </w:p>
    <w:p w14:paraId="492B4A52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~D1();</w:t>
      </w:r>
    </w:p>
    <w:p w14:paraId="3A8CA049" w14:textId="1CCEF72B" w:rsid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};</w:t>
      </w:r>
    </w:p>
    <w:p w14:paraId="72B59FC7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1E3506" w14:textId="5B1CBE8A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b/>
          <w:bCs/>
          <w:sz w:val="28"/>
          <w:szCs w:val="28"/>
          <w:lang w:val="en-US"/>
        </w:rPr>
        <w:t>D2.h</w:t>
      </w:r>
    </w:p>
    <w:p w14:paraId="0DE4D9F7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#pragma once</w:t>
      </w:r>
    </w:p>
    <w:p w14:paraId="1F8AA276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"B1.h"</w:t>
      </w:r>
    </w:p>
    <w:p w14:paraId="24875885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"B2.h"</w:t>
      </w:r>
    </w:p>
    <w:p w14:paraId="775B9D03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A36CDC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class D2 : private B1, public B2 {</w:t>
      </w:r>
    </w:p>
    <w:p w14:paraId="6893F5A2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public:</w:t>
      </w:r>
    </w:p>
    <w:p w14:paraId="1F282130" w14:textId="1408FA9E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int value;</w:t>
      </w:r>
    </w:p>
    <w:p w14:paraId="618DF71E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D2();</w:t>
      </w:r>
    </w:p>
    <w:p w14:paraId="1E4E1B15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void show();</w:t>
      </w:r>
    </w:p>
    <w:p w14:paraId="3571BEA9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~D2();</w:t>
      </w:r>
    </w:p>
    <w:p w14:paraId="1CEDF9DA" w14:textId="67AC1E8D" w:rsid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};</w:t>
      </w:r>
    </w:p>
    <w:p w14:paraId="420C6CF9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FEBB92" w14:textId="2C050FFE" w:rsid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D4.h</w:t>
      </w:r>
    </w:p>
    <w:p w14:paraId="6B23957D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#pragma once</w:t>
      </w:r>
    </w:p>
    <w:p w14:paraId="4F2ABFEA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"D1.h"</w:t>
      </w:r>
    </w:p>
    <w:p w14:paraId="3611563D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"D2.h"</w:t>
      </w:r>
    </w:p>
    <w:p w14:paraId="52264105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993502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class D4 : public D1, public D2 {</w:t>
      </w:r>
    </w:p>
    <w:p w14:paraId="30935F8D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public:</w:t>
      </w:r>
    </w:p>
    <w:p w14:paraId="4FC7A86B" w14:textId="4D05D7D9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int value;</w:t>
      </w:r>
    </w:p>
    <w:p w14:paraId="399503BD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D4();</w:t>
      </w:r>
    </w:p>
    <w:p w14:paraId="24BD2E99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void show();</w:t>
      </w:r>
    </w:p>
    <w:p w14:paraId="08B15B42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~D4();</w:t>
      </w:r>
    </w:p>
    <w:p w14:paraId="0C09EC44" w14:textId="1706A4E2" w:rsid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};</w:t>
      </w:r>
    </w:p>
    <w:p w14:paraId="69902586" w14:textId="77777777" w:rsid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A957CB" w14:textId="1B4BB768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b/>
          <w:bCs/>
          <w:sz w:val="28"/>
          <w:szCs w:val="28"/>
          <w:lang w:val="en-US"/>
        </w:rPr>
        <w:t>B1.cpp</w:t>
      </w:r>
    </w:p>
    <w:p w14:paraId="4A0E027A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"B1.h"</w:t>
      </w:r>
    </w:p>
    <w:p w14:paraId="1681D57E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E80E14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B1::B1() {</w:t>
      </w:r>
    </w:p>
    <w:p w14:paraId="1A70DDCD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"B1 constructor. Enter value for B1: ";</w:t>
      </w:r>
    </w:p>
    <w:p w14:paraId="76F9AE5A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cin &gt;&gt; value;</w:t>
      </w:r>
    </w:p>
    <w:p w14:paraId="63A2AB54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"B1: no parents.\n";</w:t>
      </w:r>
    </w:p>
    <w:p w14:paraId="247ECA3F" w14:textId="1A4103CC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</w:t>
      </w:r>
    </w:p>
    <w:p w14:paraId="2F21998C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void B1::show() {</w:t>
      </w:r>
    </w:p>
    <w:p w14:paraId="370C4E5A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"Class B1, value = " &lt;&lt; value &lt;&lt; endl;</w:t>
      </w:r>
    </w:p>
    <w:p w14:paraId="59C4B753" w14:textId="1574084E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</w:t>
      </w:r>
    </w:p>
    <w:p w14:paraId="6AB9CA16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B1::~B1() {</w:t>
      </w:r>
    </w:p>
    <w:p w14:paraId="748A8D26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"Destructor B1, deleting value " &lt;&lt; value &lt;&lt; endl;</w:t>
      </w:r>
    </w:p>
    <w:p w14:paraId="4AB6018F" w14:textId="0255DEDF" w:rsid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0BD05B55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A0C88B" w14:textId="348C852A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b/>
          <w:bCs/>
          <w:sz w:val="28"/>
          <w:szCs w:val="28"/>
          <w:lang w:val="en-US"/>
        </w:rPr>
        <w:t>B2.cpp</w:t>
      </w:r>
    </w:p>
    <w:p w14:paraId="7F17CDE3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"B2.h"</w:t>
      </w:r>
    </w:p>
    <w:p w14:paraId="4F427D97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D8FB12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B2::B2() {</w:t>
      </w:r>
    </w:p>
    <w:p w14:paraId="5324CCFC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"B2 constructor. Enter value for B2: ";</w:t>
      </w:r>
    </w:p>
    <w:p w14:paraId="45D8CB85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cin &gt;&gt; value;</w:t>
      </w:r>
    </w:p>
    <w:p w14:paraId="29047D57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"B2: no parents.\n";</w:t>
      </w:r>
    </w:p>
    <w:p w14:paraId="12FB039B" w14:textId="6979E1A1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</w:t>
      </w:r>
    </w:p>
    <w:p w14:paraId="42C614D2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void B2::show() {</w:t>
      </w:r>
    </w:p>
    <w:p w14:paraId="44198904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"Class B2, value = " &lt;&lt; value &lt;&lt; endl;</w:t>
      </w:r>
    </w:p>
    <w:p w14:paraId="773E66EA" w14:textId="03D1CBDD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</w:t>
      </w:r>
    </w:p>
    <w:p w14:paraId="2FFF1EC3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B2::~B2() {</w:t>
      </w:r>
    </w:p>
    <w:p w14:paraId="694BED23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"Destructor B2, deleting value " &lt;&lt; value &lt;&lt; endl;</w:t>
      </w:r>
    </w:p>
    <w:p w14:paraId="3A1A6815" w14:textId="20D550CD" w:rsid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</w:t>
      </w:r>
    </w:p>
    <w:p w14:paraId="1CDFD7DF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7600DD" w14:textId="503A3FBD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b/>
          <w:bCs/>
          <w:sz w:val="28"/>
          <w:szCs w:val="28"/>
          <w:lang w:val="en-US"/>
        </w:rPr>
        <w:t>D1.cpp</w:t>
      </w:r>
    </w:p>
    <w:p w14:paraId="67C6B08D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"D1.h"</w:t>
      </w:r>
    </w:p>
    <w:p w14:paraId="4C6FEE35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12510D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D1::D1() {</w:t>
      </w:r>
    </w:p>
    <w:p w14:paraId="42BC4BD8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"D1 constructor. Enter value for D1: ";</w:t>
      </w:r>
    </w:p>
    <w:p w14:paraId="4CB67B81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cin &gt;&gt; value;</w:t>
      </w:r>
    </w:p>
    <w:p w14:paraId="0FACDC22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"D1: inherits PUBLIC from B1\n";</w:t>
      </w:r>
    </w:p>
    <w:p w14:paraId="25C1D380" w14:textId="77B52F76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</w:t>
      </w:r>
    </w:p>
    <w:p w14:paraId="17DB9BDC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void D1::show() {</w:t>
      </w:r>
    </w:p>
    <w:p w14:paraId="5EF70FE7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"Class D1, value = " &lt;&lt; value &lt;&lt; endl;</w:t>
      </w:r>
    </w:p>
    <w:p w14:paraId="4729E79C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B1::show();</w:t>
      </w:r>
    </w:p>
    <w:p w14:paraId="013FB9CA" w14:textId="7CEAB3E8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</w:t>
      </w:r>
    </w:p>
    <w:p w14:paraId="04C738E0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D1::~D1() {</w:t>
      </w:r>
    </w:p>
    <w:p w14:paraId="69DDAF95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"Destructor D1, deleting value " &lt;&lt; value &lt;&lt; endl;</w:t>
      </w:r>
    </w:p>
    <w:p w14:paraId="2BF44962" w14:textId="78A5D408" w:rsid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</w:t>
      </w:r>
    </w:p>
    <w:p w14:paraId="76E5C97C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18277B" w14:textId="5DC899B4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b/>
          <w:bCs/>
          <w:sz w:val="28"/>
          <w:szCs w:val="28"/>
          <w:lang w:val="en-US"/>
        </w:rPr>
        <w:t>D2.cpp</w:t>
      </w:r>
    </w:p>
    <w:p w14:paraId="63C60B7D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"D2.h"</w:t>
      </w:r>
    </w:p>
    <w:p w14:paraId="3FB394C6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5F4C04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D2::D2() {</w:t>
      </w:r>
    </w:p>
    <w:p w14:paraId="4DF4185C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"D2 constructor. Enter value for D2: ";</w:t>
      </w:r>
    </w:p>
    <w:p w14:paraId="28575245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cin &gt;&gt; value;</w:t>
      </w:r>
    </w:p>
    <w:p w14:paraId="38FBFA88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"D2: inherits PRIVATE from B1, PUBLIC from B2\n";</w:t>
      </w:r>
    </w:p>
    <w:p w14:paraId="2FA1C394" w14:textId="7DFC4AC3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</w:t>
      </w:r>
    </w:p>
    <w:p w14:paraId="6BD8D11D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void D2::show() {</w:t>
      </w:r>
    </w:p>
    <w:p w14:paraId="77DB4942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"Class D2, value = " &lt;&lt; value &lt;&lt; endl;</w:t>
      </w:r>
    </w:p>
    <w:p w14:paraId="32964F68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"Accessible parents:\n";</w:t>
      </w:r>
    </w:p>
    <w:p w14:paraId="4B7107F2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lastRenderedPageBreak/>
        <w:t xml:space="preserve">    B2::show();  // public</w:t>
      </w:r>
    </w:p>
    <w:p w14:paraId="2DEDDDA4" w14:textId="52CD283B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</w:t>
      </w:r>
    </w:p>
    <w:p w14:paraId="195C9886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D2::~D2() {</w:t>
      </w:r>
    </w:p>
    <w:p w14:paraId="10540C26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"Destructor D2, deleting value " &lt;&lt; value &lt;&lt; endl;</w:t>
      </w:r>
    </w:p>
    <w:p w14:paraId="1B72071A" w14:textId="0362BB84" w:rsid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</w:t>
      </w:r>
    </w:p>
    <w:p w14:paraId="7D77F4EE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E0C83D" w14:textId="1449E8C3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b/>
          <w:bCs/>
          <w:sz w:val="28"/>
          <w:szCs w:val="28"/>
          <w:lang w:val="en-US"/>
        </w:rPr>
        <w:t>D4.cpp</w:t>
      </w:r>
    </w:p>
    <w:p w14:paraId="778B2B4A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#include "D4.h"</w:t>
      </w:r>
    </w:p>
    <w:p w14:paraId="3108BA82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E7D42F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D4::D4() {</w:t>
      </w:r>
    </w:p>
    <w:p w14:paraId="76C3E96F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"D4 constructor. Enter value for D4: ";</w:t>
      </w:r>
    </w:p>
    <w:p w14:paraId="54DF49C6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cin &gt;&gt; value;</w:t>
      </w:r>
    </w:p>
    <w:p w14:paraId="151E13EA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"D4: inherits PUBLIC from D1 and PUBLIC from D2\n";</w:t>
      </w:r>
    </w:p>
    <w:p w14:paraId="07E7E937" w14:textId="22BC83AC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</w:t>
      </w:r>
    </w:p>
    <w:p w14:paraId="66EA922F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void D4::show() {</w:t>
      </w:r>
    </w:p>
    <w:p w14:paraId="4FF6FF8C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"Class D4, value = " &lt;&lt; value &lt;&lt; endl;</w:t>
      </w:r>
    </w:p>
    <w:p w14:paraId="51B67BF8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"\nParents of D4:\n";</w:t>
      </w:r>
    </w:p>
    <w:p w14:paraId="60BEB853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D1::show();</w:t>
      </w:r>
    </w:p>
    <w:p w14:paraId="0FB24330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D2::show();</w:t>
      </w:r>
    </w:p>
    <w:p w14:paraId="522500DE" w14:textId="35142B09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</w:t>
      </w:r>
    </w:p>
    <w:p w14:paraId="709F1F62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>D4::~D4() {</w:t>
      </w:r>
    </w:p>
    <w:p w14:paraId="2383F188" w14:textId="77777777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B40">
        <w:rPr>
          <w:rFonts w:ascii="Times New Roman" w:hAnsi="Times New Roman" w:cs="Times New Roman"/>
          <w:sz w:val="28"/>
          <w:szCs w:val="28"/>
        </w:rPr>
        <w:t xml:space="preserve">    cout &lt;&lt; "Destructor D4, deleting value " &lt;&lt; value &lt;&lt; endl;</w:t>
      </w:r>
    </w:p>
    <w:p w14:paraId="7A769422" w14:textId="17D5BCDC" w:rsid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</w:rPr>
        <w:t>}</w:t>
      </w:r>
    </w:p>
    <w:p w14:paraId="305D6DF9" w14:textId="77777777" w:rsid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EDE5F2" w14:textId="625EFC33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6B40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07E7D841" w14:textId="3CB49ED8" w:rsidR="002F6B40" w:rsidRPr="002F6B40" w:rsidRDefault="002F6B40" w:rsidP="002F6B40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3EA2CD" wp14:editId="2E35C450">
            <wp:extent cx="3431751" cy="3985260"/>
            <wp:effectExtent l="0" t="0" r="0" b="0"/>
            <wp:docPr id="79220146" name="Рисунок 1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0146" name="Рисунок 1" descr="Зображення, що містить текст, знімок екрана, Шрифт, докумен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4433" cy="398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A458" w14:textId="7F12132F" w:rsidR="002F6B40" w:rsidRDefault="002F6B40" w:rsidP="002F6B40">
      <w:pPr>
        <w:shd w:val="clear" w:color="auto" w:fill="D1D1D1" w:themeFill="background2" w:themeFillShade="E6"/>
        <w:tabs>
          <w:tab w:val="left" w:pos="339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6B4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2</w:t>
      </w:r>
    </w:p>
    <w:p w14:paraId="32622056" w14:textId="77777777" w:rsidR="002F6B40" w:rsidRDefault="002F6B40" w:rsidP="002F6B40">
      <w:pPr>
        <w:rPr>
          <w:rFonts w:ascii="Times New Roman" w:hAnsi="Times New Roman" w:cs="Times New Roman"/>
          <w:sz w:val="28"/>
          <w:szCs w:val="28"/>
        </w:rPr>
      </w:pPr>
    </w:p>
    <w:p w14:paraId="2370DF57" w14:textId="5F2985A6" w:rsidR="002F6B40" w:rsidRPr="002F6B40" w:rsidRDefault="002F6B40" w:rsidP="002F6B4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6B40">
        <w:rPr>
          <w:rFonts w:ascii="Times New Roman" w:hAnsi="Times New Roman" w:cs="Times New Roman"/>
          <w:b/>
          <w:bCs/>
          <w:sz w:val="28"/>
          <w:szCs w:val="28"/>
        </w:rPr>
        <w:t>Удосконалити свій проект С</w:t>
      </w:r>
      <w:r w:rsidRPr="002F6B40">
        <w:rPr>
          <w:rFonts w:ascii="Times New Roman" w:hAnsi="Times New Roman" w:cs="Times New Roman"/>
          <w:b/>
          <w:bCs/>
          <w:sz w:val="28"/>
          <w:szCs w:val="28"/>
          <w:lang w:val="en-US"/>
        </w:rPr>
        <w:t># Windows Forms</w:t>
      </w:r>
    </w:p>
    <w:p w14:paraId="1942C50E" w14:textId="77777777" w:rsid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ACC70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>using System.Globalization;</w:t>
      </w:r>
    </w:p>
    <w:p w14:paraId="765D32E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>using System.Text.Json;</w:t>
      </w:r>
    </w:p>
    <w:p w14:paraId="7076F1C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>using System.Windows.Forms;</w:t>
      </w:r>
    </w:p>
    <w:p w14:paraId="1E26571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>using static System.Windows.Forms.VisualStyles.VisualStyleElement;</w:t>
      </w:r>
    </w:p>
    <w:p w14:paraId="3FE86B5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>using static System.Windows.Forms.VisualStyles.VisualStyleElement.Button;</w:t>
      </w:r>
    </w:p>
    <w:p w14:paraId="526BD6B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18A44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>namespace lr_1_3</w:t>
      </w:r>
    </w:p>
    <w:p w14:paraId="6262754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639336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Form1 : Form</w:t>
      </w:r>
    </w:p>
    <w:p w14:paraId="65474CBD" w14:textId="13848840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B57DE9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public interface IPriceable</w:t>
      </w:r>
    </w:p>
    <w:p w14:paraId="7503A20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76B7F3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int Price { get; }</w:t>
      </w:r>
    </w:p>
    <w:p w14:paraId="61FB71D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64BF6D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48670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public interface IComfort</w:t>
      </w:r>
    </w:p>
    <w:p w14:paraId="13A431E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D1A7E8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bool Wifi { get; }</w:t>
      </w:r>
    </w:p>
    <w:p w14:paraId="1C73AE59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bool Food { get; }</w:t>
      </w:r>
    </w:p>
    <w:p w14:paraId="1CF4488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Climate { get; }</w:t>
      </w:r>
    </w:p>
    <w:p w14:paraId="628E2AD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Toilet { get; }</w:t>
      </w:r>
    </w:p>
    <w:p w14:paraId="030F74B9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2FD8A2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AA468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public interface IRoomInfo</w:t>
      </w:r>
    </w:p>
    <w:p w14:paraId="465F73C9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6E9CFA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int Seats { get; }</w:t>
      </w:r>
    </w:p>
    <w:p w14:paraId="62D0B14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Area { get; }</w:t>
      </w:r>
    </w:p>
    <w:p w14:paraId="7B2EE389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int Beds { get; }</w:t>
      </w:r>
    </w:p>
    <w:p w14:paraId="50DBF5A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BedType { get; }</w:t>
      </w:r>
    </w:p>
    <w:p w14:paraId="216CF83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Furniture { get; }</w:t>
      </w:r>
    </w:p>
    <w:p w14:paraId="6C7C28C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RoomType { get; }</w:t>
      </w:r>
    </w:p>
    <w:p w14:paraId="72364F3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889A58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9F2C7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public class Room : IPriceable, IComfort, IRoomInfo</w:t>
      </w:r>
    </w:p>
    <w:p w14:paraId="4C78B81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E3AA69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int seats { get; set; }</w:t>
      </w:r>
    </w:p>
    <w:p w14:paraId="3B16BC9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double area { get; set; }</w:t>
      </w:r>
    </w:p>
    <w:p w14:paraId="724DA16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int beds { get; set; }</w:t>
      </w:r>
    </w:p>
    <w:p w14:paraId="2734ECB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bedType { get; set; }</w:t>
      </w:r>
    </w:p>
    <w:p w14:paraId="346AFB1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furniture { get; set; }</w:t>
      </w:r>
    </w:p>
    <w:p w14:paraId="072F281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public bool wifi { get; set; }</w:t>
      </w:r>
    </w:p>
    <w:p w14:paraId="37222E4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climate { get; set; }</w:t>
      </w:r>
    </w:p>
    <w:p w14:paraId="3555786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bool food { get; set; }</w:t>
      </w:r>
    </w:p>
    <w:p w14:paraId="2AF842B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toilet { get; set; }</w:t>
      </w:r>
    </w:p>
    <w:p w14:paraId="1124044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int price { get; set; }</w:t>
      </w:r>
    </w:p>
    <w:p w14:paraId="2DC5E30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RoomType { get; set; }</w:t>
      </w:r>
    </w:p>
    <w:p w14:paraId="1BA444D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F19AC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// Інтерфейси</w:t>
      </w:r>
    </w:p>
    <w:p w14:paraId="5ACBF11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int Price =&gt; price;</w:t>
      </w:r>
    </w:p>
    <w:p w14:paraId="5CEC60D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bool Wifi =&gt; wifi;</w:t>
      </w:r>
    </w:p>
    <w:p w14:paraId="734CB48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bool Food =&gt; food;</w:t>
      </w:r>
    </w:p>
    <w:p w14:paraId="60B6B2B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Climate =&gt; climate;</w:t>
      </w:r>
    </w:p>
    <w:p w14:paraId="5BF3640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Toilet =&gt; toilet;</w:t>
      </w:r>
    </w:p>
    <w:p w14:paraId="235083C9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DC6E7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int Seats =&gt; seats;</w:t>
      </w:r>
    </w:p>
    <w:p w14:paraId="3D85B64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double Area =&gt; area;</w:t>
      </w:r>
    </w:p>
    <w:p w14:paraId="4DAE715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int Beds =&gt; beds;</w:t>
      </w:r>
    </w:p>
    <w:p w14:paraId="3840307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BedType =&gt; bedType;</w:t>
      </w:r>
    </w:p>
    <w:p w14:paraId="11900EB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Furniture =&gt; furniture;</w:t>
      </w:r>
    </w:p>
    <w:p w14:paraId="5E92236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650FD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Room() { }</w:t>
      </w:r>
    </w:p>
    <w:p w14:paraId="6B1D9AB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C683F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Room(int seats, double area, int beds, string bedType, string furniture, bool wifi, string climate, bool food, string toilet, int price)</w:t>
      </w:r>
    </w:p>
    <w:p w14:paraId="7FC0F72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8D5EF3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this.seats = seats;</w:t>
      </w:r>
    </w:p>
    <w:p w14:paraId="3246708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this.area = area;</w:t>
      </w:r>
    </w:p>
    <w:p w14:paraId="53581F0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this.beds = beds;</w:t>
      </w:r>
    </w:p>
    <w:p w14:paraId="76AAE83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this.bedType = bedType;</w:t>
      </w:r>
    </w:p>
    <w:p w14:paraId="159A96C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this.furniture = furniture;</w:t>
      </w:r>
    </w:p>
    <w:p w14:paraId="669787F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this.wifi = wifi;</w:t>
      </w:r>
    </w:p>
    <w:p w14:paraId="5E470A1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this.climate = climate;</w:t>
      </w:r>
    </w:p>
    <w:p w14:paraId="665B9AA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this.food = food;</w:t>
      </w:r>
    </w:p>
    <w:p w14:paraId="6349DC2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this.toilet = toilet;</w:t>
      </w:r>
    </w:p>
    <w:p w14:paraId="238EAC7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this.price = price;</w:t>
      </w:r>
    </w:p>
    <w:p w14:paraId="337A2559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this.RoomType = "Standard";</w:t>
      </w:r>
    </w:p>
    <w:p w14:paraId="6FF786F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600D3E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CECEB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static bool operator ==(Room a, Room b)</w:t>
      </w:r>
    </w:p>
    <w:p w14:paraId="60DC1A7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6F1247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(ReferenceEquals(a, b)) return true;</w:t>
      </w:r>
    </w:p>
    <w:p w14:paraId="1C11017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(ReferenceEquals(a, null) || ReferenceEquals(b, null)) return false;</w:t>
      </w:r>
    </w:p>
    <w:p w14:paraId="5372CF7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a.seats == b.seats;</w:t>
      </w:r>
    </w:p>
    <w:p w14:paraId="768E8EE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60E13D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1C98D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static bool operator !=(Room a, Room b) =&gt; !(a == b);</w:t>
      </w:r>
    </w:p>
    <w:p w14:paraId="6520599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static bool operator &gt;(Room a, Room b) =&gt; a.price &gt; b.price;</w:t>
      </w:r>
    </w:p>
    <w:p w14:paraId="251A5F8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static bool operator &lt;(Room a, Room b) =&gt; a.price &lt; b.price;</w:t>
      </w:r>
    </w:p>
    <w:p w14:paraId="7FD0B90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5737B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override bool Equals(object obj) =&gt; obj is Room r &amp;&amp; this == r;</w:t>
      </w:r>
    </w:p>
    <w:p w14:paraId="7E00DF7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override int GetHashCode() =&gt; seats.GetHashCode() ^ price.GetHashCode();</w:t>
      </w:r>
    </w:p>
    <w:p w14:paraId="0289A15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5002B0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80696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public class LuxuryRoom : Room</w:t>
      </w:r>
    </w:p>
    <w:p w14:paraId="3357FFD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1FDAA4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ExtraService { get; set; }</w:t>
      </w:r>
    </w:p>
    <w:p w14:paraId="0B7A25D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bool HasBalcony { get; set; }</w:t>
      </w:r>
    </w:p>
    <w:p w14:paraId="680B280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0AD2A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LuxuryRoom() { } // ВАЖЛИВО ДЛЯ JSON</w:t>
      </w:r>
    </w:p>
    <w:p w14:paraId="2D41440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DB090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LuxuryRoom(int seats, double area, int beds, string bedType, string furniture, bool wifi,</w:t>
      </w:r>
    </w:p>
    <w:p w14:paraId="5CF5EE2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string climate, bool food, string toilet, int price,</w:t>
      </w:r>
    </w:p>
    <w:p w14:paraId="61BEA9E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string extraService, bool hasBalcony)</w:t>
      </w:r>
    </w:p>
    <w:p w14:paraId="6A8A062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C1AAED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this.seats = seats;</w:t>
      </w:r>
    </w:p>
    <w:p w14:paraId="36B2D33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this.area = area;</w:t>
      </w:r>
    </w:p>
    <w:p w14:paraId="055E902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this.beds = beds;</w:t>
      </w:r>
    </w:p>
    <w:p w14:paraId="17CDA6A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this.bedType = bedType;</w:t>
      </w:r>
    </w:p>
    <w:p w14:paraId="477E1C4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this.furniture = furniture;</w:t>
      </w:r>
    </w:p>
    <w:p w14:paraId="4C0F5C3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this.wifi = wifi;</w:t>
      </w:r>
    </w:p>
    <w:p w14:paraId="0452231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this.climate = climate;</w:t>
      </w:r>
    </w:p>
    <w:p w14:paraId="5E1A0E0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this.food = food;</w:t>
      </w:r>
    </w:p>
    <w:p w14:paraId="28987A4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this.toilet = toilet;</w:t>
      </w:r>
    </w:p>
    <w:p w14:paraId="7C98EDC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this.price = price;</w:t>
      </w:r>
    </w:p>
    <w:p w14:paraId="11E6FDA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9CD99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this.ExtraService = extraService;</w:t>
      </w:r>
    </w:p>
    <w:p w14:paraId="4D54300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this.HasBalcony = hasBalcony;</w:t>
      </w:r>
    </w:p>
    <w:p w14:paraId="31C2480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this.RoomType = "Luxury";</w:t>
      </w:r>
    </w:p>
    <w:p w14:paraId="055291E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BB3544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9B61FE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F3E75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FFEF4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public class EconomyRoom : Room</w:t>
      </w:r>
    </w:p>
    <w:p w14:paraId="0A8BEA8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4B15EE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bool SharedToilet { get; set; }</w:t>
      </w:r>
    </w:p>
    <w:p w14:paraId="1392117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B5DF3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public EconomyRoom() { }</w:t>
      </w:r>
    </w:p>
    <w:p w14:paraId="0D4250E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2564C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EconomyRoom(int seats, double area, int beds, string bedType, string furniture, bool wifi,</w:t>
      </w:r>
    </w:p>
    <w:p w14:paraId="6999455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string climate, bool food, string toilet, int price,</w:t>
      </w:r>
    </w:p>
    <w:p w14:paraId="380538C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bool sharedToilet)</w:t>
      </w:r>
    </w:p>
    <w:p w14:paraId="3B5EEF0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4057C4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this.seats = seats;</w:t>
      </w:r>
    </w:p>
    <w:p w14:paraId="217D45E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this.area = area;</w:t>
      </w:r>
    </w:p>
    <w:p w14:paraId="5DEF526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this.beds = beds;</w:t>
      </w:r>
    </w:p>
    <w:p w14:paraId="413A49E9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this.bedType = bedType;</w:t>
      </w:r>
    </w:p>
    <w:p w14:paraId="7432447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this.furniture = furniture;</w:t>
      </w:r>
    </w:p>
    <w:p w14:paraId="4779546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this.wifi = wifi;</w:t>
      </w:r>
    </w:p>
    <w:p w14:paraId="14A714A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this.climate = climate;</w:t>
      </w:r>
    </w:p>
    <w:p w14:paraId="68CF6D4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this.food = food;</w:t>
      </w:r>
    </w:p>
    <w:p w14:paraId="78A13D19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this.toilet = toilet;</w:t>
      </w:r>
    </w:p>
    <w:p w14:paraId="5CB1DA4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this.price = price;</w:t>
      </w:r>
    </w:p>
    <w:p w14:paraId="2E0F826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0979A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this.SharedToilet = sharedToilet;</w:t>
      </w:r>
    </w:p>
    <w:p w14:paraId="1A8C371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this.RoomType = "Economy";</w:t>
      </w:r>
    </w:p>
    <w:p w14:paraId="102AFF4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C90BD1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7B2AA7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4371C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70962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private List&lt;Room&gt; rooms = new List&lt;Room&gt;();</w:t>
      </w:r>
    </w:p>
    <w:p w14:paraId="543CBB6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public Form1()</w:t>
      </w:r>
    </w:p>
    <w:p w14:paraId="38EED7A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DD31A9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InitializeComponent();</w:t>
      </w:r>
    </w:p>
    <w:p w14:paraId="66AF402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panel1.Hide();</w:t>
      </w:r>
    </w:p>
    <w:p w14:paraId="6C3C442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label28.Hide();</w:t>
      </w:r>
    </w:p>
    <w:p w14:paraId="5F10346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dataGridView1.DefaultCellStyle.WrapMode = DataGridViewTriState.True;</w:t>
      </w:r>
    </w:p>
    <w:p w14:paraId="0BB8684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dataGridView2.DefaultCellStyle.WrapMode = DataGridViewTriState.True;</w:t>
      </w:r>
    </w:p>
    <w:p w14:paraId="3C846EF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dataGridView1.Columns.Add("Type", "Type");</w:t>
      </w:r>
    </w:p>
    <w:p w14:paraId="3FA1BC0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dataGridView1.Columns.Add("Seats", "Seats");</w:t>
      </w:r>
    </w:p>
    <w:p w14:paraId="3AB7C25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dataGridView1.Columns.Add("Area", "Area (m²)");</w:t>
      </w:r>
    </w:p>
    <w:p w14:paraId="36A692D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dataGridView1.Columns.Add("Beds", "Beds");</w:t>
      </w:r>
    </w:p>
    <w:p w14:paraId="2F5C0DC9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dataGridView1.Columns.Add("BedType", "Bed type");</w:t>
      </w:r>
    </w:p>
    <w:p w14:paraId="79899D0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dataGridView1.Columns.Add("Furniture", "Furniture / Tech");</w:t>
      </w:r>
    </w:p>
    <w:p w14:paraId="2F59FA8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dataGridView1.Columns.Add("WiFi", "Wi-Fi");</w:t>
      </w:r>
    </w:p>
    <w:p w14:paraId="29EDA10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dataGridView1.Columns.Add("Climate", "Climate");</w:t>
      </w:r>
    </w:p>
    <w:p w14:paraId="1C467C8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dataGridView1.Columns.Add("Food", "Food");</w:t>
      </w:r>
    </w:p>
    <w:p w14:paraId="572426B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dataGridView1.Columns.Add("Toilet", "Toilet");</w:t>
      </w:r>
    </w:p>
    <w:p w14:paraId="20EE85B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dataGridView1.Columns.Add("Price", "Price (₴)");</w:t>
      </w:r>
    </w:p>
    <w:p w14:paraId="798B7BC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(DataGridViewColumn col in dataGridView1.Columns)</w:t>
      </w:r>
    </w:p>
    <w:p w14:paraId="7718DFD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104FB42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dataGridView2.Columns.Add((DataGridViewColumn)col.Clone());</w:t>
      </w:r>
    </w:p>
    <w:p w14:paraId="5CBE80C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35E1E0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B2583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dataGridView1.AutoSizeRowsMode = DataGridViewAutoSizeRowsMode.AllCells;</w:t>
      </w:r>
    </w:p>
    <w:p w14:paraId="00F025B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dataGridView2.AutoSizeRowsMode = DataGridViewAutoSizeRowsMode.AllCells;</w:t>
      </w:r>
    </w:p>
    <w:p w14:paraId="17E43D4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A102F3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F0A64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button1_Click(object sender, EventArgs e)</w:t>
      </w:r>
    </w:p>
    <w:p w14:paraId="302746E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DD7AC9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0604D7D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2D891B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seats = int.Parse(textBox1.Text);</w:t>
      </w:r>
    </w:p>
    <w:p w14:paraId="495A1D8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area = double.Parse(textBox2.Text);</w:t>
      </w:r>
    </w:p>
    <w:p w14:paraId="212C736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beds = int.Parse(textBox3.Text);</w:t>
      </w:r>
    </w:p>
    <w:p w14:paraId="41551F3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bedType = comboBox1.Text;</w:t>
      </w:r>
    </w:p>
    <w:p w14:paraId="799AB20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furniture = string.Join("; ", checkedListBox1.CheckedItems.Cast&lt;string&gt;());</w:t>
      </w:r>
    </w:p>
    <w:p w14:paraId="3EABBF5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climate = string.Join("; ", checkedListBox2.CheckedItems.Cast&lt;string&gt;());</w:t>
      </w:r>
    </w:p>
    <w:p w14:paraId="5DD7FA2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bool wifi = checkBox1.Checked;</w:t>
      </w:r>
    </w:p>
    <w:p w14:paraId="41A518B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bool food = checkBox2.Checked;</w:t>
      </w:r>
    </w:p>
    <w:p w14:paraId="75B2F1A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toilet = comboBox2.Text;</w:t>
      </w:r>
    </w:p>
    <w:p w14:paraId="6CEEBD6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price = int.Parse(textBox4.Text);</w:t>
      </w:r>
    </w:p>
    <w:p w14:paraId="1DE5424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roomType = comboBox3.Text;</w:t>
      </w:r>
    </w:p>
    <w:p w14:paraId="7F2C959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741FC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Room r;</w:t>
      </w:r>
    </w:p>
    <w:p w14:paraId="3DF4897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4B32A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(roomType == "Luxury")</w:t>
      </w:r>
    </w:p>
    <w:p w14:paraId="04E45F3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82542D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 = new LuxuryRoom(seats, area, beds, bedType, furniture, wifi, climate, food, toilet, price, "SPA, Mini-bar", true);</w:t>
      </w:r>
    </w:p>
    <w:p w14:paraId="588293C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46C8A1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(roomType == "Economy")</w:t>
      </w:r>
    </w:p>
    <w:p w14:paraId="72FB83A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35F686F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 = new EconomyRoom(seats, area, beds, bedType, furniture, wifi, climate, food, toilet, price, true);</w:t>
      </w:r>
    </w:p>
    <w:p w14:paraId="4DA3AD5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B3D714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</w:t>
      </w:r>
    </w:p>
    <w:p w14:paraId="1F3014C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29ACC0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 = new Room(seats, area, beds, bedType, furniture, wifi, climate, food, toilet, price);</w:t>
      </w:r>
    </w:p>
    <w:p w14:paraId="5792BE7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}</w:t>
      </w:r>
    </w:p>
    <w:p w14:paraId="33A136A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r.RoomType = roomType;</w:t>
      </w:r>
    </w:p>
    <w:p w14:paraId="4ABAFF6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rooms.Add(r);</w:t>
      </w:r>
    </w:p>
    <w:p w14:paraId="02E4347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BD4EE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v = dataGridView1.Rows.Add(</w:t>
      </w:r>
    </w:p>
    <w:p w14:paraId="048820E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r.RoomType,</w:t>
      </w:r>
    </w:p>
    <w:p w14:paraId="7562FE7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r.seats,</w:t>
      </w:r>
    </w:p>
    <w:p w14:paraId="71CA2EB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r.area,</w:t>
      </w:r>
    </w:p>
    <w:p w14:paraId="74703BD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r.beds,</w:t>
      </w:r>
    </w:p>
    <w:p w14:paraId="10B3801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r.bedType,</w:t>
      </w:r>
    </w:p>
    <w:p w14:paraId="5145D0F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r.furniture,</w:t>
      </w:r>
    </w:p>
    <w:p w14:paraId="7E6F638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r.wifi ? "Yes" : "No",</w:t>
      </w:r>
    </w:p>
    <w:p w14:paraId="124B432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r.climate,</w:t>
      </w:r>
    </w:p>
    <w:p w14:paraId="6C5B55A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r.food ? "Yes" : "No",</w:t>
      </w:r>
    </w:p>
    <w:p w14:paraId="06F0D90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r.toilet,</w:t>
      </w:r>
    </w:p>
    <w:p w14:paraId="60C1DB3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r.price</w:t>
      </w:r>
    </w:p>
    <w:p w14:paraId="0802F33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);</w:t>
      </w:r>
    </w:p>
    <w:p w14:paraId="74396DF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3C15D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MessageBox.Show($"{roomType} room added!");</w:t>
      </w:r>
    </w:p>
    <w:p w14:paraId="4E1E97A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textBox1.Clear();</w:t>
      </w:r>
    </w:p>
    <w:p w14:paraId="06AD6EA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textBox2.Clear();</w:t>
      </w:r>
    </w:p>
    <w:p w14:paraId="467B26A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textBox3.Clear();</w:t>
      </w:r>
    </w:p>
    <w:p w14:paraId="7D87C08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textBox4.Clear();</w:t>
      </w:r>
    </w:p>
    <w:p w14:paraId="5BF189F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comboBox1.SelectedIndex = -1;</w:t>
      </w:r>
    </w:p>
    <w:p w14:paraId="5C46352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comboBox2.SelectedIndex = -1;</w:t>
      </w:r>
    </w:p>
    <w:p w14:paraId="0C72C98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comboBox3.SelectedIndex = -1;</w:t>
      </w:r>
    </w:p>
    <w:p w14:paraId="2AAA132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checkBox1.Checked = false;</w:t>
      </w:r>
    </w:p>
    <w:p w14:paraId="59AD1069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checkBox2.Checked = false;</w:t>
      </w:r>
    </w:p>
    <w:p w14:paraId="5F5B7F2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i = 0; i &lt; checkedListBox1.Items.Count; i++)</w:t>
      </w:r>
    </w:p>
    <w:p w14:paraId="542A1AC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E51A6F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checkedListBox1.SetItemChecked(i, false);</w:t>
      </w:r>
    </w:p>
    <w:p w14:paraId="4D805DA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095A16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i = 0; i &lt; checkedListBox2.Items.Count; i++)</w:t>
      </w:r>
    </w:p>
    <w:p w14:paraId="175E3FD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5C4F1C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checkedListBox2.SetItemChecked(i, false);</w:t>
      </w:r>
    </w:p>
    <w:p w14:paraId="3F7B453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71C23F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D9D207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catch</w:t>
      </w:r>
    </w:p>
    <w:p w14:paraId="5FF3256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DEEFF1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MessageBox.Show("Check entered data!");</w:t>
      </w:r>
    </w:p>
    <w:p w14:paraId="24BDF0C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5054C80" w14:textId="52F1507F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754A7D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B8893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вивестиToolStripMenuItem_Click(object sender, EventArgs e)</w:t>
      </w:r>
    </w:p>
    <w:p w14:paraId="3374410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0DF022D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panel1.Show();</w:t>
      </w:r>
    </w:p>
    <w:p w14:paraId="5075051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label28.Show();</w:t>
      </w:r>
    </w:p>
    <w:p w14:paraId="3450462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6A00C0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F940E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label28_Click(object sender, EventArgs e)</w:t>
      </w:r>
    </w:p>
    <w:p w14:paraId="293CB7A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95DC58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panel1.Hide();</w:t>
      </w:r>
    </w:p>
    <w:p w14:paraId="3D6E9EC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label28.Hide();</w:t>
      </w:r>
    </w:p>
    <w:p w14:paraId="57CF46D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5DD5F3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9A111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зберегтиToolStripMenuItem_Click(object sender, EventArgs e)</w:t>
      </w:r>
    </w:p>
    <w:p w14:paraId="298EE9A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AA6E2B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SaveFileDialog save = new SaveFileDialog();</w:t>
      </w:r>
    </w:p>
    <w:p w14:paraId="1F547D0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save.Filter = "JSON Files (*.json)|*.json";</w:t>
      </w:r>
    </w:p>
    <w:p w14:paraId="074CE9E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save.Title = "Зберегти таблицю";</w:t>
      </w:r>
    </w:p>
    <w:p w14:paraId="2CB7236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D52AD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if (save.ShowDialog() == DialogResult.OK)</w:t>
      </w:r>
    </w:p>
    <w:p w14:paraId="74DA25F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FEF721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</w:t>
      </w:r>
    </w:p>
    <w:p w14:paraId="4FF88B7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D0BF7A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Зберігаємо список кімнат у JSON форматі</w:t>
      </w:r>
    </w:p>
    <w:p w14:paraId="1F279E5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json = JsonSerializer.Serialize(rooms, new JsonSerializerOptions { WriteIndented = true });</w:t>
      </w:r>
    </w:p>
    <w:p w14:paraId="4DF1B0E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File.WriteAllText(save.FileName, json);</w:t>
      </w:r>
    </w:p>
    <w:p w14:paraId="4C1BF36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5537F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MessageBox.Show("Файл успішно збережено!", "Збереження", MessageBoxButtons.OK, MessageBoxIcon.Information);</w:t>
      </w:r>
    </w:p>
    <w:p w14:paraId="4B51DDF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EBE477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catch (Exception ex)</w:t>
      </w:r>
    </w:p>
    <w:p w14:paraId="04C98E09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35A99E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MessageBox.Show("Помилка при збереженні: " + ex.Message);</w:t>
      </w:r>
    </w:p>
    <w:p w14:paraId="05CF1A5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53188B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857A96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60AC03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7DCC9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1F5E7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створитиToolStripMenuItem_Click(object sender, EventArgs e)</w:t>
      </w:r>
    </w:p>
    <w:p w14:paraId="3C77638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B33092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OpenFileDialog open = new OpenFileDialog();</w:t>
      </w:r>
    </w:p>
    <w:p w14:paraId="7FF279A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open.Filter = "JSON Files (*.json)|*.json|All Files (*.*)|*.*";</w:t>
      </w:r>
    </w:p>
    <w:p w14:paraId="1431D1C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open.Title = "Відкрити таблицю";</w:t>
      </w:r>
    </w:p>
    <w:p w14:paraId="5648F47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D65B4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if (open.ShowDialog() == DialogResult.OK)</w:t>
      </w:r>
    </w:p>
    <w:p w14:paraId="0578B6E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030D2B9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</w:t>
      </w:r>
    </w:p>
    <w:p w14:paraId="2B4DDC6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50D3D2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json = File.ReadAllText(open.FileName);</w:t>
      </w:r>
    </w:p>
    <w:p w14:paraId="47EEE01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List&lt;Room&gt;? loadedRooms = JsonSerializer.Deserialize&lt;List&lt;Room&gt;&gt;(json);</w:t>
      </w:r>
    </w:p>
    <w:p w14:paraId="3216FE8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2EB79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(loadedRooms == null || loadedRooms.Count == 0)</w:t>
      </w:r>
    </w:p>
    <w:p w14:paraId="1646DB9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3762729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MessageBox.Show("Файл порожній або некоректний!");</w:t>
      </w:r>
    </w:p>
    <w:p w14:paraId="56D1E82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return;</w:t>
      </w:r>
    </w:p>
    <w:p w14:paraId="4DC5462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24219319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14F7C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rooms = loadedRooms;</w:t>
      </w:r>
    </w:p>
    <w:p w14:paraId="3A71808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dataGridView1.Rows.Clear();</w:t>
      </w:r>
    </w:p>
    <w:p w14:paraId="2F5BA31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8C751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foreach (var r in rooms)</w:t>
      </w:r>
    </w:p>
    <w:p w14:paraId="4C757F2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529BB5B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dataGridView1.Rows.Add(</w:t>
      </w:r>
    </w:p>
    <w:p w14:paraId="3A95F57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r.RoomType,</w:t>
      </w:r>
    </w:p>
    <w:p w14:paraId="25F65F2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r.seats,</w:t>
      </w:r>
    </w:p>
    <w:p w14:paraId="77ACFFE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r.area,</w:t>
      </w:r>
    </w:p>
    <w:p w14:paraId="42E15B1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r.beds,</w:t>
      </w:r>
    </w:p>
    <w:p w14:paraId="5A70610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r.bedType,</w:t>
      </w:r>
    </w:p>
    <w:p w14:paraId="244794C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r.furniture,</w:t>
      </w:r>
    </w:p>
    <w:p w14:paraId="6922549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r.wifi ? "Yes" : "No",</w:t>
      </w:r>
    </w:p>
    <w:p w14:paraId="6514836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r.climate,</w:t>
      </w:r>
    </w:p>
    <w:p w14:paraId="5F017F4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r.food ? "Yes" : "No",</w:t>
      </w:r>
    </w:p>
    <w:p w14:paraId="577D7CF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r.toilet,</w:t>
      </w:r>
    </w:p>
    <w:p w14:paraId="04311C2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r.price</w:t>
      </w:r>
    </w:p>
    <w:p w14:paraId="6B12C68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);</w:t>
      </w:r>
    </w:p>
    <w:p w14:paraId="4A56531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6CBED93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A126B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MessageBox.Show("Файл успішно відкрито!");</w:t>
      </w:r>
    </w:p>
    <w:p w14:paraId="7156483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61D3FD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catch (Exception ex)</w:t>
      </w:r>
    </w:p>
    <w:p w14:paraId="7B262D0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29A92A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MessageBox.Show("Помилка при відкритті: " + ex.Message);</w:t>
      </w:r>
    </w:p>
    <w:p w14:paraId="7EF7F4B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974F71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73804A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B171F3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160CD9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F7C8C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button2_Click(object sender, EventArgs e)</w:t>
      </w:r>
    </w:p>
    <w:p w14:paraId="3DDD91E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7833BD4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dataGridView2.Rows.Clear();</w:t>
      </w:r>
    </w:p>
    <w:p w14:paraId="73F270D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DFCCB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if (string.IsNullOrWhiteSpace(textBox5.Text))</w:t>
      </w:r>
    </w:p>
    <w:p w14:paraId="42BE200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2DFEE0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MessageBox.Show("Введіть кількість місць!");</w:t>
      </w:r>
    </w:p>
    <w:p w14:paraId="33BA9C6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190F789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192B3F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0DF20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if (rooms.Count == 0)</w:t>
      </w:r>
    </w:p>
    <w:p w14:paraId="560AC95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6DAE90A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MessageBox.Show("Немає даних!");</w:t>
      </w:r>
    </w:p>
    <w:p w14:paraId="472B2E0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5E9287A8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66B173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65808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int seats = int.Parse(textBox5.Text);</w:t>
      </w:r>
    </w:p>
    <w:p w14:paraId="61FF963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var filteredRooms = rooms.Where(r =&gt; r.seats == seats).ToList();</w:t>
      </w:r>
    </w:p>
    <w:p w14:paraId="25320B5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EA59F5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if (filteredRooms.Count == 0)</w:t>
      </w:r>
    </w:p>
    <w:p w14:paraId="3889D2D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A6941F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MessageBox.Show("Кімнати з такою кількістю місць не знайдено!");</w:t>
      </w:r>
    </w:p>
    <w:p w14:paraId="53156B3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77BFE55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7CD2C5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29FBD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(var r in filteredRooms)</w:t>
      </w:r>
    </w:p>
    <w:p w14:paraId="26AE32F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3E6878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dataGridView2.Rows.Add(</w:t>
      </w:r>
    </w:p>
    <w:p w14:paraId="3DEAE0D3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r.RoomType,</w:t>
      </w:r>
    </w:p>
    <w:p w14:paraId="76BFC5C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r.seats,</w:t>
      </w:r>
    </w:p>
    <w:p w14:paraId="36128BC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r.area,</w:t>
      </w:r>
    </w:p>
    <w:p w14:paraId="0089252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r.beds,</w:t>
      </w:r>
    </w:p>
    <w:p w14:paraId="2862935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r.bedType,</w:t>
      </w:r>
    </w:p>
    <w:p w14:paraId="68BC6D5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r.furniture,</w:t>
      </w:r>
    </w:p>
    <w:p w14:paraId="1FBA9E8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r.wifi ? "Yes" : "No",</w:t>
      </w:r>
    </w:p>
    <w:p w14:paraId="5561220C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r.climate,</w:t>
      </w:r>
    </w:p>
    <w:p w14:paraId="0A64014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r.food ? "Yes" : "No",</w:t>
      </w:r>
    </w:p>
    <w:p w14:paraId="3990B464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r.toilet,</w:t>
      </w:r>
    </w:p>
    <w:p w14:paraId="7F65266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r.price</w:t>
      </w:r>
    </w:p>
    <w:p w14:paraId="667E776F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);</w:t>
      </w:r>
    </w:p>
    <w:p w14:paraId="1CB8C4A7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75D00A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EED32B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if (filteredRooms.Count &gt;= 2)</w:t>
      </w:r>
    </w:p>
    <w:p w14:paraId="762803F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82E0C4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(filteredRooms[0] &gt; filteredRooms[1])</w:t>
      </w:r>
    </w:p>
    <w:p w14:paraId="1999D3F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MessageBox.Show("Перша кімната дорожча за другу!");</w:t>
      </w:r>
    </w:p>
    <w:p w14:paraId="3D64776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(filteredRooms[0] &lt; filteredRooms[1])</w:t>
      </w:r>
    </w:p>
    <w:p w14:paraId="52467740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MessageBox.Show("Перша кімната дешевша за другу!");</w:t>
      </w:r>
    </w:p>
    <w:p w14:paraId="7459A63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</w:t>
      </w:r>
    </w:p>
    <w:p w14:paraId="2E4B8A1E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MessageBox.Show("Ціни кімнат однакові!");</w:t>
      </w:r>
    </w:p>
    <w:p w14:paraId="22FE6276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414203D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63256FB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E3AC799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MessageBox.Show("Знайдено лише одну кімнату!");</w:t>
      </w:r>
    </w:p>
    <w:p w14:paraId="2007FA72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09E0472" w14:textId="0EA9F1C1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91D5551" w14:textId="77777777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C915B88" w14:textId="355EDE57" w:rsidR="002F6B40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7A8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19BDE7D" w14:textId="77777777" w:rsidR="00497A8E" w:rsidRDefault="00497A8E" w:rsidP="00497A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CBEBC5" w14:textId="72D90CA9" w:rsidR="00497A8E" w:rsidRDefault="00497A8E" w:rsidP="00497A8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97A8E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042FEEC9" w14:textId="5CB90249" w:rsidR="00497A8E" w:rsidRPr="00497A8E" w:rsidRDefault="00497A8E" w:rsidP="00497A8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97A8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9990F2" wp14:editId="2680308D">
            <wp:extent cx="5166360" cy="3454424"/>
            <wp:effectExtent l="0" t="0" r="0" b="0"/>
            <wp:docPr id="1627411670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11670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7386" cy="34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2107" w14:textId="77777777" w:rsidR="002F6B40" w:rsidRDefault="002F6B40" w:rsidP="002F6B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FB9F48" w14:textId="7D4CB886" w:rsidR="00497A8E" w:rsidRPr="00497A8E" w:rsidRDefault="00497A8E" w:rsidP="00497A8E">
      <w:pPr>
        <w:rPr>
          <w:rFonts w:ascii="Times New Roman" w:hAnsi="Times New Roman" w:cs="Times New Roman"/>
          <w:sz w:val="28"/>
          <w:szCs w:val="28"/>
        </w:rPr>
      </w:pPr>
      <w:r w:rsidRPr="00497A8E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7A8E">
        <w:rPr>
          <w:rFonts w:ascii="Times New Roman" w:hAnsi="Times New Roman" w:cs="Times New Roman"/>
          <w:sz w:val="28"/>
          <w:szCs w:val="28"/>
        </w:rPr>
        <w:t>Я навчи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Pr="00497A8E">
        <w:rPr>
          <w:rFonts w:ascii="Times New Roman" w:hAnsi="Times New Roman" w:cs="Times New Roman"/>
          <w:sz w:val="28"/>
          <w:szCs w:val="28"/>
        </w:rPr>
        <w:t xml:space="preserve"> створювати класи та похідні класи, визначати їхню структуру, властивості й методи, правильно використовувати конструктори, деструктори та специфікатори доступу. Я здобу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497A8E">
        <w:rPr>
          <w:rFonts w:ascii="Times New Roman" w:hAnsi="Times New Roman" w:cs="Times New Roman"/>
          <w:sz w:val="28"/>
          <w:szCs w:val="28"/>
        </w:rPr>
        <w:t xml:space="preserve"> уміння будувати ієрархії класів, у тому числі за допомогою множинного наслідування та інтерфейсів, а також отрима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497A8E">
        <w:rPr>
          <w:rFonts w:ascii="Times New Roman" w:hAnsi="Times New Roman" w:cs="Times New Roman"/>
          <w:sz w:val="28"/>
          <w:szCs w:val="28"/>
        </w:rPr>
        <w:t xml:space="preserve"> практичні навички проєктування та роботи з об’єктами цих класів.</w:t>
      </w:r>
    </w:p>
    <w:sectPr w:rsidR="00497A8E" w:rsidRPr="00497A8E" w:rsidSect="002C3840">
      <w:headerReference w:type="default" r:id="rId11"/>
      <w:footerReference w:type="default" r:id="rId12"/>
      <w:pgSz w:w="11906" w:h="16838"/>
      <w:pgMar w:top="1098" w:right="850" w:bottom="850" w:left="1417" w:header="0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3DE32" w14:textId="77777777" w:rsidR="005D168F" w:rsidRDefault="005D168F" w:rsidP="00976264">
      <w:pPr>
        <w:spacing w:after="0" w:line="240" w:lineRule="auto"/>
      </w:pPr>
      <w:r>
        <w:separator/>
      </w:r>
    </w:p>
  </w:endnote>
  <w:endnote w:type="continuationSeparator" w:id="0">
    <w:p w14:paraId="3E2E6BBA" w14:textId="77777777" w:rsidR="005D168F" w:rsidRDefault="005D168F" w:rsidP="00976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4DEE5" w14:textId="77777777" w:rsidR="002C3840" w:rsidRDefault="002C384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15E55" w14:textId="77777777" w:rsidR="005D168F" w:rsidRDefault="005D168F" w:rsidP="00976264">
      <w:pPr>
        <w:spacing w:after="0" w:line="240" w:lineRule="auto"/>
      </w:pPr>
      <w:r>
        <w:separator/>
      </w:r>
    </w:p>
  </w:footnote>
  <w:footnote w:type="continuationSeparator" w:id="0">
    <w:p w14:paraId="2895A303" w14:textId="77777777" w:rsidR="005D168F" w:rsidRDefault="005D168F" w:rsidP="00976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E2704" w14:textId="77777777" w:rsidR="00976264" w:rsidRDefault="00976264" w:rsidP="00976264">
    <w:pPr>
      <w:pStyle w:val="ae"/>
      <w:rPr>
        <w:b/>
        <w:lang w:val="ru-RU"/>
      </w:rPr>
    </w:pPr>
    <w:r w:rsidRPr="002D2DB7">
      <w:rPr>
        <w:noProof/>
        <w:lang w:val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FFE537" wp14:editId="49094513">
              <wp:simplePos x="0" y="0"/>
              <wp:positionH relativeFrom="page">
                <wp:posOffset>541020</wp:posOffset>
              </wp:positionH>
              <wp:positionV relativeFrom="page">
                <wp:posOffset>217170</wp:posOffset>
              </wp:positionV>
              <wp:extent cx="6563995" cy="10144125"/>
              <wp:effectExtent l="0" t="19050" r="27305" b="28575"/>
              <wp:wrapNone/>
              <wp:docPr id="931184701" name="Групувати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3995" cy="10144125"/>
                        <a:chOff x="1228" y="0"/>
                        <a:chExt cx="6563995" cy="7560000"/>
                      </a:xfrm>
                    </wpg:grpSpPr>
                    <wpg:grpSp>
                      <wpg:cNvPr id="2023551300" name="Группа 22"/>
                      <wpg:cNvGrpSpPr/>
                      <wpg:grpSpPr>
                        <a:xfrm>
                          <a:off x="1228" y="0"/>
                          <a:ext cx="6563995" cy="7560000"/>
                          <a:chOff x="1228" y="0"/>
                          <a:chExt cx="10537" cy="16282"/>
                        </a:xfrm>
                      </wpg:grpSpPr>
                      <wps:wsp>
                        <wps:cNvPr id="1562751980" name="Прямоугольник 23"/>
                        <wps:cNvSpPr/>
                        <wps:spPr>
                          <a:xfrm>
                            <a:off x="1228" y="0"/>
                            <a:ext cx="10525" cy="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6E0D90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4975447" name="Прямоугольник 24"/>
                        <wps:cNvSpPr/>
                        <wps:spPr>
                          <a:xfrm>
                            <a:off x="2216" y="14571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3745D6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361099786" name="Прямоугольник 25"/>
                        <wps:cNvSpPr/>
                        <wps:spPr>
                          <a:xfrm>
                            <a:off x="8920" y="15438"/>
                            <a:ext cx="2806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B4CEF6" w14:textId="77777777" w:rsidR="00976264" w:rsidRDefault="00976264" w:rsidP="00976264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ХПК</w:t>
                              </w:r>
                            </w:p>
                          </w:txbxContent>
                        </wps:txbx>
                        <wps:bodyPr spcFirstLastPara="1" wrap="square" lIns="108000" tIns="108000" rIns="108000" bIns="108000" anchor="t" anchorCtr="0">
                          <a:noAutofit/>
                        </wps:bodyPr>
                      </wps:wsp>
                      <wps:wsp>
                        <wps:cNvPr id="684268489" name="Прямоугольник 26"/>
                        <wps:cNvSpPr/>
                        <wps:spPr>
                          <a:xfrm>
                            <a:off x="10732" y="14869"/>
                            <a:ext cx="99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8E9326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499277512" name="Прямая со стрелкой 27"/>
                        <wps:cNvCnPr/>
                        <wps:spPr>
                          <a:xfrm>
                            <a:off x="1228" y="0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36441338" name="Прямая со стрелкой 28"/>
                        <wps:cNvCnPr/>
                        <wps:spPr>
                          <a:xfrm>
                            <a:off x="1228" y="16272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09453588" name="Прямая со стрелкой 29"/>
                        <wps:cNvCnPr/>
                        <wps:spPr>
                          <a:xfrm>
                            <a:off x="11739" y="0"/>
                            <a:ext cx="0" cy="16271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57578663" name="Прямая со стрелкой 30"/>
                        <wps:cNvCnPr/>
                        <wps:spPr>
                          <a:xfrm>
                            <a:off x="1249" y="0"/>
                            <a:ext cx="0" cy="16271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64834181" name="Прямая со стрелкой 31"/>
                        <wps:cNvCnPr/>
                        <wps:spPr>
                          <a:xfrm>
                            <a:off x="1228" y="14004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0924698" name="Прямоугольник 32"/>
                        <wps:cNvSpPr/>
                        <wps:spPr>
                          <a:xfrm>
                            <a:off x="1249" y="14571"/>
                            <a:ext cx="39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2A9F0D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Вим.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428881152" name="Прямоугольник 33"/>
                        <wps:cNvSpPr/>
                        <wps:spPr>
                          <a:xfrm>
                            <a:off x="1645" y="1457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6A0206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827001649" name="Прямоугольник 34"/>
                        <wps:cNvSpPr/>
                        <wps:spPr>
                          <a:xfrm>
                            <a:off x="3517" y="14884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6DAF97" w14:textId="77777777" w:rsidR="00976264" w:rsidRDefault="00976264" w:rsidP="00976264">
                              <w:pPr>
                                <w:spacing w:after="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97682290" name="Прямоугольник 35"/>
                        <wps:cNvSpPr/>
                        <wps:spPr>
                          <a:xfrm>
                            <a:off x="1248" y="14857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47B08E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49121664" name="Прямоугольник 36"/>
                        <wps:cNvSpPr/>
                        <wps:spPr>
                          <a:xfrm>
                            <a:off x="1249" y="15138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43788B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563770142" name="Прямоугольник 37"/>
                        <wps:cNvSpPr/>
                        <wps:spPr>
                          <a:xfrm>
                            <a:off x="1249" y="15986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4C640A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Затвер.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31630419" name="Прямоугольник 38"/>
                        <wps:cNvSpPr/>
                        <wps:spPr>
                          <a:xfrm>
                            <a:off x="1249" y="15421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21BF1C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Н.контр.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560764139" name="Прямоугольник 39"/>
                        <wps:cNvSpPr/>
                        <wps:spPr>
                          <a:xfrm>
                            <a:off x="8919" y="14871"/>
                            <a:ext cx="82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3CD610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Літера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57836978" name="Прямоугольник 40"/>
                        <wps:cNvSpPr/>
                        <wps:spPr>
                          <a:xfrm>
                            <a:off x="9769" y="14871"/>
                            <a:ext cx="93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32E5BE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71911036" name="Прямоугольник 41"/>
                        <wps:cNvSpPr/>
                        <wps:spPr>
                          <a:xfrm>
                            <a:off x="4957" y="14875"/>
                            <a:ext cx="3940" cy="13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5FDEE49" w14:textId="61D4C868" w:rsidR="00976264" w:rsidRDefault="002F6B40" w:rsidP="0097626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2F6B4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u w:val="single"/>
                                </w:rPr>
                                <w:t>Побудова множинного наслідування класів.(С++ ) Інтерфейси- С#</w:t>
                              </w:r>
                            </w:p>
                          </w:txbxContent>
                        </wps:txbx>
                        <wps:bodyPr spcFirstLastPara="1" wrap="square" lIns="0" tIns="10800" rIns="0" bIns="10800" anchor="t" anchorCtr="0">
                          <a:noAutofit/>
                        </wps:bodyPr>
                      </wps:wsp>
                      <wps:wsp>
                        <wps:cNvPr id="1514938136" name="Прямая со стрелкой 42"/>
                        <wps:cNvCnPr/>
                        <wps:spPr>
                          <a:xfrm>
                            <a:off x="8904" y="14832"/>
                            <a:ext cx="0" cy="144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3801543" name="Прямая со стрелкой 43"/>
                        <wps:cNvCnPr/>
                        <wps:spPr>
                          <a:xfrm>
                            <a:off x="1228" y="14571"/>
                            <a:ext cx="3713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64621951" name="Прямая со стрелкой 44"/>
                        <wps:cNvCnPr/>
                        <wps:spPr>
                          <a:xfrm>
                            <a:off x="4935" y="13983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426082" name="Прямая со стрелкой 45"/>
                        <wps:cNvCnPr/>
                        <wps:spPr>
                          <a:xfrm>
                            <a:off x="4368" y="13984"/>
                            <a:ext cx="0" cy="229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23226837" name="Прямая со стрелкой 46"/>
                        <wps:cNvCnPr/>
                        <wps:spPr>
                          <a:xfrm>
                            <a:off x="3517" y="13985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35166714" name="Прямая со стрелкой 47"/>
                        <wps:cNvCnPr/>
                        <wps:spPr>
                          <a:xfrm>
                            <a:off x="2213" y="13985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75857588" name="Прямая со стрелкой 48"/>
                        <wps:cNvCnPr/>
                        <wps:spPr>
                          <a:xfrm>
                            <a:off x="1646" y="139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72403375" name="Прямая со стрелкой 49"/>
                        <wps:cNvCnPr/>
                        <wps:spPr>
                          <a:xfrm>
                            <a:off x="8904" y="15422"/>
                            <a:ext cx="2857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06034058" name="Прямая со стрелкой 50"/>
                        <wps:cNvCnPr/>
                        <wps:spPr>
                          <a:xfrm>
                            <a:off x="8908" y="15138"/>
                            <a:ext cx="2857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3593577" name="Прямая со стрелкой 51"/>
                        <wps:cNvCnPr/>
                        <wps:spPr>
                          <a:xfrm>
                            <a:off x="10718" y="14849"/>
                            <a:ext cx="0" cy="592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9833408" name="Прямая со стрелкой 52"/>
                        <wps:cNvCnPr/>
                        <wps:spPr>
                          <a:xfrm>
                            <a:off x="9754" y="14844"/>
                            <a:ext cx="0" cy="592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6426700" name="Прямая со стрелкой 53"/>
                        <wps:cNvCnPr/>
                        <wps:spPr>
                          <a:xfrm>
                            <a:off x="1229" y="14855"/>
                            <a:ext cx="10534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9482862" name="Прямая со стрелкой 54"/>
                        <wps:cNvCnPr/>
                        <wps:spPr>
                          <a:xfrm>
                            <a:off x="1250" y="14288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5483703" name="Прямая со стрелкой 55"/>
                        <wps:cNvCnPr/>
                        <wps:spPr>
                          <a:xfrm>
                            <a:off x="1250" y="15138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4068852" name="Прямая со стрелкой 56"/>
                        <wps:cNvCnPr/>
                        <wps:spPr>
                          <a:xfrm>
                            <a:off x="1247" y="15422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42817232" name="Прямая со стрелкой 57"/>
                        <wps:cNvCnPr/>
                        <wps:spPr>
                          <a:xfrm>
                            <a:off x="1255" y="15705"/>
                            <a:ext cx="369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72349382" name="Прямая со стрелкой 58"/>
                        <wps:cNvCnPr/>
                        <wps:spPr>
                          <a:xfrm>
                            <a:off x="1249" y="15989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52611861" name="Прямоугольник 59"/>
                        <wps:cNvSpPr/>
                        <wps:spPr>
                          <a:xfrm>
                            <a:off x="1249" y="15705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D7CB68" w14:textId="77777777" w:rsidR="00976264" w:rsidRDefault="00976264" w:rsidP="00976264"/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966516458" name="Прямоугольник 60"/>
                        <wps:cNvSpPr/>
                        <wps:spPr>
                          <a:xfrm>
                            <a:off x="2215" y="14857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82CF7A" w14:textId="77777777" w:rsidR="00976264" w:rsidRPr="00FD35AD" w:rsidRDefault="00976264" w:rsidP="00976264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</w:rPr>
                                <w:t>Нікітюк О.М.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2007624741" name="Прямоугольник 61"/>
                        <wps:cNvSpPr/>
                        <wps:spPr>
                          <a:xfrm>
                            <a:off x="2215" y="15135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A4AD39" w14:textId="77777777" w:rsidR="00976264" w:rsidRDefault="00976264" w:rsidP="00976264">
                              <w:pPr>
                                <w:spacing w:before="60"/>
                                <w:ind w:left="17" w:firstLine="1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</w:rPr>
                                <w:t>Жереб Д. В.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360239282" name="Прямоугольник 62"/>
                        <wps:cNvSpPr/>
                        <wps:spPr>
                          <a:xfrm>
                            <a:off x="2215" y="15422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67F9AC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637663418" name="Прямоугольник 63"/>
                        <wps:cNvSpPr/>
                        <wps:spPr>
                          <a:xfrm>
                            <a:off x="2215" y="15708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0BC8D9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499134112" name="Прямоугольник 2064286656"/>
                        <wps:cNvSpPr/>
                        <wps:spPr>
                          <a:xfrm>
                            <a:off x="2215" y="15987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05629B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553309998" name="Прямоугольник 2064286657"/>
                        <wps:cNvSpPr/>
                        <wps:spPr>
                          <a:xfrm>
                            <a:off x="4372" y="15138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4BD05B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20260258" name="Прямоугольник 2064286658"/>
                        <wps:cNvSpPr/>
                        <wps:spPr>
                          <a:xfrm>
                            <a:off x="4372" y="15429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8FF2D2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756292944" name="Прямоугольник 2064286659"/>
                        <wps:cNvSpPr/>
                        <wps:spPr>
                          <a:xfrm>
                            <a:off x="4372" y="1571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90326F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246248828" name="Прямоугольник 2064286660"/>
                        <wps:cNvSpPr/>
                        <wps:spPr>
                          <a:xfrm>
                            <a:off x="4372" y="15987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A8FE13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222350823" name="Прямоугольник 2064286661"/>
                        <wps:cNvSpPr/>
                        <wps:spPr>
                          <a:xfrm>
                            <a:off x="4372" y="1486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17EC69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968145363" name="Прямоугольник 2064286662"/>
                        <wps:cNvSpPr/>
                        <wps:spPr>
                          <a:xfrm>
                            <a:off x="4926" y="14008"/>
                            <a:ext cx="6775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F8F3BD" w14:textId="4960D529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ЛР.ОК</w:t>
                              </w:r>
                              <w:r w:rsidR="002C3840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19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.ПІ23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14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</w:t>
                              </w:r>
                              <w:r w:rsidR="002F6B40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04</w:t>
                              </w:r>
                            </w:p>
                          </w:txbxContent>
                        </wps:txbx>
                        <wps:bodyPr spcFirstLastPara="1" wrap="square" lIns="180000" tIns="108000" rIns="180000" bIns="108000" anchor="t" anchorCtr="0">
                          <a:noAutofit/>
                        </wps:bodyPr>
                      </wps:wsp>
                      <wps:wsp>
                        <wps:cNvPr id="565727904" name="Прямоугольник 2064286663"/>
                        <wps:cNvSpPr/>
                        <wps:spPr>
                          <a:xfrm>
                            <a:off x="10703" y="15144"/>
                            <a:ext cx="99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818BF9" w14:textId="77777777" w:rsidR="00976264" w:rsidRPr="002C3840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instrText>NUMPAGES  \* Arabic  \* MERGEFORMAT</w:instrText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825568961" name="Прямоугольник 2064286664"/>
                        <wps:cNvSpPr/>
                        <wps:spPr>
                          <a:xfrm>
                            <a:off x="9768" y="15155"/>
                            <a:ext cx="93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ABD13A" w14:textId="77777777" w:rsidR="00976264" w:rsidRPr="002C3840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32"/>
                                </w:rPr>
                              </w:pPr>
                              <w:r w:rsidRPr="002C3840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76532782" name="Прямоугольник 2064286665"/>
                        <wps:cNvSpPr/>
                        <wps:spPr>
                          <a:xfrm>
                            <a:off x="8908" y="15147"/>
                            <a:ext cx="266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64D85B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313895870" name="Прямая со стрелкой 2064286666"/>
                        <wps:cNvCnPr/>
                        <wps:spPr>
                          <a:xfrm>
                            <a:off x="9187" y="15127"/>
                            <a:ext cx="0" cy="30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52228324" name="Прямая со стрелкой 2064286667"/>
                        <wps:cNvCnPr/>
                        <wps:spPr>
                          <a:xfrm>
                            <a:off x="9471" y="15126"/>
                            <a:ext cx="0" cy="30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FFE537" id="Групувати 2" o:spid="_x0000_s1026" style="position:absolute;margin-left:42.6pt;margin-top:17.1pt;width:516.85pt;height:798.75pt;z-index:251659264;mso-position-horizontal-relative:page;mso-position-vertical-relative:page" coordorigin="12" coordsize="6563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">
              <v:group id="Группа 22" o:spid="_x0000_s1027" style="position:absolute;left:12;width:65640;height:75600" coordorigin="1228" coordsize="10537,16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">
                <v:rect id="Прямоугольник 23" o:spid="_x0000_s1028" style="position:absolute;left:1228;width:10525;height:16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" filled="f" stroked="f">
                  <v:textbox inset="2.53958mm,2.53958mm,2.53958mm,2.53958mm">
                    <w:txbxContent>
                      <w:p w14:paraId="3C6E0D90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Прямоугольник 24" o:spid="_x0000_s1029" style="position:absolute;left:2216;top:14571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" filled="f" stroked="f">
                  <v:textbox inset=".1mm,.1mm,.1mm,.1mm">
                    <w:txbxContent>
                      <w:p w14:paraId="793745D6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Прямоугольник 25" o:spid="_x0000_s1030" style="position:absolute;left:8920;top:15438;width:2806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" filled="f" stroked="f">
                  <v:textbox inset="3mm,3mm,3mm,3mm">
                    <w:txbxContent>
                      <w:p w14:paraId="1DB4CEF6" w14:textId="77777777" w:rsidR="00976264" w:rsidRDefault="00976264" w:rsidP="0097626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ХПК</w:t>
                        </w:r>
                      </w:p>
                    </w:txbxContent>
                  </v:textbox>
                </v:rect>
                <v:rect id="Прямоугольник 26" o:spid="_x0000_s1031" style="position:absolute;left:10732;top:14869;width:99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" filled="f" stroked="f">
                  <v:textbox inset=".1mm,.1mm,.1mm,.1mm">
                    <w:txbxContent>
                      <w:p w14:paraId="598E9326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Аркушів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7" o:spid="_x0000_s1032" type="#_x0000_t32" style="position:absolute;left:1228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" strokeweight="2.25pt"/>
                <v:shape id="Прямая со стрелкой 28" o:spid="_x0000_s1033" type="#_x0000_t32" style="position:absolute;left:1228;top:16272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" strokeweight="2pt"/>
                <v:shape id="Прямая со стрелкой 29" o:spid="_x0000_s1034" type="#_x0000_t32" style="position:absolute;left:11739;width:0;height:16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" strokeweight="2.25pt"/>
                <v:shape id="Прямая со стрелкой 30" o:spid="_x0000_s1035" type="#_x0000_t32" style="position:absolute;left:1249;width:0;height:16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" strokeweight="2.25pt"/>
                <v:shape id="Прямая со стрелкой 31" o:spid="_x0000_s1036" type="#_x0000_t32" style="position:absolute;left:1228;top:14004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" strokeweight="2.25pt"/>
                <v:rect id="Прямоугольник 32" o:spid="_x0000_s1037" style="position:absolute;left:1249;top:14571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" filled="f" stroked="f">
                  <v:textbox inset=".1mm,.1mm,.1mm,.1mm">
                    <w:txbxContent>
                      <w:p w14:paraId="712A9F0D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Вим.</w:t>
                        </w:r>
                      </w:p>
                    </w:txbxContent>
                  </v:textbox>
                </v:rect>
                <v:rect id="Прямоугольник 33" o:spid="_x0000_s1038" style="position:absolute;left:1645;top:1457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" filled="f" stroked="f">
                  <v:textbox inset=".1mm,.1mm,.1mm,.1mm">
                    <w:txbxContent>
                      <w:p w14:paraId="196A0206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34" o:spid="_x0000_s1039" style="position:absolute;left:3517;top:14884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" filled="f" stroked="f">
                  <v:textbox inset=".1mm,.1mm,.1mm,.1mm">
                    <w:txbxContent>
                      <w:p w14:paraId="2B6DAF97" w14:textId="77777777" w:rsidR="00976264" w:rsidRDefault="00976264" w:rsidP="00976264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rect>
                <v:rect id="Прямоугольник 35" o:spid="_x0000_s1040" style="position:absolute;left:1248;top:14857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" filled="f" stroked="f">
                  <v:textbox inset=".1mm,.1mm,.1mm,.1mm">
                    <w:txbxContent>
                      <w:p w14:paraId="5D47B08E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Розробив</w:t>
                        </w:r>
                      </w:p>
                    </w:txbxContent>
                  </v:textbox>
                </v:rect>
                <v:rect id="Прямоугольник 36" o:spid="_x0000_s1041" style="position:absolute;left:1249;top:15138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" filled="f" stroked="f">
                  <v:textbox inset=".1mm,.1mm,.1mm,.1mm">
                    <w:txbxContent>
                      <w:p w14:paraId="0143788B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Перевірив</w:t>
                        </w:r>
                      </w:p>
                    </w:txbxContent>
                  </v:textbox>
                </v:rect>
                <v:rect id="Прямоугольник 37" o:spid="_x0000_s1042" style="position:absolute;left:1249;top:1598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" filled="f" stroked="f">
                  <v:textbox inset=".1mm,.1mm,.1mm,.1mm">
                    <w:txbxContent>
                      <w:p w14:paraId="434C640A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Затвер.</w:t>
                        </w:r>
                      </w:p>
                    </w:txbxContent>
                  </v:textbox>
                </v:rect>
                <v:rect id="Прямоугольник 38" o:spid="_x0000_s1043" style="position:absolute;left:1249;top:15421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" filled="f" stroked="f">
                  <v:textbox inset=".1mm,.1mm,.1mm,.1mm">
                    <w:txbxContent>
                      <w:p w14:paraId="6921BF1C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Н.контр.</w:t>
                        </w:r>
                      </w:p>
                    </w:txbxContent>
                  </v:textbox>
                </v:rect>
                <v:rect id="Прямоугольник 39" o:spid="_x0000_s1044" style="position:absolute;left:8919;top:14871;width:82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" filled="f" stroked="f">
                  <v:textbox inset=".1mm,.1mm,.1mm,.1mm">
                    <w:txbxContent>
                      <w:p w14:paraId="743CD610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Літера</w:t>
                        </w:r>
                      </w:p>
                    </w:txbxContent>
                  </v:textbox>
                </v:rect>
                <v:rect id="Прямоугольник 40" o:spid="_x0000_s1045" style="position:absolute;left:9769;top:14871;width:93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" filled="f" stroked="f">
                  <v:textbox inset=".1mm,.1mm,.1mm,.1mm">
                    <w:txbxContent>
                      <w:p w14:paraId="0D32E5BE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41" o:spid="_x0000_s1046" style="position:absolute;left:4957;top:14875;width:3940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" stroked="f">
                  <v:textbox inset="0,.3mm,0,.3mm">
                    <w:txbxContent>
                      <w:p w14:paraId="15FDEE49" w14:textId="61D4C868" w:rsidR="00976264" w:rsidRDefault="002F6B40" w:rsidP="0097626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2F6B40">
                          <w:rPr>
                            <w:rFonts w:ascii="Times New Roman" w:hAnsi="Times New Roman" w:cs="Times New Roman"/>
                            <w:b/>
                            <w:bCs/>
                            <w:u w:val="single"/>
                          </w:rPr>
                          <w:t>Побудова множинного наслідування класів.(С++ ) Інтерфейси- С#</w:t>
                        </w:r>
                      </w:p>
                    </w:txbxContent>
                  </v:textbox>
                </v:rect>
                <v:shape id="Прямая со стрелкой 42" o:spid="_x0000_s1047" type="#_x0000_t32" style="position:absolute;left:8904;top:14832;width:0;height:14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" strokeweight="2.25pt"/>
                <v:shape id="Прямая со стрелкой 43" o:spid="_x0000_s1048" type="#_x0000_t32" style="position:absolute;left:1228;top:14571;width:37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" strokeweight="2.25pt"/>
                <v:shape id="Прямая со стрелкой 44" o:spid="_x0000_s1049" type="#_x0000_t32" style="position:absolute;left:4935;top:13983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" strokeweight="2.25pt"/>
                <v:shape id="Прямая со стрелкой 45" o:spid="_x0000_s1050" type="#_x0000_t32" style="position:absolute;left:4368;top:13984;width:0;height:22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" strokeweight="2.25pt"/>
                <v:shape id="Прямая со стрелкой 46" o:spid="_x0000_s1051" type="#_x0000_t32" style="position:absolute;left:3517;top:13985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" strokeweight="2.25pt"/>
                <v:shape id="Прямая со стрелкой 47" o:spid="_x0000_s1052" type="#_x0000_t32" style="position:absolute;left:2213;top:13985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" strokeweight="2.25pt"/>
                <v:shape id="Прямая со стрелкой 48" o:spid="_x0000_s1053" type="#_x0000_t32" style="position:absolute;left:1646;top:13993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" strokeweight="2.25pt"/>
                <v:shape id="Прямая со стрелкой 49" o:spid="_x0000_s1054" type="#_x0000_t32" style="position:absolute;left:8904;top:15422;width: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" strokeweight="2.25pt"/>
                <v:shape id="Прямая со стрелкой 50" o:spid="_x0000_s1055" type="#_x0000_t32" style="position:absolute;left:8908;top:15138;width: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" strokeweight="2.25pt"/>
                <v:shape id="Прямая со стрелкой 51" o:spid="_x0000_s1056" type="#_x0000_t32" style="position:absolute;left:10718;top:14849;width:0;height:5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" strokeweight="2.25pt"/>
                <v:shape id="Прямая со стрелкой 52" o:spid="_x0000_s1057" type="#_x0000_t32" style="position:absolute;left:9754;top:14844;width:0;height:5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" strokeweight="2.25pt"/>
                <v:shape id="Прямая со стрелкой 53" o:spid="_x0000_s1058" type="#_x0000_t32" style="position:absolute;left:1229;top:14855;width:105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" strokeweight="2.25pt"/>
                <v:shape id="Прямая со стрелкой 54" o:spid="_x0000_s1059" type="#_x0000_t32" style="position:absolute;left:1250;top:14288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"/>
                <v:shape id="Прямая со стрелкой 55" o:spid="_x0000_s1060" type="#_x0000_t32" style="position:absolute;left:1250;top:15138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"/>
                <v:shape id="Прямая со стрелкой 56" o:spid="_x0000_s1061" type="#_x0000_t32" style="position:absolute;left:1247;top:15422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"/>
                <v:shape id="Прямая со стрелкой 57" o:spid="_x0000_s1062" type="#_x0000_t32" style="position:absolute;left:1255;top:15705;width:36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"/>
                <v:shape id="Прямая со стрелкой 58" o:spid="_x0000_s1063" type="#_x0000_t32" style="position:absolute;left:1249;top:15989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"/>
                <v:rect id="Прямоугольник 59" o:spid="_x0000_s1064" style="position:absolute;left:1249;top:15705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" filled="f" stroked="f">
                  <v:textbox inset=".1mm,.1mm,.1mm,.1mm">
                    <w:txbxContent>
                      <w:p w14:paraId="42D7CB68" w14:textId="77777777" w:rsidR="00976264" w:rsidRDefault="00976264" w:rsidP="00976264"/>
                    </w:txbxContent>
                  </v:textbox>
                </v:rect>
                <v:rect id="Прямоугольник 60" o:spid="_x0000_s1065" style="position:absolute;left:2215;top:1485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" filled="f" stroked="f">
                  <v:textbox inset=".1mm,.1mm,.1mm,.1mm">
                    <w:txbxContent>
                      <w:p w14:paraId="6C82CF7A" w14:textId="77777777" w:rsidR="00976264" w:rsidRPr="00FD35AD" w:rsidRDefault="00976264" w:rsidP="00976264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</w:rPr>
                          <w:t>Нікітюк О.М.</w:t>
                        </w:r>
                      </w:p>
                    </w:txbxContent>
                  </v:textbox>
                </v:rect>
                <v:rect id="Прямоугольник 61" o:spid="_x0000_s1066" style="position:absolute;left:2215;top:1513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" filled="f" stroked="f">
                  <v:textbox inset=".1mm,.1mm,.1mm,.1mm">
                    <w:txbxContent>
                      <w:p w14:paraId="4EA4AD39" w14:textId="77777777" w:rsidR="00976264" w:rsidRDefault="00976264" w:rsidP="00976264">
                        <w:pPr>
                          <w:spacing w:before="60"/>
                          <w:ind w:left="17" w:firstLine="17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</w:rPr>
                          <w:t>Жереб Д. В.</w:t>
                        </w:r>
                      </w:p>
                    </w:txbxContent>
                  </v:textbox>
                </v:rect>
                <v:rect id="Прямоугольник 62" o:spid="_x0000_s1067" style="position:absolute;left:2215;top:15422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" filled="f" stroked="f">
                  <v:textbox inset=".1mm,.1mm,.1mm,.1mm">
                    <w:txbxContent>
                      <w:p w14:paraId="0467F9AC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63" o:spid="_x0000_s1068" style="position:absolute;left:2215;top:15708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" filled="f" stroked="f">
                  <v:textbox inset=".1mm,.1mm,.1mm,.1mm">
                    <w:txbxContent>
                      <w:p w14:paraId="300BC8D9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6" o:spid="_x0000_s1069" style="position:absolute;left:2215;top:1598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" filled="f" stroked="f">
                  <v:textbox inset=".1mm,.1mm,.1mm,.1mm">
                    <w:txbxContent>
                      <w:p w14:paraId="5805629B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7" o:spid="_x0000_s1070" style="position:absolute;left:4372;top:15138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" filled="f" stroked="f">
                  <v:textbox inset=".1mm,.1mm,.1mm,.1mm">
                    <w:txbxContent>
                      <w:p w14:paraId="094BD05B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8" o:spid="_x0000_s1071" style="position:absolute;left:4372;top:15429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" filled="f" stroked="f">
                  <v:textbox inset=".1mm,.1mm,.1mm,.1mm">
                    <w:txbxContent>
                      <w:p w14:paraId="508FF2D2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9" o:spid="_x0000_s1072" style="position:absolute;left:4372;top:1571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" filled="f" stroked="f">
                  <v:textbox inset=".1mm,.1mm,.1mm,.1mm">
                    <w:txbxContent>
                      <w:p w14:paraId="2590326F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0" o:spid="_x0000_s1073" style="position:absolute;left:4372;top:1598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" filled="f" stroked="f">
                  <v:textbox inset=".1mm,.1mm,.1mm,.1mm">
                    <w:txbxContent>
                      <w:p w14:paraId="14A8FE13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1" o:spid="_x0000_s1074" style="position:absolute;left:4372;top:1486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" filled="f" stroked="f">
                  <v:textbox inset=".1mm,.1mm,.1mm,.1mm">
                    <w:txbxContent>
                      <w:p w14:paraId="3C17EC69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2" o:spid="_x0000_s1075" style="position:absolute;left:4926;top:14008;width:6775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" filled="f" stroked="f">
                  <v:textbox inset="5mm,3mm,5mm,3mm">
                    <w:txbxContent>
                      <w:p w14:paraId="1FF8F3BD" w14:textId="4960D529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ЛР.ОК</w:t>
                        </w:r>
                        <w:r w:rsidR="002C3840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19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.ПІ23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14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</w:t>
                        </w:r>
                        <w:r w:rsidR="002F6B40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04</w:t>
                        </w:r>
                      </w:p>
                    </w:txbxContent>
                  </v:textbox>
                </v:rect>
                <v:rect id="Прямоугольник 2064286663" o:spid="_x0000_s1076" style="position:absolute;left:10703;top:15144;width:99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" filled="f" stroked="f">
                  <v:textbox inset=".1mm,.1mm,.1mm,.1mm">
                    <w:txbxContent>
                      <w:p w14:paraId="42818BF9" w14:textId="77777777" w:rsidR="00976264" w:rsidRPr="002C3840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begin"/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instrText>NUMPAGES  \* Arabic  \* MERGEFORMAT</w:instrText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separate"/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2</w:t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2064286664" o:spid="_x0000_s1077" style="position:absolute;left:9768;top:15155;width:93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" filled="f" stroked="f">
                  <v:textbox inset=".1mm,.1mm,.1mm,.1mm">
                    <w:txbxContent>
                      <w:p w14:paraId="7FABD13A" w14:textId="77777777" w:rsidR="00976264" w:rsidRPr="002C3840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sz w:val="22"/>
                            <w:szCs w:val="32"/>
                          </w:rPr>
                        </w:pPr>
                        <w:r w:rsidRPr="002C3840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8"/>
                          </w:rPr>
                          <w:t>1</w:t>
                        </w:r>
                      </w:p>
                    </w:txbxContent>
                  </v:textbox>
                </v:rect>
                <v:rect id="Прямоугольник 2064286665" o:spid="_x0000_s1078" style="position:absolute;left:8908;top:15147;width:2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" filled="f" stroked="f">
                  <v:textbox inset=".1mm,.1mm,.1mm,.1mm">
                    <w:txbxContent>
                      <w:p w14:paraId="2D64D85B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shape id="Прямая со стрелкой 2064286666" o:spid="_x0000_s1079" type="#_x0000_t32" style="position:absolute;left:9187;top:15127;width:0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"/>
                <v:shape id="Прямая со стрелкой 2064286667" o:spid="_x0000_s1080" type="#_x0000_t32" style="position:absolute;left:9471;top:15126;width:0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"/>
              </v:group>
              <w10:wrap anchorx="page" anchory="page"/>
            </v:group>
          </w:pict>
        </mc:Fallback>
      </mc:AlternateContent>
    </w:r>
  </w:p>
  <w:p w14:paraId="08CBC243" w14:textId="77777777" w:rsidR="00976264" w:rsidRPr="00976264" w:rsidRDefault="00976264" w:rsidP="00976264">
    <w:pPr>
      <w:pStyle w:val="ae"/>
      <w:rPr>
        <w:b/>
        <w:lang w:val="ru-RU"/>
      </w:rPr>
    </w:pPr>
  </w:p>
  <w:p w14:paraId="0BE836EC" w14:textId="77777777" w:rsidR="00976264" w:rsidRDefault="0097626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B649" w14:textId="77777777" w:rsidR="00976264" w:rsidRPr="002C3840" w:rsidRDefault="00976264" w:rsidP="00976264">
    <w:pPr>
      <w:pStyle w:val="ae"/>
      <w:rPr>
        <w:lang w:val="ru-RU"/>
      </w:rPr>
    </w:pPr>
    <w:r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3ABB86E" wp14:editId="6DCF1539">
              <wp:simplePos x="0" y="0"/>
              <wp:positionH relativeFrom="column">
                <wp:posOffset>-405765</wp:posOffset>
              </wp:positionH>
              <wp:positionV relativeFrom="paragraph">
                <wp:posOffset>189230</wp:posOffset>
              </wp:positionV>
              <wp:extent cx="6685280" cy="10346055"/>
              <wp:effectExtent l="0" t="19050" r="20320" b="36195"/>
              <wp:wrapNone/>
              <wp:docPr id="2064286716" name="Групувати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5280" cy="10346055"/>
                        <a:chOff x="2235" y="0"/>
                        <a:chExt cx="6685280" cy="7560000"/>
                      </a:xfrm>
                    </wpg:grpSpPr>
                    <wpg:grpSp>
                      <wpg:cNvPr id="1534944143" name="Группа 1"/>
                      <wpg:cNvGrpSpPr/>
                      <wpg:grpSpPr>
                        <a:xfrm>
                          <a:off x="2235" y="0"/>
                          <a:ext cx="6685280" cy="7560000"/>
                          <a:chOff x="2235" y="0"/>
                          <a:chExt cx="10528" cy="16293"/>
                        </a:xfrm>
                      </wpg:grpSpPr>
                      <wps:wsp>
                        <wps:cNvPr id="76772992" name="Прямоугольник 2"/>
                        <wps:cNvSpPr/>
                        <wps:spPr>
                          <a:xfrm>
                            <a:off x="2235" y="0"/>
                            <a:ext cx="10525" cy="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5B1594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8415571" name="Прямоугольник 3"/>
                        <wps:cNvSpPr/>
                        <wps:spPr>
                          <a:xfrm>
                            <a:off x="2254" y="0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611F4D4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5337324" name="Прямая со стрелкой 4"/>
                        <wps:cNvCnPr/>
                        <wps:spPr>
                          <a:xfrm>
                            <a:off x="12166" y="15819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54941155" name="Прямоугольник 5"/>
                        <wps:cNvSpPr/>
                        <wps:spPr>
                          <a:xfrm>
                            <a:off x="2645" y="15987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A60B21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7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305422490" name="Прямоугольник 6"/>
                        <wps:cNvSpPr/>
                        <wps:spPr>
                          <a:xfrm>
                            <a:off x="3227" y="15984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387E44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793097072" name="Прямоугольник 7"/>
                        <wps:cNvSpPr/>
                        <wps:spPr>
                          <a:xfrm>
                            <a:off x="4523" y="15981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1B44A7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1546939422" name="Прямоугольник 8"/>
                        <wps:cNvSpPr/>
                        <wps:spPr>
                          <a:xfrm>
                            <a:off x="5372" y="15996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DBCF9C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889630103" name="Прямоугольник 9"/>
                        <wps:cNvSpPr/>
                        <wps:spPr>
                          <a:xfrm>
                            <a:off x="12179" y="15409"/>
                            <a:ext cx="539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0FD42C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spcFirstLastPara="1" wrap="square" lIns="0" tIns="36000" rIns="0" bIns="36000" anchor="t" anchorCtr="0">
                          <a:noAutofit/>
                        </wps:bodyPr>
                      </wps:wsp>
                      <wps:wsp>
                        <wps:cNvPr id="599641233" name="Прямоугольник 10"/>
                        <wps:cNvSpPr/>
                        <wps:spPr>
                          <a:xfrm>
                            <a:off x="2249" y="15987"/>
                            <a:ext cx="39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90866C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Вим.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772298722" name="Прямая со стрелкой 11"/>
                        <wps:cNvCnPr/>
                        <wps:spPr>
                          <a:xfrm>
                            <a:off x="2235" y="15422"/>
                            <a:ext cx="10528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3713441" name="Прямая со стрелкой 12"/>
                        <wps:cNvCnPr/>
                        <wps:spPr>
                          <a:xfrm>
                            <a:off x="2652" y="15401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2321098" name="Прямая со стрелкой 13"/>
                        <wps:cNvCnPr/>
                        <wps:spPr>
                          <a:xfrm>
                            <a:off x="3219" y="15414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4105769" name="Прямая со стрелкой 14"/>
                        <wps:cNvCnPr/>
                        <wps:spPr>
                          <a:xfrm>
                            <a:off x="4523" y="15409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06246948" name="Прямая со стрелкой 15"/>
                        <wps:cNvCnPr/>
                        <wps:spPr>
                          <a:xfrm>
                            <a:off x="5374" y="15399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25084537" name="Прямая со стрелкой 16"/>
                        <wps:cNvCnPr/>
                        <wps:spPr>
                          <a:xfrm>
                            <a:off x="5941" y="15410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6207255" name="Прямая со стрелкой 17"/>
                        <wps:cNvCnPr/>
                        <wps:spPr>
                          <a:xfrm>
                            <a:off x="2255" y="15705"/>
                            <a:ext cx="369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60299450" name="Прямая со стрелкой 18"/>
                        <wps:cNvCnPr/>
                        <wps:spPr>
                          <a:xfrm>
                            <a:off x="2255" y="15989"/>
                            <a:ext cx="3685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892081" name="Прямая со стрелкой 19"/>
                        <wps:cNvCnPr/>
                        <wps:spPr>
                          <a:xfrm>
                            <a:off x="12178" y="15410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76912750" name="Прямоугольник 20"/>
                        <wps:cNvSpPr/>
                        <wps:spPr>
                          <a:xfrm>
                            <a:off x="12187" y="15830"/>
                            <a:ext cx="539" cy="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763B4D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spcFirstLastPara="1" wrap="square" lIns="0" tIns="57600" rIns="0" bIns="0" anchor="t" anchorCtr="0">
                          <a:noAutofit/>
                        </wps:bodyPr>
                      </wps:wsp>
                      <wps:wsp>
                        <wps:cNvPr id="1996956268" name="Прямоугольник 21"/>
                        <wps:cNvSpPr/>
                        <wps:spPr>
                          <a:xfrm>
                            <a:off x="5936" y="15426"/>
                            <a:ext cx="6208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56C4A6" w14:textId="4AB1E273" w:rsidR="00976264" w:rsidRDefault="00976264" w:rsidP="00976264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ЛР.ОК24.ПІ232.14.0</w:t>
                              </w:r>
                              <w:r w:rsidR="002F6B40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4</w:t>
                              </w:r>
                            </w:p>
                            <w:p w14:paraId="18C2E801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ru-RU"/>
                                </w:rPr>
                              </w:pPr>
                            </w:p>
                            <w:p w14:paraId="084B1DB9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  <w:p w14:paraId="44BFEDE4" w14:textId="77777777" w:rsidR="00976264" w:rsidRDefault="00976264" w:rsidP="00976264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121619B3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3ABB86E" id="Групувати 3" o:spid="_x0000_s1081" style="position:absolute;margin-left:-31.95pt;margin-top:14.9pt;width:526.4pt;height:814.65pt;z-index:251661312" coordorigin="22" coordsize="6685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">
              <v:group id="Группа 1" o:spid="_x0000_s1082" style="position:absolute;left:22;width:66853;height:75600" coordorigin="2235" coordsize="10528,16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">
                <v:rect id="Прямоугольник 2" o:spid="_x0000_s1083" style="position:absolute;left:2235;width:10525;height:16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" filled="f" stroked="f">
                  <v:textbox inset="2.53958mm,2.53958mm,2.53958mm,2.53958mm">
                    <w:txbxContent>
                      <w:p w14:paraId="1E5B1594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Прямоугольник 3" o:spid="_x0000_s1084" style="position:absolute;left:2254;width:10488;height:16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" strokeweight="2.25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6611F4D4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" o:spid="_x0000_s1085" type="#_x0000_t32" style="position:absolute;left:12166;top:15819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"/>
                <v:rect id="Прямоугольник 5" o:spid="_x0000_s1086" style="position:absolute;left:2645;top:1598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" filled="f" stroked="f">
                  <v:textbox inset="0,.5mm,0,0">
                    <w:txbxContent>
                      <w:p w14:paraId="0CA60B21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7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6" o:spid="_x0000_s1087" style="position:absolute;left:3227;top:15984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" filled="f" stroked="f">
                  <v:textbox inset="0,.5mm,0,0">
                    <w:txbxContent>
                      <w:p w14:paraId="48387E44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Прямоугольник 7" o:spid="_x0000_s1088" style="position:absolute;left:4523;top:15981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" filled="f" stroked="f">
                  <v:textbox inset="0,.5mm,0,0">
                    <w:txbxContent>
                      <w:p w14:paraId="481B44A7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Прямоугольник 8" o:spid="_x0000_s1089" style="position:absolute;left:5372;top:1599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" filled="f" stroked="f">
                  <v:textbox inset="0,.5mm,0,0">
                    <w:txbxContent>
                      <w:p w14:paraId="11DBCF9C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9" o:spid="_x0000_s1090" style="position:absolute;left:12179;top:15409;width:539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" filled="f" stroked="f">
                  <v:textbox inset="0,1mm,0,1mm">
                    <w:txbxContent>
                      <w:p w14:paraId="100FD42C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Прямоугольник 10" o:spid="_x0000_s1091" style="position:absolute;left:2249;top:15987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" filled="f" stroked="f">
                  <v:textbox inset="0,.5mm,0,0">
                    <w:txbxContent>
                      <w:p w14:paraId="4490866C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Вим.</w:t>
                        </w:r>
                      </w:p>
                    </w:txbxContent>
                  </v:textbox>
                </v:rect>
                <v:shape id="Прямая со стрелкой 11" o:spid="_x0000_s1092" type="#_x0000_t32" style="position:absolute;left:2235;top:15422;width:105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" strokeweight="2.25pt"/>
                <v:shape id="Прямая со стрелкой 12" o:spid="_x0000_s1093" type="#_x0000_t32" style="position:absolute;left:2652;top:15401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" strokeweight="2.25pt"/>
                <v:shape id="Прямая со стрелкой 13" o:spid="_x0000_s1094" type="#_x0000_t32" style="position:absolute;left:3219;top:15414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" strokeweight="2.25pt"/>
                <v:shape id="Прямая со стрелкой 14" o:spid="_x0000_s1095" type="#_x0000_t32" style="position:absolute;left:4523;top:15409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" strokeweight="2.25pt"/>
                <v:shape id="Прямая со стрелкой 15" o:spid="_x0000_s1096" type="#_x0000_t32" style="position:absolute;left:5374;top:15399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" strokeweight="2.25pt"/>
                <v:shape id="Прямая со стрелкой 16" o:spid="_x0000_s1097" type="#_x0000_t32" style="position:absolute;left:5941;top:15410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" strokeweight="2.25pt"/>
                <v:shape id="Прямая со стрелкой 17" o:spid="_x0000_s1098" type="#_x0000_t32" style="position:absolute;left:2255;top:15705;width:36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"/>
                <v:shape id="Прямая со стрелкой 18" o:spid="_x0000_s1099" type="#_x0000_t32" style="position:absolute;left:2255;top:15989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" strokeweight="2.25pt"/>
                <v:shape id="Прямая со стрелкой 19" o:spid="_x0000_s1100" type="#_x0000_t32" style="position:absolute;left:12178;top:15410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" strokeweight="2.25pt"/>
                <v:rect id="Прямоугольник 20" o:spid="_x0000_s1101" style="position:absolute;left:12187;top:15830;width:539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" filled="f" stroked="f">
                  <v:textbox inset="0,1.6mm,0,0">
                    <w:txbxContent>
                      <w:p w14:paraId="44763B4D" w14:textId="77777777" w:rsidR="00976264" w:rsidRDefault="00976264" w:rsidP="00976264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21" o:spid="_x0000_s1102" style="position:absolute;left:5936;top:15426;width:6208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" filled="f" stroked="f">
                  <v:textbox inset="2.53958mm,1.2694mm,2.53958mm,1.2694mm">
                    <w:txbxContent>
                      <w:p w14:paraId="2156C4A6" w14:textId="4AB1E273" w:rsidR="00976264" w:rsidRDefault="00976264" w:rsidP="00976264">
                        <w:pPr>
                          <w:spacing w:before="12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ЛР.ОК24.ПІ232.14.0</w:t>
                        </w:r>
                        <w:r w:rsidR="002F6B40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4</w:t>
                        </w:r>
                      </w:p>
                      <w:p w14:paraId="18C2E801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lang w:val="ru-RU"/>
                          </w:rPr>
                        </w:pPr>
                      </w:p>
                      <w:p w14:paraId="084B1DB9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  <w:p w14:paraId="44BFEDE4" w14:textId="77777777" w:rsidR="00976264" w:rsidRDefault="00976264" w:rsidP="00976264">
                        <w:pPr>
                          <w:spacing w:before="12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121619B3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40"/>
    <w:rsid w:val="000927D4"/>
    <w:rsid w:val="00102B5F"/>
    <w:rsid w:val="002C3840"/>
    <w:rsid w:val="002F6B40"/>
    <w:rsid w:val="00347130"/>
    <w:rsid w:val="00497A8E"/>
    <w:rsid w:val="005D168F"/>
    <w:rsid w:val="00827F73"/>
    <w:rsid w:val="00976264"/>
    <w:rsid w:val="00A358C7"/>
    <w:rsid w:val="00AA638D"/>
    <w:rsid w:val="00B559E2"/>
    <w:rsid w:val="00BC1D22"/>
    <w:rsid w:val="00FD1DDB"/>
    <w:rsid w:val="00FE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E5BDBF"/>
  <w15:chartTrackingRefBased/>
  <w15:docId w15:val="{8B1B07F8-4370-41FC-A457-6C1206B9F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7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27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27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27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27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27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9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92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927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7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7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927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7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626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976264"/>
  </w:style>
  <w:style w:type="paragraph" w:styleId="af0">
    <w:name w:val="footer"/>
    <w:basedOn w:val="a"/>
    <w:link w:val="af1"/>
    <w:uiPriority w:val="99"/>
    <w:unhideWhenUsed/>
    <w:rsid w:val="0097626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976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0;&#1086;&#1088;&#1080;&#1089;&#1090;&#1091;&#1074;&#1072;&#1095;\Documents\&#1047;&#1074;&#1110;&#1090;%20&#1053;&#1054;&#1052;.dotx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5911A-DC7B-4B09-8094-587FE3969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Звіт НОМ.dotx</Template>
  <TotalTime>15</TotalTime>
  <Pages>15</Pages>
  <Words>3082</Words>
  <Characters>14641</Characters>
  <Application>Microsoft Office Word</Application>
  <DocSecurity>0</DocSecurity>
  <Lines>1626</Lines>
  <Paragraphs>886</Paragraphs>
  <ScaleCrop>false</ScaleCrop>
  <Company/>
  <LinksUpToDate>false</LinksUpToDate>
  <CharactersWithSpaces>16837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Nikitiuk Oleksandra</cp:lastModifiedBy>
  <cp:revision>2</cp:revision>
  <dcterms:created xsi:type="dcterms:W3CDTF">2025-11-22T21:42:00Z</dcterms:created>
  <dcterms:modified xsi:type="dcterms:W3CDTF">2025-11-22T22:34:00Z</dcterms:modified>
</cp:coreProperties>
</file>