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6ADE8" w14:textId="77777777" w:rsidR="00976264" w:rsidRPr="009449DF" w:rsidRDefault="000927D4" w:rsidP="000927D4">
      <w:pPr>
        <w:shd w:val="clear" w:color="auto" w:fill="ADADAD" w:themeFill="background2" w:themeFillShade="BF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27D4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="002C38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49DF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58B0EFB3" w14:textId="77777777" w:rsidR="009449DF" w:rsidRDefault="009449DF" w:rsidP="009449DF">
      <w:pPr>
        <w:tabs>
          <w:tab w:val="left" w:pos="1615"/>
        </w:tabs>
        <w:jc w:val="center"/>
        <w:rPr>
          <w:rFonts w:ascii="Times New Roman" w:hAnsi="Times New Roman" w:cs="Times New Roman"/>
          <w:i/>
          <w:iCs/>
          <w:sz w:val="32"/>
          <w:szCs w:val="32"/>
          <w:vertAlign w:val="superscript"/>
          <w:lang w:val="en-US"/>
        </w:rPr>
      </w:pPr>
      <w:r w:rsidRPr="009449DF">
        <w:rPr>
          <w:rFonts w:ascii="Times New Roman" w:hAnsi="Times New Roman" w:cs="Times New Roman"/>
          <w:i/>
          <w:iCs/>
          <w:sz w:val="32"/>
          <w:szCs w:val="32"/>
          <w:vertAlign w:val="superscript"/>
        </w:rPr>
        <w:t>з дисципліни „Об’єктно-орієнтоване програмування”</w:t>
      </w:r>
    </w:p>
    <w:p w14:paraId="4132D1DC" w14:textId="1737F4A4" w:rsidR="009449DF" w:rsidRDefault="009449DF" w:rsidP="009449DF">
      <w:pPr>
        <w:tabs>
          <w:tab w:val="left" w:pos="161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2F57FB">
        <w:rPr>
          <w:rFonts w:ascii="Times New Roman" w:hAnsi="Times New Roman" w:cs="Times New Roman"/>
          <w:b/>
          <w:bCs/>
          <w:sz w:val="28"/>
          <w:szCs w:val="28"/>
        </w:rPr>
        <w:t>Мета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2F57FB">
        <w:rPr>
          <w:rFonts w:ascii="Times New Roman" w:hAnsi="Times New Roman" w:cs="Times New Roman"/>
          <w:sz w:val="28"/>
          <w:szCs w:val="28"/>
        </w:rPr>
        <w:t xml:space="preserve"> Одержати практичні навички створення ієрархії класів і використання статичних компонентів класу</w:t>
      </w:r>
    </w:p>
    <w:p w14:paraId="55A9B984" w14:textId="77777777" w:rsidR="009449DF" w:rsidRPr="002F57FB" w:rsidRDefault="009449DF" w:rsidP="009449DF">
      <w:pPr>
        <w:tabs>
          <w:tab w:val="left" w:pos="161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57FB">
        <w:rPr>
          <w:rFonts w:ascii="Times New Roman" w:hAnsi="Times New Roman" w:cs="Times New Roman"/>
          <w:b/>
          <w:bCs/>
          <w:sz w:val="28"/>
          <w:szCs w:val="28"/>
        </w:rPr>
        <w:t>Основний зміст роботи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B3ED990" w14:textId="77777777" w:rsidR="009449DF" w:rsidRDefault="009449DF" w:rsidP="009449DF">
      <w:pPr>
        <w:tabs>
          <w:tab w:val="left" w:pos="161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2F57FB">
        <w:rPr>
          <w:rFonts w:ascii="Times New Roman" w:hAnsi="Times New Roman" w:cs="Times New Roman"/>
          <w:sz w:val="28"/>
          <w:szCs w:val="28"/>
        </w:rPr>
        <w:t>Написати програму, в якій створюється ієрархія класів. Включити поліморфні об'єкти в зв'язаний список, використовуючи статичні компоненти класу. Показати використання віртуальних функцій.</w:t>
      </w:r>
    </w:p>
    <w:p w14:paraId="652D56A2" w14:textId="7B0C43A3" w:rsidR="009449DF" w:rsidRPr="009449DF" w:rsidRDefault="009449DF" w:rsidP="009449DF">
      <w:pPr>
        <w:tabs>
          <w:tab w:val="left" w:pos="1615"/>
        </w:tabs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449DF">
        <w:rPr>
          <w:rFonts w:ascii="Times New Roman" w:hAnsi="Times New Roman" w:cs="Times New Roman"/>
          <w:b/>
          <w:bCs/>
          <w:sz w:val="28"/>
          <w:szCs w:val="28"/>
          <w:u w:val="single"/>
        </w:rPr>
        <w:t>Хід роботи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7615F4B" w14:textId="77777777" w:rsidR="009449DF" w:rsidRDefault="009449DF" w:rsidP="009449DF">
      <w:pPr>
        <w:tabs>
          <w:tab w:val="left" w:pos="161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F2749">
        <w:rPr>
          <w:rFonts w:ascii="Times New Roman" w:hAnsi="Times New Roman" w:cs="Times New Roman"/>
          <w:b/>
          <w:bCs/>
          <w:sz w:val="28"/>
          <w:szCs w:val="28"/>
        </w:rPr>
        <w:t>Задача 1</w:t>
      </w:r>
    </w:p>
    <w:p w14:paraId="0D917CF1" w14:textId="77777777" w:rsidR="009449DF" w:rsidRPr="00CF2749" w:rsidRDefault="009449DF" w:rsidP="009449DF">
      <w:pPr>
        <w:tabs>
          <w:tab w:val="left" w:pos="161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F2749">
        <w:rPr>
          <w:rFonts w:ascii="Times New Roman" w:hAnsi="Times New Roman" w:cs="Times New Roman"/>
          <w:b/>
          <w:bCs/>
          <w:sz w:val="28"/>
          <w:szCs w:val="28"/>
        </w:rPr>
        <w:t>Варіант 5</w:t>
      </w:r>
    </w:p>
    <w:p w14:paraId="2172E1F9" w14:textId="77777777" w:rsidR="009449DF" w:rsidRPr="00CF2749" w:rsidRDefault="009449DF" w:rsidP="009449DF">
      <w:pPr>
        <w:tabs>
          <w:tab w:val="left" w:pos="1615"/>
        </w:tabs>
        <w:rPr>
          <w:rFonts w:ascii="Times New Roman" w:hAnsi="Times New Roman" w:cs="Times New Roman"/>
          <w:sz w:val="28"/>
          <w:szCs w:val="28"/>
        </w:rPr>
      </w:pPr>
      <w:r w:rsidRPr="00CF2749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CF2749">
        <w:rPr>
          <w:rFonts w:ascii="Times New Roman" w:hAnsi="Times New Roman" w:cs="Times New Roman"/>
          <w:sz w:val="28"/>
          <w:szCs w:val="28"/>
        </w:rPr>
        <w:t xml:space="preserve">Створити абстрактний клас </w:t>
      </w:r>
      <w:proofErr w:type="spellStart"/>
      <w:r w:rsidRPr="00CF2749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CF2749">
        <w:rPr>
          <w:rFonts w:ascii="Times New Roman" w:hAnsi="Times New Roman" w:cs="Times New Roman"/>
          <w:sz w:val="28"/>
          <w:szCs w:val="28"/>
        </w:rPr>
        <w:t xml:space="preserve"> з методами, </w:t>
      </w:r>
      <w:proofErr w:type="spellStart"/>
      <w:r w:rsidRPr="00CF2749">
        <w:rPr>
          <w:rFonts w:ascii="Times New Roman" w:hAnsi="Times New Roman" w:cs="Times New Roman"/>
          <w:sz w:val="28"/>
          <w:szCs w:val="28"/>
        </w:rPr>
        <w:t>дозволяючим</w:t>
      </w:r>
      <w:proofErr w:type="spellEnd"/>
      <w:r w:rsidRPr="00CF2749">
        <w:rPr>
          <w:rFonts w:ascii="Times New Roman" w:hAnsi="Times New Roman" w:cs="Times New Roman"/>
          <w:sz w:val="28"/>
          <w:szCs w:val="28"/>
        </w:rPr>
        <w:t xml:space="preserve"> вивести на екран інформацію про персону, а також визначити її вік (на момент поточної дати).</w:t>
      </w:r>
    </w:p>
    <w:p w14:paraId="4F53DEAE" w14:textId="77777777" w:rsidR="009449DF" w:rsidRPr="00CF2749" w:rsidRDefault="009449DF" w:rsidP="009449DF">
      <w:pPr>
        <w:tabs>
          <w:tab w:val="left" w:pos="1615"/>
        </w:tabs>
        <w:rPr>
          <w:rFonts w:ascii="Times New Roman" w:hAnsi="Times New Roman" w:cs="Times New Roman"/>
          <w:sz w:val="28"/>
          <w:szCs w:val="28"/>
        </w:rPr>
      </w:pPr>
      <w:r w:rsidRPr="00CF2749">
        <w:rPr>
          <w:rFonts w:ascii="Times New Roman" w:hAnsi="Times New Roman" w:cs="Times New Roman"/>
          <w:sz w:val="28"/>
          <w:szCs w:val="28"/>
        </w:rPr>
        <w:t>2. Створити похідні класи: Абітурієнт (прізвище, дата народження, спеціальність), Студент (прізвище, дата народження, ВІДДІЛЕННЯ, курс), Викладач (прізвище, дата народження, посада, стаж), з своїми методами виведення інформації на екран, і визначення віку.</w:t>
      </w:r>
    </w:p>
    <w:p w14:paraId="5F928F27" w14:textId="77777777" w:rsidR="009449DF" w:rsidRPr="00CF2749" w:rsidRDefault="009449DF" w:rsidP="009449DF">
      <w:pPr>
        <w:tabs>
          <w:tab w:val="left" w:pos="1615"/>
        </w:tabs>
        <w:rPr>
          <w:rFonts w:ascii="Times New Roman" w:hAnsi="Times New Roman" w:cs="Times New Roman"/>
          <w:sz w:val="28"/>
          <w:szCs w:val="28"/>
        </w:rPr>
      </w:pPr>
      <w:r w:rsidRPr="00CF2749">
        <w:rPr>
          <w:rFonts w:ascii="Times New Roman" w:hAnsi="Times New Roman" w:cs="Times New Roman"/>
          <w:sz w:val="28"/>
          <w:szCs w:val="28"/>
        </w:rPr>
        <w:t>3. Створити базу (масив) з n персон, вивести повну інформацію з бази на екран, а також організувати пошук персон, чий вік потрапляє в заданий діапазон.</w:t>
      </w:r>
    </w:p>
    <w:p w14:paraId="2C54561F" w14:textId="5748A181" w:rsidR="009449DF" w:rsidRPr="001576F7" w:rsidRDefault="001576F7" w:rsidP="009449DF">
      <w:pPr>
        <w:tabs>
          <w:tab w:val="left" w:pos="3427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576F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868AB55" wp14:editId="02818AB7">
            <wp:extent cx="5868219" cy="2124371"/>
            <wp:effectExtent l="0" t="0" r="0" b="9525"/>
            <wp:docPr id="1867653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53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166D" w14:textId="4188E7D2" w:rsidR="009449DF" w:rsidRPr="009449DF" w:rsidRDefault="009449DF" w:rsidP="009449DF">
      <w:pPr>
        <w:tabs>
          <w:tab w:val="left" w:pos="3427"/>
        </w:tabs>
        <w:rPr>
          <w:rFonts w:ascii="Times New Roman" w:hAnsi="Times New Roman" w:cs="Times New Roman"/>
          <w:sz w:val="28"/>
          <w:szCs w:val="28"/>
        </w:rPr>
        <w:sectPr w:rsidR="009449DF" w:rsidRPr="009449DF" w:rsidSect="002C3840">
          <w:headerReference w:type="default" r:id="rId8"/>
          <w:pgSz w:w="11906" w:h="16838"/>
          <w:pgMar w:top="562" w:right="850" w:bottom="850" w:left="1417" w:header="0" w:footer="2665" w:gutter="0"/>
          <w:cols w:space="708"/>
          <w:docGrid w:linePitch="360"/>
        </w:sectPr>
      </w:pPr>
    </w:p>
    <w:p w14:paraId="0AD33203" w14:textId="16284649" w:rsidR="000927D4" w:rsidRPr="001576F7" w:rsidRDefault="001576F7" w:rsidP="000927D4">
      <w:pPr>
        <w:tabs>
          <w:tab w:val="left" w:pos="3394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576F7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Лістинг:</w:t>
      </w:r>
    </w:p>
    <w:p w14:paraId="5486C46C" w14:textId="3DFE0AB2" w:rsidR="001576F7" w:rsidRPr="001576F7" w:rsidRDefault="001576F7" w:rsidP="000927D4">
      <w:pPr>
        <w:tabs>
          <w:tab w:val="left" w:pos="3394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1576F7">
        <w:rPr>
          <w:rFonts w:ascii="Times New Roman" w:hAnsi="Times New Roman" w:cs="Times New Roman"/>
          <w:b/>
          <w:bCs/>
          <w:sz w:val="28"/>
          <w:szCs w:val="28"/>
          <w:lang w:val="en-US"/>
        </w:rPr>
        <w:t>Persona</w:t>
      </w:r>
      <w:proofErr w:type="gramStart"/>
      <w:r w:rsidRPr="001576F7">
        <w:rPr>
          <w:rFonts w:ascii="Times New Roman" w:hAnsi="Times New Roman" w:cs="Times New Roman"/>
          <w:b/>
          <w:bCs/>
          <w:sz w:val="28"/>
          <w:szCs w:val="28"/>
          <w:lang w:val="en-US"/>
        </w:rPr>
        <w:t>.h</w:t>
      </w:r>
      <w:proofErr w:type="spellEnd"/>
      <w:proofErr w:type="gramEnd"/>
    </w:p>
    <w:p w14:paraId="25005ADE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76F7">
        <w:rPr>
          <w:rFonts w:ascii="Times New Roman" w:hAnsi="Times New Roman" w:cs="Times New Roman"/>
          <w:sz w:val="28"/>
          <w:szCs w:val="28"/>
        </w:rPr>
        <w:t xml:space="preserve">#pragma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once</w:t>
      </w:r>
      <w:proofErr w:type="spellEnd"/>
    </w:p>
    <w:p w14:paraId="19AAC70D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76F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&gt;</w:t>
      </w:r>
    </w:p>
    <w:p w14:paraId="47A2ED60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76F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&gt;</w:t>
      </w:r>
    </w:p>
    <w:p w14:paraId="507969CB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76F7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;</w:t>
      </w:r>
    </w:p>
    <w:p w14:paraId="5CDC7C7E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A0CF42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76F7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13BD684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76F7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:</w:t>
      </w:r>
    </w:p>
    <w:p w14:paraId="4FA160FE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76F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;</w:t>
      </w:r>
    </w:p>
    <w:p w14:paraId="7D12BE58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76F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;</w:t>
      </w:r>
    </w:p>
    <w:p w14:paraId="531D4083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76F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;</w:t>
      </w:r>
    </w:p>
    <w:p w14:paraId="618E8633" w14:textId="23A9A516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576F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;</w:t>
      </w:r>
    </w:p>
    <w:p w14:paraId="33BF5055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76F7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:</w:t>
      </w:r>
    </w:p>
    <w:p w14:paraId="4D79A5BE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76F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);</w:t>
      </w:r>
    </w:p>
    <w:p w14:paraId="5C22EAC3" w14:textId="3E2F05AC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576F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~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() {}</w:t>
      </w:r>
    </w:p>
    <w:p w14:paraId="42952A8F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76F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6F8E831E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76F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;</w:t>
      </w:r>
    </w:p>
    <w:p w14:paraId="06A7C97F" w14:textId="5C7E4AA6" w:rsid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576F7">
        <w:rPr>
          <w:rFonts w:ascii="Times New Roman" w:hAnsi="Times New Roman" w:cs="Times New Roman"/>
          <w:sz w:val="28"/>
          <w:szCs w:val="28"/>
        </w:rPr>
        <w:t>};</w:t>
      </w:r>
    </w:p>
    <w:p w14:paraId="25D08AB9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DE477D9" w14:textId="54F292B3" w:rsidR="001576F7" w:rsidRPr="001576F7" w:rsidRDefault="001576F7" w:rsidP="000927D4">
      <w:pPr>
        <w:tabs>
          <w:tab w:val="left" w:pos="3394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576F7">
        <w:rPr>
          <w:rFonts w:ascii="Times New Roman" w:hAnsi="Times New Roman" w:cs="Times New Roman"/>
          <w:b/>
          <w:bCs/>
          <w:sz w:val="28"/>
          <w:szCs w:val="28"/>
          <w:lang w:val="en-US"/>
        </w:rPr>
        <w:t>Persona.cpp</w:t>
      </w:r>
    </w:p>
    <w:p w14:paraId="2F366BE5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76F7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persona.h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"</w:t>
      </w:r>
    </w:p>
    <w:p w14:paraId="55D60370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76F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chrono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&gt;</w:t>
      </w:r>
    </w:p>
    <w:p w14:paraId="0E4EB1F6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76F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sstream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&gt;</w:t>
      </w:r>
    </w:p>
    <w:p w14:paraId="7C0DEEC6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8E1BEA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76F7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)</w:t>
      </w:r>
    </w:p>
    <w:p w14:paraId="0FD1AEC3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76F7">
        <w:rPr>
          <w:rFonts w:ascii="Times New Roman" w:hAnsi="Times New Roman" w:cs="Times New Roman"/>
          <w:sz w:val="28"/>
          <w:szCs w:val="28"/>
        </w:rPr>
        <w:t xml:space="preserve">    :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) {</w:t>
      </w:r>
    </w:p>
    <w:p w14:paraId="3CE6756F" w14:textId="2CF978AB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576F7">
        <w:rPr>
          <w:rFonts w:ascii="Times New Roman" w:hAnsi="Times New Roman" w:cs="Times New Roman"/>
          <w:sz w:val="28"/>
          <w:szCs w:val="28"/>
        </w:rPr>
        <w:t>}</w:t>
      </w:r>
    </w:p>
    <w:p w14:paraId="703406E7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76F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6F9B51F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76F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d = 0, m = 0, y = 0;</w:t>
      </w:r>
    </w:p>
    <w:p w14:paraId="7358B7C7" w14:textId="79970226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576F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dot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D8F41F5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76F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stringstream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ss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);</w:t>
      </w:r>
    </w:p>
    <w:p w14:paraId="5DF7554C" w14:textId="313A5754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576F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ss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&gt;&gt; d &gt;&gt;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dot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&gt;&gt; m &gt;&gt;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dot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&gt;&gt; y;</w:t>
      </w:r>
    </w:p>
    <w:p w14:paraId="749021BE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76F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chrono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;</w:t>
      </w:r>
    </w:p>
    <w:p w14:paraId="586B6DC2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76F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now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system_clock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now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();</w:t>
      </w:r>
    </w:p>
    <w:p w14:paraId="2C5E8F82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76F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time_t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t =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system_clock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to_time_t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now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);</w:t>
      </w:r>
    </w:p>
    <w:p w14:paraId="42B43482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76F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tm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now_tm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{};</w:t>
      </w:r>
    </w:p>
    <w:p w14:paraId="164F479B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76F7">
        <w:rPr>
          <w:rFonts w:ascii="Times New Roman" w:hAnsi="Times New Roman" w:cs="Times New Roman"/>
          <w:sz w:val="28"/>
          <w:szCs w:val="28"/>
        </w:rPr>
        <w:t xml:space="preserve">#if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defined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(_MSC_VER)</w:t>
      </w:r>
    </w:p>
    <w:p w14:paraId="7A7AB9C1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76F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localtime_s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now_tm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, &amp;t); </w:t>
      </w:r>
    </w:p>
    <w:p w14:paraId="51352702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76F7">
        <w:rPr>
          <w:rFonts w:ascii="Times New Roman" w:hAnsi="Times New Roman" w:cs="Times New Roman"/>
          <w:sz w:val="28"/>
          <w:szCs w:val="28"/>
        </w:rPr>
        <w:t>#else</w:t>
      </w:r>
    </w:p>
    <w:p w14:paraId="7F266857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76F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localtime_r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(&amp;t, &amp;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now_tm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18EF63A3" w14:textId="5A078A7E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576F7">
        <w:rPr>
          <w:rFonts w:ascii="Times New Roman" w:hAnsi="Times New Roman" w:cs="Times New Roman"/>
          <w:sz w:val="28"/>
          <w:szCs w:val="28"/>
        </w:rPr>
        <w:t>#endif</w:t>
      </w:r>
    </w:p>
    <w:p w14:paraId="32CE18E4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76F7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year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now_tm.tm_year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+ 1900;</w:t>
      </w:r>
    </w:p>
    <w:p w14:paraId="279DB0E8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76F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month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now_tm.tm_mon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+ 1;</w:t>
      </w:r>
    </w:p>
    <w:p w14:paraId="5E5DFD4D" w14:textId="2634FE2B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576F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day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now_tm.tm_mday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;</w:t>
      </w:r>
    </w:p>
    <w:p w14:paraId="56CB531B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76F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year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- y;</w:t>
      </w:r>
    </w:p>
    <w:p w14:paraId="51400E5F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76F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((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month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&lt; m) || (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month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== m &amp;&amp;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day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&lt; d))</w:t>
      </w:r>
    </w:p>
    <w:p w14:paraId="00A28CB3" w14:textId="2D39F646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576F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--;</w:t>
      </w:r>
    </w:p>
    <w:p w14:paraId="76FC5F81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76F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;</w:t>
      </w:r>
    </w:p>
    <w:p w14:paraId="4AE8C5B6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76F7">
        <w:rPr>
          <w:rFonts w:ascii="Times New Roman" w:hAnsi="Times New Roman" w:cs="Times New Roman"/>
          <w:sz w:val="28"/>
          <w:szCs w:val="28"/>
        </w:rPr>
        <w:t>}</w:t>
      </w:r>
    </w:p>
    <w:p w14:paraId="133E6A3C" w14:textId="77777777" w:rsidR="001576F7" w:rsidRDefault="001576F7" w:rsidP="000927D4">
      <w:pPr>
        <w:tabs>
          <w:tab w:val="left" w:pos="339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611F494" w14:textId="1F54C341" w:rsidR="001576F7" w:rsidRPr="001576F7" w:rsidRDefault="001576F7" w:rsidP="000927D4">
      <w:pPr>
        <w:tabs>
          <w:tab w:val="left" w:pos="3394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1576F7">
        <w:rPr>
          <w:rFonts w:ascii="Times New Roman" w:hAnsi="Times New Roman" w:cs="Times New Roman"/>
          <w:b/>
          <w:bCs/>
          <w:sz w:val="28"/>
          <w:szCs w:val="28"/>
          <w:lang w:val="en-US"/>
        </w:rPr>
        <w:t>Abiturient.h</w:t>
      </w:r>
      <w:proofErr w:type="spellEnd"/>
    </w:p>
    <w:p w14:paraId="4366D506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76F7">
        <w:rPr>
          <w:rFonts w:ascii="Times New Roman" w:hAnsi="Times New Roman" w:cs="Times New Roman"/>
          <w:sz w:val="28"/>
          <w:szCs w:val="28"/>
        </w:rPr>
        <w:t xml:space="preserve">#pragma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once</w:t>
      </w:r>
      <w:proofErr w:type="spellEnd"/>
    </w:p>
    <w:p w14:paraId="3BBB6C4A" w14:textId="2F617385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576F7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persona.h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"</w:t>
      </w:r>
    </w:p>
    <w:p w14:paraId="203632F1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76F7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abiturient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B3D940D" w14:textId="42C8E0B6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576F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specialty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;</w:t>
      </w:r>
    </w:p>
    <w:p w14:paraId="6465A40B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76F7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:</w:t>
      </w:r>
    </w:p>
    <w:p w14:paraId="2A53145C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76F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abiturient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specialty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);</w:t>
      </w:r>
    </w:p>
    <w:p w14:paraId="5040E982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76F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6F7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1576F7">
        <w:rPr>
          <w:rFonts w:ascii="Times New Roman" w:hAnsi="Times New Roman" w:cs="Times New Roman"/>
          <w:sz w:val="28"/>
          <w:szCs w:val="28"/>
        </w:rPr>
        <w:t>;</w:t>
      </w:r>
    </w:p>
    <w:p w14:paraId="654B0321" w14:textId="77777777" w:rsidR="001576F7" w:rsidRPr="001576F7" w:rsidRDefault="001576F7" w:rsidP="001576F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76F7">
        <w:rPr>
          <w:rFonts w:ascii="Times New Roman" w:hAnsi="Times New Roman" w:cs="Times New Roman"/>
          <w:sz w:val="28"/>
          <w:szCs w:val="28"/>
        </w:rPr>
        <w:t>};</w:t>
      </w:r>
    </w:p>
    <w:p w14:paraId="71422EDF" w14:textId="77777777" w:rsidR="001576F7" w:rsidRDefault="001576F7" w:rsidP="000927D4">
      <w:pPr>
        <w:tabs>
          <w:tab w:val="left" w:pos="339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19F68B0" w14:textId="0EBDB4BB" w:rsidR="001576F7" w:rsidRPr="00E67C97" w:rsidRDefault="001576F7" w:rsidP="000927D4">
      <w:pPr>
        <w:tabs>
          <w:tab w:val="left" w:pos="3394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7C97">
        <w:rPr>
          <w:rFonts w:ascii="Times New Roman" w:hAnsi="Times New Roman" w:cs="Times New Roman"/>
          <w:b/>
          <w:bCs/>
          <w:sz w:val="28"/>
          <w:szCs w:val="28"/>
          <w:lang w:val="en-US"/>
        </w:rPr>
        <w:t>Abiturient.cpp</w:t>
      </w:r>
    </w:p>
    <w:p w14:paraId="473694B1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abiturient.h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"</w:t>
      </w:r>
    </w:p>
    <w:p w14:paraId="13F32BEF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&gt;</w:t>
      </w:r>
    </w:p>
    <w:p w14:paraId="72E93D4C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67C97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78E185C4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D5A576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67C97">
        <w:rPr>
          <w:rFonts w:ascii="Times New Roman" w:hAnsi="Times New Roman" w:cs="Times New Roman"/>
          <w:sz w:val="28"/>
          <w:szCs w:val="28"/>
        </w:rPr>
        <w:t>abiturient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abiturient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specialty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)</w:t>
      </w:r>
    </w:p>
    <w:p w14:paraId="6539AA68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: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specialty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specialty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) {</w:t>
      </w:r>
    </w:p>
    <w:p w14:paraId="14A679CB" w14:textId="68CDF18E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67C97">
        <w:rPr>
          <w:rFonts w:ascii="Times New Roman" w:hAnsi="Times New Roman" w:cs="Times New Roman"/>
          <w:sz w:val="28"/>
          <w:szCs w:val="28"/>
        </w:rPr>
        <w:t>}</w:t>
      </w:r>
    </w:p>
    <w:p w14:paraId="519B11D3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67C97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abiturient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507A484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Абiтурiєнт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: " &lt;&lt;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513F4620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"Дата народження: " &lt;&lt;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 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Вiк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: " &lt;&lt;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() &lt;&lt; ")" &lt;&lt;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0372223B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"Заклад: " &lt;&lt;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4C97D46D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"Телефон: " &lt;&lt;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77BD2CC4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Спецiальнiсть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: " &lt;&lt;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specialty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2F6B4CDF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"-----------------------------\n";</w:t>
      </w:r>
    </w:p>
    <w:p w14:paraId="4270CF9E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>}</w:t>
      </w:r>
    </w:p>
    <w:p w14:paraId="71C3D059" w14:textId="77777777" w:rsidR="001576F7" w:rsidRDefault="001576F7" w:rsidP="000927D4">
      <w:pPr>
        <w:tabs>
          <w:tab w:val="left" w:pos="339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E163A18" w14:textId="6F3DBE15" w:rsidR="00E67C97" w:rsidRPr="00E67C97" w:rsidRDefault="00E67C97" w:rsidP="000927D4">
      <w:pPr>
        <w:tabs>
          <w:tab w:val="left" w:pos="3394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67C97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</w:t>
      </w:r>
      <w:proofErr w:type="gramStart"/>
      <w:r w:rsidRPr="00E67C97">
        <w:rPr>
          <w:rFonts w:ascii="Times New Roman" w:hAnsi="Times New Roman" w:cs="Times New Roman"/>
          <w:b/>
          <w:bCs/>
          <w:sz w:val="28"/>
          <w:szCs w:val="28"/>
          <w:lang w:val="en-US"/>
        </w:rPr>
        <w:t>.h</w:t>
      </w:r>
      <w:proofErr w:type="spellEnd"/>
      <w:proofErr w:type="gramEnd"/>
    </w:p>
    <w:p w14:paraId="1EE532E0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#pragma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once</w:t>
      </w:r>
      <w:proofErr w:type="spellEnd"/>
    </w:p>
    <w:p w14:paraId="59DD78D1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persona.h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"</w:t>
      </w:r>
    </w:p>
    <w:p w14:paraId="2070C1AB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0C28B80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67C97">
        <w:rPr>
          <w:rFonts w:ascii="Times New Roman" w:hAnsi="Times New Roman" w:cs="Times New Roman"/>
          <w:sz w:val="28"/>
          <w:szCs w:val="28"/>
        </w:rPr>
        <w:lastRenderedPageBreak/>
        <w:t>class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26E60D3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7C106F61" w14:textId="346A507C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1D8DD014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:</w:t>
      </w:r>
    </w:p>
    <w:p w14:paraId="64746236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);</w:t>
      </w:r>
    </w:p>
    <w:p w14:paraId="5FE88E60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77AAF421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>};</w:t>
      </w:r>
    </w:p>
    <w:p w14:paraId="028DB00C" w14:textId="77777777" w:rsidR="00E67C97" w:rsidRDefault="00E67C97" w:rsidP="000927D4">
      <w:pPr>
        <w:tabs>
          <w:tab w:val="left" w:pos="339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A97838C" w14:textId="1FDAF004" w:rsidR="00E67C97" w:rsidRPr="00E67C97" w:rsidRDefault="00E67C97" w:rsidP="000927D4">
      <w:pPr>
        <w:tabs>
          <w:tab w:val="left" w:pos="3394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7C97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Student.cpp</w:t>
      </w:r>
    </w:p>
    <w:p w14:paraId="60060AC7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student.h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"</w:t>
      </w:r>
    </w:p>
    <w:p w14:paraId="62D86309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&gt;</w:t>
      </w:r>
    </w:p>
    <w:p w14:paraId="47746710" w14:textId="16A024C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67C97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57A2BAD6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)</w:t>
      </w:r>
    </w:p>
    <w:p w14:paraId="18E67E68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: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) {</w:t>
      </w:r>
    </w:p>
    <w:p w14:paraId="65B5B4A8" w14:textId="5AF225C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67C97">
        <w:rPr>
          <w:rFonts w:ascii="Times New Roman" w:hAnsi="Times New Roman" w:cs="Times New Roman"/>
          <w:sz w:val="28"/>
          <w:szCs w:val="28"/>
        </w:rPr>
        <w:t>}</w:t>
      </w:r>
    </w:p>
    <w:p w14:paraId="06E089BF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67C97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F110966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"Студент: " &lt;&lt;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7BA283EA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"Дата народження: " &lt;&lt;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 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Вiк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: " &lt;&lt;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() &lt;&lt; ")" &lt;&lt;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24AB9D93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"Заклад: " &lt;&lt;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66C8C3BA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"Телефон: " &lt;&lt;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3F09A0AB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Вiддiлення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: " &lt;&lt;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6F65A1C0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"Курс: " &lt;&lt;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28FB3697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"-----------------------------\n";</w:t>
      </w:r>
    </w:p>
    <w:p w14:paraId="486A11CD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>}</w:t>
      </w:r>
    </w:p>
    <w:p w14:paraId="229697C4" w14:textId="77777777" w:rsidR="00E67C97" w:rsidRDefault="00E67C97" w:rsidP="000927D4">
      <w:pPr>
        <w:tabs>
          <w:tab w:val="left" w:pos="339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28441CA" w14:textId="2B120D6D" w:rsidR="00E67C97" w:rsidRPr="00E67C97" w:rsidRDefault="00E67C97" w:rsidP="000927D4">
      <w:pPr>
        <w:tabs>
          <w:tab w:val="left" w:pos="3394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67C97">
        <w:rPr>
          <w:rFonts w:ascii="Times New Roman" w:hAnsi="Times New Roman" w:cs="Times New Roman"/>
          <w:b/>
          <w:bCs/>
          <w:sz w:val="28"/>
          <w:szCs w:val="28"/>
          <w:lang w:val="en-US"/>
        </w:rPr>
        <w:t>Teacher</w:t>
      </w:r>
      <w:proofErr w:type="gramStart"/>
      <w:r w:rsidRPr="00E67C97">
        <w:rPr>
          <w:rFonts w:ascii="Times New Roman" w:hAnsi="Times New Roman" w:cs="Times New Roman"/>
          <w:b/>
          <w:bCs/>
          <w:sz w:val="28"/>
          <w:szCs w:val="28"/>
          <w:lang w:val="en-US"/>
        </w:rPr>
        <w:t>.h</w:t>
      </w:r>
      <w:proofErr w:type="spellEnd"/>
      <w:proofErr w:type="gramEnd"/>
    </w:p>
    <w:p w14:paraId="41DCB2D6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#pragma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once</w:t>
      </w:r>
      <w:proofErr w:type="spellEnd"/>
    </w:p>
    <w:p w14:paraId="175ED9F2" w14:textId="763E8E18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67C97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persona.h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"</w:t>
      </w:r>
    </w:p>
    <w:p w14:paraId="2CDBC80C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6963181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55482DCB" w14:textId="58CAC6EE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stag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4D119CF0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:</w:t>
      </w:r>
    </w:p>
    <w:p w14:paraId="37BE7503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stag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);</w:t>
      </w:r>
    </w:p>
    <w:p w14:paraId="209BB50E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107DA012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>};</w:t>
      </w:r>
    </w:p>
    <w:p w14:paraId="1F6BB9E6" w14:textId="77777777" w:rsidR="00E67C97" w:rsidRDefault="00E67C97" w:rsidP="000927D4">
      <w:pPr>
        <w:tabs>
          <w:tab w:val="left" w:pos="339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6DB44AC" w14:textId="266DED6E" w:rsidR="00E67C97" w:rsidRPr="00E67C97" w:rsidRDefault="00E67C97" w:rsidP="000927D4">
      <w:pPr>
        <w:tabs>
          <w:tab w:val="left" w:pos="3394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7C97">
        <w:rPr>
          <w:rFonts w:ascii="Times New Roman" w:hAnsi="Times New Roman" w:cs="Times New Roman"/>
          <w:b/>
          <w:bCs/>
          <w:sz w:val="28"/>
          <w:szCs w:val="28"/>
          <w:lang w:val="en-US"/>
        </w:rPr>
        <w:t>Teacher.cpp</w:t>
      </w:r>
    </w:p>
    <w:p w14:paraId="7514D1F9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teacher.h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"</w:t>
      </w:r>
    </w:p>
    <w:p w14:paraId="3AC845FA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lastRenderedPageBreak/>
        <w:t>#include &lt;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&gt;</w:t>
      </w:r>
    </w:p>
    <w:p w14:paraId="7137652B" w14:textId="5E50B2D1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67C97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75311230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67C97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stag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)</w:t>
      </w:r>
    </w:p>
    <w:p w14:paraId="7693A71B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: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stag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stag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) {</w:t>
      </w:r>
    </w:p>
    <w:p w14:paraId="2D5C7E8B" w14:textId="5C485779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67C97">
        <w:rPr>
          <w:rFonts w:ascii="Times New Roman" w:hAnsi="Times New Roman" w:cs="Times New Roman"/>
          <w:sz w:val="28"/>
          <w:szCs w:val="28"/>
        </w:rPr>
        <w:t>}</w:t>
      </w:r>
    </w:p>
    <w:p w14:paraId="506F7802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67C97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F5BB293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"Викладач: " &lt;&lt;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5BDEA70A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"Дата народження: " &lt;&lt;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 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Вiк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: " &lt;&lt;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() &lt;&lt; ")" &lt;&lt;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07BB0B38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"Заклад: " &lt;&lt;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2DAA1BFE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"Телефон: " &lt;&lt;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72009F09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"Посада: " &lt;&lt;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1CE20C37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"Стаж: " &lt;&lt;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stag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рокiв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" &lt;&lt;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26FB5BD8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"-----------------------------\n";</w:t>
      </w:r>
    </w:p>
    <w:p w14:paraId="13FF3A59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>}</w:t>
      </w:r>
    </w:p>
    <w:p w14:paraId="75B9ABA7" w14:textId="77777777" w:rsidR="00E67C97" w:rsidRDefault="00E67C97" w:rsidP="000927D4">
      <w:pPr>
        <w:tabs>
          <w:tab w:val="left" w:pos="339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FAFCC39" w14:textId="7421B498" w:rsidR="00E67C97" w:rsidRPr="00E67C97" w:rsidRDefault="00E67C97" w:rsidP="000927D4">
      <w:pPr>
        <w:tabs>
          <w:tab w:val="left" w:pos="3394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7C97">
        <w:rPr>
          <w:rFonts w:ascii="Times New Roman" w:hAnsi="Times New Roman" w:cs="Times New Roman"/>
          <w:b/>
          <w:bCs/>
          <w:sz w:val="28"/>
          <w:szCs w:val="28"/>
          <w:lang w:val="en-US"/>
        </w:rPr>
        <w:t>Lr3 z1.cpp</w:t>
      </w:r>
    </w:p>
    <w:p w14:paraId="6C9E8B12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&gt;</w:t>
      </w:r>
    </w:p>
    <w:p w14:paraId="194A3497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&gt;</w:t>
      </w:r>
    </w:p>
    <w:p w14:paraId="4ED052DB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abiturient.h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"</w:t>
      </w:r>
    </w:p>
    <w:p w14:paraId="290778C5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student.h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"</w:t>
      </w:r>
    </w:p>
    <w:p w14:paraId="1EB0F5E9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teacher.h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"</w:t>
      </w:r>
    </w:p>
    <w:p w14:paraId="05D6A50B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windows.h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&gt;</w:t>
      </w:r>
    </w:p>
    <w:p w14:paraId="16864FB8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67C97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39AD0C94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C84F39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67C97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vuvid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*&gt;&amp;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) {</w:t>
      </w:r>
    </w:p>
    <w:p w14:paraId="25942629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p :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)</w:t>
      </w:r>
    </w:p>
    <w:p w14:paraId="3F88AE50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p-&gt;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();</w:t>
      </w:r>
    </w:p>
    <w:p w14:paraId="3FFC28E0" w14:textId="070B18CB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67C97">
        <w:rPr>
          <w:rFonts w:ascii="Times New Roman" w:hAnsi="Times New Roman" w:cs="Times New Roman"/>
          <w:sz w:val="28"/>
          <w:szCs w:val="28"/>
        </w:rPr>
        <w:t>}</w:t>
      </w:r>
    </w:p>
    <w:p w14:paraId="47B8E906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67C97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*&gt;&amp;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) {</w:t>
      </w:r>
    </w:p>
    <w:p w14:paraId="1BD0683E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minage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maxage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253BDCEE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Введiть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мiнiмальний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i максимальний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вiк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: ";</w:t>
      </w:r>
    </w:p>
    <w:p w14:paraId="0497581A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minage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maxage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663FF7A5" w14:textId="4FC2CC22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cin.ignore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();</w:t>
      </w:r>
    </w:p>
    <w:p w14:paraId="3F0C639C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59563C60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p :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) {</w:t>
      </w:r>
    </w:p>
    <w:p w14:paraId="5C570D82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= p-&gt;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();</w:t>
      </w:r>
    </w:p>
    <w:p w14:paraId="12AE1DE1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&gt;=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minage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&amp;&amp;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&lt;=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maxage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) {</w:t>
      </w:r>
    </w:p>
    <w:p w14:paraId="3CBCF88F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    p-&gt;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();</w:t>
      </w:r>
    </w:p>
    <w:p w14:paraId="38986C27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4A79E4B7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148246F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7AA9C01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(!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)</w:t>
      </w:r>
    </w:p>
    <w:p w14:paraId="372F987F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"Немає персон у цьому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дiапазонi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вiку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.\n";</w:t>
      </w:r>
    </w:p>
    <w:p w14:paraId="2419D34A" w14:textId="7F1E0A84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67C97">
        <w:rPr>
          <w:rFonts w:ascii="Times New Roman" w:hAnsi="Times New Roman" w:cs="Times New Roman"/>
          <w:sz w:val="28"/>
          <w:szCs w:val="28"/>
        </w:rPr>
        <w:t>}</w:t>
      </w:r>
    </w:p>
    <w:p w14:paraId="0DCB8F1C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67C97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*&gt;&amp;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) {</w:t>
      </w:r>
    </w:p>
    <w:p w14:paraId="553DD4C0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67E2B2E5" w14:textId="3E8665CF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typeStr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7EF5DC4C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"Кого додати?\n1 -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Абiтурiєнт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\n2 - Студент\n3 - Викладач\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nВаш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вибiр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: ";</w:t>
      </w:r>
    </w:p>
    <w:p w14:paraId="39113909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typeStr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);</w:t>
      </w:r>
    </w:p>
    <w:p w14:paraId="14EDE84C" w14:textId="44FC99C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stoi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typeStr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);</w:t>
      </w:r>
    </w:p>
    <w:p w14:paraId="05F576EB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dob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34DFB78A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"ПIБ: ";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);</w:t>
      </w:r>
    </w:p>
    <w:p w14:paraId="0590FC62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"Дата народження (DD.MM.YYYY): ";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dob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);</w:t>
      </w:r>
    </w:p>
    <w:p w14:paraId="262EE783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"Заклад: ";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);</w:t>
      </w:r>
    </w:p>
    <w:p w14:paraId="3954409F" w14:textId="29A4507E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"Телефон: ";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);</w:t>
      </w:r>
    </w:p>
    <w:p w14:paraId="703FE282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== 1) {</w:t>
      </w:r>
    </w:p>
    <w:p w14:paraId="5DE191C2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spec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31A1951F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Спецiальнiсть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: ";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spec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);</w:t>
      </w:r>
    </w:p>
    <w:p w14:paraId="1EE29158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people.push_back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abiturient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dob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spec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));</w:t>
      </w:r>
    </w:p>
    <w:p w14:paraId="74EE9097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F2DF6D3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== 2) {</w:t>
      </w:r>
    </w:p>
    <w:p w14:paraId="2162F42A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dep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courseStr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6C3DBE4E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17BAA861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Вiддiлення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: ";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dep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);</w:t>
      </w:r>
    </w:p>
    <w:p w14:paraId="6EDA5665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"Курс: ";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courseStr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);</w:t>
      </w:r>
    </w:p>
    <w:p w14:paraId="493153A2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stoi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courseStr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);</w:t>
      </w:r>
    </w:p>
    <w:p w14:paraId="046239E8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people.push_back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dob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dep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));</w:t>
      </w:r>
    </w:p>
    <w:p w14:paraId="47543AC5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55F67F8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== 3) {</w:t>
      </w:r>
    </w:p>
    <w:p w14:paraId="382444C0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expStr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626E414E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3ACC3915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"Посада: ";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);</w:t>
      </w:r>
    </w:p>
    <w:p w14:paraId="47B6BC1C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"Стаж 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рокiв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): ";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expStr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);</w:t>
      </w:r>
    </w:p>
    <w:p w14:paraId="485B6413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stoi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expStr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);</w:t>
      </w:r>
    </w:p>
    <w:p w14:paraId="751B07F0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people.push_back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dob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));</w:t>
      </w:r>
    </w:p>
    <w:p w14:paraId="290C76A1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E2FBC74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85D904B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Невiрний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вибiр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.\n";</w:t>
      </w:r>
    </w:p>
    <w:p w14:paraId="68758B80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07589D1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>}</w:t>
      </w:r>
    </w:p>
    <w:p w14:paraId="3834C203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67C9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() {</w:t>
      </w:r>
    </w:p>
    <w:p w14:paraId="5B03B193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setlocale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(LC_ALL, "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ukr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");</w:t>
      </w:r>
    </w:p>
    <w:p w14:paraId="37C03A75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SetConsoleCP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(1251);      </w:t>
      </w:r>
    </w:p>
    <w:p w14:paraId="648F5D1D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SetConsoleOutputCP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(1251);</w:t>
      </w:r>
    </w:p>
    <w:p w14:paraId="6AF40DBB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*&gt;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2FBFA3DD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people.push_back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abiturient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Iваненко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Iван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Iванович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", "12.05.2010", "ХПФК", "380971234567", "Комп’ютерна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iнженерiя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"));</w:t>
      </w:r>
    </w:p>
    <w:p w14:paraId="65FE2289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people.push_back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Нiкiтюк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Олександра Миколаївна", "03.04.2008", "ХПФК", "380683317825", "ПI", 3));</w:t>
      </w:r>
    </w:p>
    <w:p w14:paraId="1640852A" w14:textId="1FB0CC84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people.push_back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("Коваленко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Марiя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Петрiвна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", "25.02.1980", "ХПФК", "380501234567", "Доцент", 15));</w:t>
      </w:r>
    </w:p>
    <w:p w14:paraId="444151D5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choice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18ED2D5A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DF1886C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"\n=== МЕНЮ ===\n"</w:t>
      </w:r>
    </w:p>
    <w:p w14:paraId="160B6FF4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    &lt;&lt; "1 - Додати персону\n"</w:t>
      </w:r>
    </w:p>
    <w:p w14:paraId="4FD29983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    &lt;&lt; "2 - Вивести базу\n"</w:t>
      </w:r>
    </w:p>
    <w:p w14:paraId="5D58276E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    &lt;&lt; "3 - Пошук за віком\n"</w:t>
      </w:r>
    </w:p>
    <w:p w14:paraId="19ED95EF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    &lt;&lt; "0 - Вихід\n"</w:t>
      </w:r>
    </w:p>
    <w:p w14:paraId="4A9DA5AD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    &lt;&lt; "Ваш вибір: ";</w:t>
      </w:r>
    </w:p>
    <w:p w14:paraId="1CE9AC00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choice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4B7840C9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cin.ignore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();</w:t>
      </w:r>
    </w:p>
    <w:p w14:paraId="21CE7269" w14:textId="073397FC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endl;</w:t>
      </w:r>
    </w:p>
    <w:p w14:paraId="0807D7D3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choice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) {</w:t>
      </w:r>
    </w:p>
    <w:p w14:paraId="2FEF7D8A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1: {</w:t>
      </w:r>
    </w:p>
    <w:p w14:paraId="11AFE057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233E2ED7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397C1A7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2: {  </w:t>
      </w:r>
    </w:p>
    <w:p w14:paraId="0FECEB74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"===== БАЗА ПЕРСОН =====\n";</w:t>
      </w:r>
    </w:p>
    <w:p w14:paraId="0F117512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vuvid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2BC4E24C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B2A3E46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3: {</w:t>
      </w:r>
    </w:p>
    <w:p w14:paraId="5EA3D3E7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4E0521E7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5F284B8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0: {</w:t>
      </w:r>
    </w:p>
    <w:p w14:paraId="33DA4C9A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"Вихід...\n";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>;</w:t>
      </w:r>
    </w:p>
    <w:p w14:paraId="58B98DE7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185CE94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&lt;&lt; "Невірний вибір!\n";</w:t>
      </w:r>
    </w:p>
    <w:p w14:paraId="6552E0AD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86BF018" w14:textId="615A5CF6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}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choice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!= 0);</w:t>
      </w:r>
    </w:p>
    <w:p w14:paraId="7FE67FF0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p :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p;</w:t>
      </w:r>
    </w:p>
    <w:p w14:paraId="48C7155F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67C97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E67C97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188BA8AB" w14:textId="77777777" w:rsidR="00E67C97" w:rsidRPr="00E67C97" w:rsidRDefault="00E67C97" w:rsidP="00E67C97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7C97">
        <w:rPr>
          <w:rFonts w:ascii="Times New Roman" w:hAnsi="Times New Roman" w:cs="Times New Roman"/>
          <w:sz w:val="28"/>
          <w:szCs w:val="28"/>
        </w:rPr>
        <w:t>}</w:t>
      </w:r>
    </w:p>
    <w:p w14:paraId="1F68C95E" w14:textId="77777777" w:rsidR="00E67C97" w:rsidRDefault="00E67C97" w:rsidP="000927D4">
      <w:pPr>
        <w:tabs>
          <w:tab w:val="left" w:pos="339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8EFC5A0" w14:textId="75EE9A84" w:rsidR="00E67C97" w:rsidRPr="00E67C97" w:rsidRDefault="00E67C97" w:rsidP="000927D4">
      <w:pPr>
        <w:tabs>
          <w:tab w:val="left" w:pos="3394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67C97">
        <w:rPr>
          <w:rFonts w:ascii="Times New Roman" w:hAnsi="Times New Roman" w:cs="Times New Roman"/>
          <w:b/>
          <w:bCs/>
          <w:sz w:val="28"/>
          <w:szCs w:val="28"/>
          <w:u w:val="single"/>
        </w:rPr>
        <w:t>Результати роботи програми:</w:t>
      </w:r>
    </w:p>
    <w:p w14:paraId="7B01D346" w14:textId="685FA59E" w:rsidR="00E67C97" w:rsidRDefault="00451357" w:rsidP="000927D4">
      <w:pPr>
        <w:tabs>
          <w:tab w:val="left" w:pos="3394"/>
        </w:tabs>
        <w:rPr>
          <w:rFonts w:ascii="Times New Roman" w:hAnsi="Times New Roman" w:cs="Times New Roman"/>
          <w:sz w:val="28"/>
          <w:szCs w:val="28"/>
        </w:rPr>
      </w:pPr>
      <w:r w:rsidRPr="0045135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8618979" wp14:editId="7C4A4C7E">
            <wp:extent cx="4693086" cy="6968066"/>
            <wp:effectExtent l="0" t="0" r="0" b="4445"/>
            <wp:docPr id="866512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12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9897" cy="697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A6D30" w14:textId="13ECC484" w:rsidR="00451357" w:rsidRDefault="001B4B68" w:rsidP="000927D4">
      <w:pPr>
        <w:tabs>
          <w:tab w:val="left" w:pos="3394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B4B68">
        <w:rPr>
          <w:rFonts w:ascii="Times New Roman" w:hAnsi="Times New Roman" w:cs="Times New Roman"/>
          <w:b/>
          <w:bCs/>
          <w:sz w:val="28"/>
          <w:szCs w:val="28"/>
          <w:u w:val="single"/>
        </w:rPr>
        <w:t>Завдання 2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1B4B68">
        <w:rPr>
          <w:rFonts w:ascii="Times New Roman" w:hAnsi="Times New Roman" w:cs="Times New Roman"/>
          <w:sz w:val="28"/>
          <w:szCs w:val="28"/>
        </w:rPr>
        <w:t xml:space="preserve">Використання наслідування класів в проекті </w:t>
      </w:r>
      <w:r w:rsidRPr="001B4B68">
        <w:rPr>
          <w:rFonts w:ascii="Times New Roman" w:hAnsi="Times New Roman" w:cs="Times New Roman"/>
          <w:sz w:val="28"/>
          <w:szCs w:val="28"/>
          <w:lang w:val="en-US"/>
        </w:rPr>
        <w:t>C# Windows Forms</w:t>
      </w:r>
    </w:p>
    <w:p w14:paraId="7EF7F5AA" w14:textId="193EE881" w:rsidR="001B4B68" w:rsidRDefault="001B4B68" w:rsidP="001B4B6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B4B6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D6A555D" wp14:editId="4B579431">
            <wp:extent cx="4637250" cy="1693334"/>
            <wp:effectExtent l="0" t="0" r="0" b="2540"/>
            <wp:docPr id="147949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9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3181" cy="171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10C95" w14:textId="2385787B" w:rsidR="001B4B68" w:rsidRPr="001B4B68" w:rsidRDefault="001B4B68" w:rsidP="001B4B6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B4B68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Лістинг </w:t>
      </w:r>
    </w:p>
    <w:p w14:paraId="1C32B47B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918F0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System.Globalization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</w:t>
      </w:r>
    </w:p>
    <w:p w14:paraId="604292E5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918F0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System.Text.Json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</w:t>
      </w:r>
    </w:p>
    <w:p w14:paraId="750A4E94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918F0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System.Windows.Forms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</w:t>
      </w:r>
    </w:p>
    <w:p w14:paraId="2775797B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918F0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System.Windows.Forms.VisualStyles.VisualStyleElement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</w:t>
      </w:r>
    </w:p>
    <w:p w14:paraId="60C224F2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918F0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System.Windows.Forms.VisualStyles.VisualStyleElement.Button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</w:t>
      </w:r>
    </w:p>
    <w:p w14:paraId="131039C6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851CF2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918F0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lr_1_3</w:t>
      </w:r>
    </w:p>
    <w:p w14:paraId="3DB45CB6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>{</w:t>
      </w:r>
    </w:p>
    <w:p w14:paraId="4B558211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partial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Form1 :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Form</w:t>
      </w:r>
      <w:proofErr w:type="spellEnd"/>
    </w:p>
    <w:p w14:paraId="2A6B98C0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CCFB7AB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Room</w:t>
      </w:r>
      <w:proofErr w:type="spellEnd"/>
    </w:p>
    <w:p w14:paraId="47C6049F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2AC1803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 }</w:t>
      </w:r>
    </w:p>
    <w:p w14:paraId="6F21F32B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 }</w:t>
      </w:r>
    </w:p>
    <w:p w14:paraId="047AAEC9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 }</w:t>
      </w:r>
    </w:p>
    <w:p w14:paraId="719019BA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 }</w:t>
      </w:r>
    </w:p>
    <w:p w14:paraId="4037E410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 }</w:t>
      </w:r>
    </w:p>
    <w:p w14:paraId="3B351E71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 }</w:t>
      </w:r>
    </w:p>
    <w:p w14:paraId="7FDDACB7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 }</w:t>
      </w:r>
    </w:p>
    <w:p w14:paraId="7637D63F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 }</w:t>
      </w:r>
    </w:p>
    <w:p w14:paraId="57233322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 }</w:t>
      </w:r>
    </w:p>
    <w:p w14:paraId="7C6D901E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 }</w:t>
      </w:r>
    </w:p>
    <w:p w14:paraId="6B99BF9A" w14:textId="02FEF02B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RoomType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 }</w:t>
      </w:r>
    </w:p>
    <w:p w14:paraId="0458659E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,</w:t>
      </w:r>
    </w:p>
    <w:p w14:paraId="4E3F1CD0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roomType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"")</w:t>
      </w:r>
    </w:p>
    <w:p w14:paraId="66413D2A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6FD459C8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this.seats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</w:t>
      </w:r>
    </w:p>
    <w:p w14:paraId="40855294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this.area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</w:t>
      </w:r>
    </w:p>
    <w:p w14:paraId="55BDDA98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this.beds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</w:t>
      </w:r>
    </w:p>
    <w:p w14:paraId="6F77E975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this.bedType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</w:t>
      </w:r>
    </w:p>
    <w:p w14:paraId="66443173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this.furniture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</w:t>
      </w:r>
    </w:p>
    <w:p w14:paraId="612A0408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this.wifi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</w:t>
      </w:r>
    </w:p>
    <w:p w14:paraId="23E99F65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this.climate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</w:t>
      </w:r>
    </w:p>
    <w:p w14:paraId="54949C2A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this.food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</w:t>
      </w:r>
    </w:p>
    <w:p w14:paraId="6437D31E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this.toilet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</w:t>
      </w:r>
    </w:p>
    <w:p w14:paraId="4CAB1A43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this.price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</w:t>
      </w:r>
    </w:p>
    <w:p w14:paraId="5B1B598D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this.RoomType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roomType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</w:t>
      </w:r>
    </w:p>
    <w:p w14:paraId="43474E90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19DCA13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==(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a,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b)</w:t>
      </w:r>
    </w:p>
    <w:p w14:paraId="3D5DF3A0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585807DB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ReferenceEquals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(a, b))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</w:t>
      </w:r>
    </w:p>
    <w:p w14:paraId="44324861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ReferenceEquals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(a,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) ||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ReferenceEquals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(b,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))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</w:t>
      </w:r>
    </w:p>
    <w:p w14:paraId="580F99B0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a.seats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b.seats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</w:t>
      </w:r>
    </w:p>
    <w:p w14:paraId="1B452C42" w14:textId="09505DF1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7BFAA88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!=(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a,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b)</w:t>
      </w:r>
    </w:p>
    <w:p w14:paraId="1EFDF2FC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0F5F5D48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!(a == b);</w:t>
      </w:r>
    </w:p>
    <w:p w14:paraId="4A127A0D" w14:textId="6B30A27E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1E12694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&gt;(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a,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b)</w:t>
      </w:r>
    </w:p>
    <w:p w14:paraId="7591DE25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78041E3C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a.price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b.price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</w:t>
      </w:r>
    </w:p>
    <w:p w14:paraId="5BA436D1" w14:textId="43D6B898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5D7D72D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&lt;(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a,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b)</w:t>
      </w:r>
    </w:p>
    <w:p w14:paraId="0466BEBB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74AFB631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a.price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b.price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</w:t>
      </w:r>
    </w:p>
    <w:p w14:paraId="13ED60BA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4A47AD7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Equals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)</w:t>
      </w:r>
    </w:p>
    <w:p w14:paraId="05095796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5271C1ED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r)</w:t>
      </w:r>
    </w:p>
    <w:p w14:paraId="71296FEB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== r;</w:t>
      </w:r>
    </w:p>
    <w:p w14:paraId="5DB78DDE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</w:t>
      </w:r>
    </w:p>
    <w:p w14:paraId="2308F45B" w14:textId="1F748174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992FB49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GetHashCode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()</w:t>
      </w:r>
    </w:p>
    <w:p w14:paraId="06BEEA27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65298A58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seats.GetHashCode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() ^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price.GetHashCode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();</w:t>
      </w:r>
    </w:p>
    <w:p w14:paraId="6408613C" w14:textId="5396F7A3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0871EE7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AB9512B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LuxuryRoom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Room</w:t>
      </w:r>
      <w:proofErr w:type="spellEnd"/>
    </w:p>
    <w:p w14:paraId="426BC2E0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B1FE690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ExtraService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 }</w:t>
      </w:r>
    </w:p>
    <w:p w14:paraId="26159217" w14:textId="61A7006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HasBalcony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 }</w:t>
      </w:r>
    </w:p>
    <w:p w14:paraId="24925153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LuxuryRoom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,</w:t>
      </w:r>
    </w:p>
    <w:p w14:paraId="1C46B63F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,</w:t>
      </w:r>
    </w:p>
    <w:p w14:paraId="5FCA413D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extraService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hasBalcony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)</w:t>
      </w:r>
    </w:p>
    <w:p w14:paraId="6D359D65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: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base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)</w:t>
      </w:r>
    </w:p>
    <w:p w14:paraId="3CE41C89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16277C87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ExtraService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extraService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</w:t>
      </w:r>
    </w:p>
    <w:p w14:paraId="03E108D6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HasBalcony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hasBalcony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</w:t>
      </w:r>
    </w:p>
    <w:p w14:paraId="4331716B" w14:textId="5EC7679A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AD8DEED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()</w:t>
      </w:r>
    </w:p>
    <w:p w14:paraId="4CED07C2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3C4F7944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base.ToString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() + $" |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Extra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ExtraService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},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Balcony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: {(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HasBalcony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? 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Yes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" : 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")}";</w:t>
      </w:r>
    </w:p>
    <w:p w14:paraId="4FEBECBC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8E5C9A1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274FD75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2C2E6C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EconomyRoom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Room</w:t>
      </w:r>
      <w:proofErr w:type="spellEnd"/>
    </w:p>
    <w:p w14:paraId="12FDB290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35E860E" w14:textId="22DE6646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SharedToilet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 }</w:t>
      </w:r>
    </w:p>
    <w:p w14:paraId="2C497D1C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EconomyRoom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,</w:t>
      </w:r>
    </w:p>
    <w:p w14:paraId="1A517397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,</w:t>
      </w:r>
    </w:p>
    <w:p w14:paraId="41CC2838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sharedToilet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)</w:t>
      </w:r>
    </w:p>
    <w:p w14:paraId="502FC74E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: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base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)</w:t>
      </w:r>
    </w:p>
    <w:p w14:paraId="53FDE8CE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4ED90F23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SharedToilet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sharedToilet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</w:t>
      </w:r>
    </w:p>
    <w:p w14:paraId="78DEA29A" w14:textId="4906516A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010DE44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()</w:t>
      </w:r>
    </w:p>
    <w:p w14:paraId="722B94F7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0CFEC5C3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base.ToString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() + $" |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: {(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SharedToilet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? 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Yes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" : 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")}";</w:t>
      </w:r>
    </w:p>
    <w:p w14:paraId="24F59166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BD7BB6F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E3E992C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rooms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&gt;();</w:t>
      </w:r>
    </w:p>
    <w:p w14:paraId="6286EC99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Form1()</w:t>
      </w:r>
    </w:p>
    <w:p w14:paraId="6D2F8B96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40AE9CF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InitializeComponent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();</w:t>
      </w:r>
    </w:p>
    <w:p w14:paraId="41B88ED4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panel1.Hide();</w:t>
      </w:r>
    </w:p>
    <w:p w14:paraId="604C32AE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label28.Hide();</w:t>
      </w:r>
    </w:p>
    <w:p w14:paraId="66412AFB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dataGridView1.DefaultCellStyle.WrapMode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DataGridViewTriState.True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</w:t>
      </w:r>
    </w:p>
    <w:p w14:paraId="6D1ABCFE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dataGridView2.DefaultCellStyle.WrapMode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DataGridViewTriState.True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</w:t>
      </w:r>
    </w:p>
    <w:p w14:paraId="35D14600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");</w:t>
      </w:r>
    </w:p>
    <w:p w14:paraId="38772CDE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");</w:t>
      </w:r>
    </w:p>
    <w:p w14:paraId="4F010356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(m²)");</w:t>
      </w:r>
    </w:p>
    <w:p w14:paraId="74E9C70A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");</w:t>
      </w:r>
    </w:p>
    <w:p w14:paraId="4785D1CE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Bed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");</w:t>
      </w:r>
    </w:p>
    <w:p w14:paraId="73CE9962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Tech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");</w:t>
      </w:r>
    </w:p>
    <w:p w14:paraId="57DF44BA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");</w:t>
      </w:r>
    </w:p>
    <w:p w14:paraId="2B5C84CA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");</w:t>
      </w:r>
    </w:p>
    <w:p w14:paraId="175EFE78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");</w:t>
      </w:r>
    </w:p>
    <w:p w14:paraId="32550734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");</w:t>
      </w:r>
    </w:p>
    <w:p w14:paraId="030225EB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(₴)");</w:t>
      </w:r>
    </w:p>
    <w:p w14:paraId="04755B8D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DataGridViewColumn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col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dataGridView1.Columns)</w:t>
      </w:r>
    </w:p>
    <w:p w14:paraId="2545E607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05964EB0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dataGridView2.Columns.Add((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DataGridViewColumn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col.Clone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());</w:t>
      </w:r>
    </w:p>
    <w:p w14:paraId="51DDC790" w14:textId="2535640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43DBED9" w14:textId="126E1C03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dataGridView1.AutoSizeRowsMode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DataGridViewAutoSizeRowsMode.AllCells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</w:t>
      </w:r>
    </w:p>
    <w:p w14:paraId="0FCF5504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lastRenderedPageBreak/>
        <w:t xml:space="preserve">            dataGridView2.AutoSizeRowsMode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DataGridViewAutoSizeRowsMode.AllCells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</w:t>
      </w:r>
    </w:p>
    <w:p w14:paraId="4DD520C6" w14:textId="0C4B1838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4571896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button1_Click(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1C56DF01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BB5D8CB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try</w:t>
      </w:r>
      <w:proofErr w:type="spellEnd"/>
    </w:p>
    <w:p w14:paraId="1A4ABCC3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40385696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int.Parse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(textBox1.Text);</w:t>
      </w:r>
    </w:p>
    <w:p w14:paraId="4C5E98D9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double.Parse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(textBox2.Text);</w:t>
      </w:r>
    </w:p>
    <w:p w14:paraId="641AAD4C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int.Parse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(textBox3.Text);</w:t>
      </w:r>
    </w:p>
    <w:p w14:paraId="6E772F19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comboBox1.Text;</w:t>
      </w:r>
    </w:p>
    <w:p w14:paraId="6D56C0E6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string.Join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("; ", checkedListBox1.CheckedItems.Cast&lt;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&gt;());</w:t>
      </w:r>
    </w:p>
    <w:p w14:paraId="34332A45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string.Join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("; ", checkedListBox2.CheckedItems.Cast&lt;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&gt;());</w:t>
      </w:r>
    </w:p>
    <w:p w14:paraId="29E97681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checkBox1.Checked;</w:t>
      </w:r>
    </w:p>
    <w:p w14:paraId="7C73F9BE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checkBox2.Checked;</w:t>
      </w:r>
    </w:p>
    <w:p w14:paraId="0840E7C9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comboBox2.Text;</w:t>
      </w:r>
    </w:p>
    <w:p w14:paraId="3D08C3F1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int.Parse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(textBox4.Text);</w:t>
      </w:r>
    </w:p>
    <w:p w14:paraId="1E00AB30" w14:textId="37ECCE3F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roomType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comboBox3.Text;</w:t>
      </w:r>
    </w:p>
    <w:p w14:paraId="0A1D761E" w14:textId="12B11FAE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r;</w:t>
      </w:r>
    </w:p>
    <w:p w14:paraId="27492189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roomType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== 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Luxury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")</w:t>
      </w:r>
    </w:p>
    <w:p w14:paraId="3B9846EF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5BE60136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r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LuxuryRoom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"SPA,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Mini-bar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);</w:t>
      </w:r>
    </w:p>
    <w:p w14:paraId="21C94BE9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4271F493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roomType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== 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Economy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")</w:t>
      </w:r>
    </w:p>
    <w:p w14:paraId="28C07775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7AB384FD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r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EconomyRoom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);</w:t>
      </w:r>
    </w:p>
    <w:p w14:paraId="5401D4AC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6548A093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2E451C4B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2C5B2A83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r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);</w:t>
      </w:r>
    </w:p>
    <w:p w14:paraId="407A9F15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3B35CB03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r.RoomType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roomType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</w:t>
      </w:r>
    </w:p>
    <w:p w14:paraId="0E7FFCA2" w14:textId="3019130E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rooms.Add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(r);</w:t>
      </w:r>
    </w:p>
    <w:p w14:paraId="5F0B7F0F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v = dataGridView1.Rows.Add(</w:t>
      </w:r>
    </w:p>
    <w:p w14:paraId="571642BB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r.RoomType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,</w:t>
      </w:r>
    </w:p>
    <w:p w14:paraId="0C0AE970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r.seats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,</w:t>
      </w:r>
    </w:p>
    <w:p w14:paraId="19AA1793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r.area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,</w:t>
      </w:r>
    </w:p>
    <w:p w14:paraId="2D572A7C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r.beds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,</w:t>
      </w:r>
    </w:p>
    <w:p w14:paraId="0405A6D9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r.bedType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,</w:t>
      </w:r>
    </w:p>
    <w:p w14:paraId="67DE9777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r.furniture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,</w:t>
      </w:r>
    </w:p>
    <w:p w14:paraId="616598C1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r.wifi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? 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Yes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" : 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",</w:t>
      </w:r>
    </w:p>
    <w:p w14:paraId="11A20CDE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r.climate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,</w:t>
      </w:r>
    </w:p>
    <w:p w14:paraId="10D45194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r.food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? 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Yes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" : 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",</w:t>
      </w:r>
    </w:p>
    <w:p w14:paraId="3C4A65B2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r.toilet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,</w:t>
      </w:r>
    </w:p>
    <w:p w14:paraId="0D2C29B8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r.price</w:t>
      </w:r>
      <w:proofErr w:type="spellEnd"/>
    </w:p>
    <w:p w14:paraId="7E294246" w14:textId="4CFCC671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);</w:t>
      </w:r>
    </w:p>
    <w:p w14:paraId="0FE073E4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($"{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roomType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added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!");</w:t>
      </w:r>
    </w:p>
    <w:p w14:paraId="30CA9A11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textBox1.Clear();</w:t>
      </w:r>
    </w:p>
    <w:p w14:paraId="67854668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textBox2.Clear();</w:t>
      </w:r>
    </w:p>
    <w:p w14:paraId="7EEAE183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textBox3.Clear();</w:t>
      </w:r>
    </w:p>
    <w:p w14:paraId="13DA67B6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textBox4.Clear();</w:t>
      </w:r>
    </w:p>
    <w:p w14:paraId="3CC9742E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comboBox1.SelectedIndex = -1;</w:t>
      </w:r>
    </w:p>
    <w:p w14:paraId="177AD1FE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comboBox2.SelectedIndex = -1;</w:t>
      </w:r>
    </w:p>
    <w:p w14:paraId="5DD6C979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comboBox3.SelectedIndex = -1;</w:t>
      </w:r>
    </w:p>
    <w:p w14:paraId="13FC1CBF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checkBox1.Checked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</w:t>
      </w:r>
    </w:p>
    <w:p w14:paraId="49E7938B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checkBox2.Checked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</w:t>
      </w:r>
    </w:p>
    <w:p w14:paraId="54141243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i = 0; i &lt; checkedListBox1.Items.Count; i++)</w:t>
      </w:r>
    </w:p>
    <w:p w14:paraId="210D7B38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1D3CD5E2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checkedListBox1.SetItemChecked(i,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);</w:t>
      </w:r>
    </w:p>
    <w:p w14:paraId="41E5FDF7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2F4CD5C8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i = 0; i &lt; checkedListBox2.Items.Count; i++)</w:t>
      </w:r>
    </w:p>
    <w:p w14:paraId="31B22675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1A7A3750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checkedListBox2.SetItemChecked(i,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);</w:t>
      </w:r>
    </w:p>
    <w:p w14:paraId="5DA8C59D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2EB1F1CD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B96102C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catch</w:t>
      </w:r>
      <w:proofErr w:type="spellEnd"/>
    </w:p>
    <w:p w14:paraId="46F76BDC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1CF1A4C6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entered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!");</w:t>
      </w:r>
    </w:p>
    <w:p w14:paraId="7D4B0F33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24C623F" w14:textId="42343083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761EFF8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вивестиToolStripMenuItem_Click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533FB1D8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D968083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panel1.Show();</w:t>
      </w:r>
    </w:p>
    <w:p w14:paraId="21CD01A6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label28.Show();</w:t>
      </w:r>
    </w:p>
    <w:p w14:paraId="334C812B" w14:textId="3A56831E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9041595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label28_Click(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4CBCA921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CB13312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panel1.Hide();</w:t>
      </w:r>
    </w:p>
    <w:p w14:paraId="350142CF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label28.Hide();</w:t>
      </w:r>
    </w:p>
    <w:p w14:paraId="457635D3" w14:textId="23F0D85D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2FBB4D8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зберегтиToolStripMenuItem_Click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6D55B076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B5F9196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SaveFileDialog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save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SaveFileDialog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();</w:t>
      </w:r>
    </w:p>
    <w:p w14:paraId="6C60DE90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save.Filter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"JSON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(*.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)|*.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";</w:t>
      </w:r>
    </w:p>
    <w:p w14:paraId="53C56C7E" w14:textId="69A91FAE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save.Title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"Зберегти таблицю";</w:t>
      </w:r>
    </w:p>
    <w:p w14:paraId="57E00BEB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save.ShowDialog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() ==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DialogResult.OK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)</w:t>
      </w:r>
    </w:p>
    <w:p w14:paraId="493610A9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3A29F884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try</w:t>
      </w:r>
      <w:proofErr w:type="spellEnd"/>
    </w:p>
    <w:p w14:paraId="79319DDE" w14:textId="18314362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7F825125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JsonSerializer.Serialize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rooms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JsonSerializerOptions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WriteIndented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});</w:t>
      </w:r>
    </w:p>
    <w:p w14:paraId="7260B22B" w14:textId="34F2D308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File.WriteAllText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save.FileName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);</w:t>
      </w:r>
    </w:p>
    <w:p w14:paraId="02A0238C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("Файл успішно збережено!", "Збереження",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MessageBoxButtons.OK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MessageBoxIcon.Information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);</w:t>
      </w:r>
    </w:p>
    <w:p w14:paraId="54805227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59DC8706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ex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)</w:t>
      </w:r>
    </w:p>
    <w:p w14:paraId="7C34CE63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10DEAAAC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("Помилка при збереженні: " +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);</w:t>
      </w:r>
    </w:p>
    <w:p w14:paraId="494641F4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275D13B2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0CE8A0D" w14:textId="629697DF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E930844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створитиToolStripMenuItem_Click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09B0CFA1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F1A0C6F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OpenFileDialog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OpenFileDialog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();</w:t>
      </w:r>
    </w:p>
    <w:p w14:paraId="055BD9F7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open.Filter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"JSON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(*.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)|*.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json|All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(*.*)|*.*";</w:t>
      </w:r>
    </w:p>
    <w:p w14:paraId="4978353A" w14:textId="464D282B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open.Title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"Відкрити таблицю";</w:t>
      </w:r>
    </w:p>
    <w:p w14:paraId="239EC94A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open.ShowDialog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() ==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DialogResult.OK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)</w:t>
      </w:r>
    </w:p>
    <w:p w14:paraId="1D9CDFD8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264431A5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try</w:t>
      </w:r>
      <w:proofErr w:type="spellEnd"/>
    </w:p>
    <w:p w14:paraId="2131480E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7AA61501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File.ReadAllText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open.FileName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);</w:t>
      </w:r>
    </w:p>
    <w:p w14:paraId="7438FCAA" w14:textId="4F146AE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&gt;?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loadedRooms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JsonSerializer.Deserialize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&gt;&gt;(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);</w:t>
      </w:r>
    </w:p>
    <w:p w14:paraId="49420A15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loadedRooms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||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loadedRooms.Count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05899914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{</w:t>
      </w:r>
    </w:p>
    <w:p w14:paraId="0AC258C1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("Файл порожній або некоректний!");</w:t>
      </w:r>
    </w:p>
    <w:p w14:paraId="5CD39856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</w:t>
      </w:r>
    </w:p>
    <w:p w14:paraId="4A4A3057" w14:textId="190AD184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1B2D4B94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rooms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loadedRooms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</w:t>
      </w:r>
    </w:p>
    <w:p w14:paraId="6432CCDC" w14:textId="5D55F15D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dataGridView1.Rows.Clear();</w:t>
      </w:r>
    </w:p>
    <w:p w14:paraId="0BEA078A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r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rooms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)</w:t>
      </w:r>
    </w:p>
    <w:p w14:paraId="2C2FF706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{</w:t>
      </w:r>
    </w:p>
    <w:p w14:paraId="47247C5E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    dataGridView1.Rows.Add(</w:t>
      </w:r>
    </w:p>
    <w:p w14:paraId="5DC3FE29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r.RoomType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,</w:t>
      </w:r>
    </w:p>
    <w:p w14:paraId="42FA46D5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r.seats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,</w:t>
      </w:r>
    </w:p>
    <w:p w14:paraId="167C2E5A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r.area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,</w:t>
      </w:r>
    </w:p>
    <w:p w14:paraId="350AE56C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r.beds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,</w:t>
      </w:r>
    </w:p>
    <w:p w14:paraId="7E1038F2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r.bedType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,</w:t>
      </w:r>
    </w:p>
    <w:p w14:paraId="4F659E83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r.furniture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,</w:t>
      </w:r>
    </w:p>
    <w:p w14:paraId="087EF883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r.wifi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? 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Yes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" : 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",</w:t>
      </w:r>
    </w:p>
    <w:p w14:paraId="0A1062CE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r.climate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,</w:t>
      </w:r>
    </w:p>
    <w:p w14:paraId="31AB2891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r.food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? 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Yes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" : 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",</w:t>
      </w:r>
    </w:p>
    <w:p w14:paraId="0E401134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r.toilet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,</w:t>
      </w:r>
    </w:p>
    <w:p w14:paraId="4AE0B927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r.price</w:t>
      </w:r>
      <w:proofErr w:type="spellEnd"/>
    </w:p>
    <w:p w14:paraId="2A2BEF07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    );</w:t>
      </w:r>
    </w:p>
    <w:p w14:paraId="57C5A9BE" w14:textId="451967A2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550DD456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("Файл успішно відкрито!");</w:t>
      </w:r>
    </w:p>
    <w:p w14:paraId="0E97B9D1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6DC040D8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ex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)</w:t>
      </w:r>
    </w:p>
    <w:p w14:paraId="038487F9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0E610558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("Помилка при відкритті: " +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);</w:t>
      </w:r>
    </w:p>
    <w:p w14:paraId="3B16C90D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742BC785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67ED83F" w14:textId="7AA98C70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B3A99D1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button2_Click(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322BB1DB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4FF4A85" w14:textId="557D95AE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dataGridView2.Rows.Clear();</w:t>
      </w:r>
    </w:p>
    <w:p w14:paraId="00DAC715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string.IsNullOrWhiteSpace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(textBox5.Text))</w:t>
      </w:r>
    </w:p>
    <w:p w14:paraId="6414205B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732A37F2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("Введіть кількість місць!");</w:t>
      </w:r>
    </w:p>
    <w:p w14:paraId="35B13201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</w:t>
      </w:r>
    </w:p>
    <w:p w14:paraId="24D7DE90" w14:textId="4DE40AC1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88213B5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rooms.Count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013AAE9F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4349AF27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("Немає даних!");</w:t>
      </w:r>
    </w:p>
    <w:p w14:paraId="7CD13725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</w:t>
      </w:r>
    </w:p>
    <w:p w14:paraId="2D697C09" w14:textId="407D6016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2C83824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int.Parse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(textBox5.Text);</w:t>
      </w:r>
    </w:p>
    <w:p w14:paraId="2FAE8A37" w14:textId="24DBFAE5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filteredRooms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rooms.Where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(r =&gt;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r.seats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ToList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();</w:t>
      </w:r>
    </w:p>
    <w:p w14:paraId="55F92271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filteredRooms.Count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51AB274F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2E0FEEDF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("Кімнати з такою кількістю місць не знайдено!");</w:t>
      </w:r>
    </w:p>
    <w:p w14:paraId="344BAD71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;</w:t>
      </w:r>
    </w:p>
    <w:p w14:paraId="5DA7299C" w14:textId="2634E0EF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0F41D8F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r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filteredRooms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)</w:t>
      </w:r>
    </w:p>
    <w:p w14:paraId="601EF99F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1F5B4093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dataGridView2.Rows.Add(</w:t>
      </w:r>
    </w:p>
    <w:p w14:paraId="0AC90BE4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r.RoomType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,</w:t>
      </w:r>
    </w:p>
    <w:p w14:paraId="5DD9DE0D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r.seats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,</w:t>
      </w:r>
    </w:p>
    <w:p w14:paraId="0A2889B8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r.area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,</w:t>
      </w:r>
    </w:p>
    <w:p w14:paraId="50380806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r.beds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,</w:t>
      </w:r>
    </w:p>
    <w:p w14:paraId="1098A028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r.bedType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,</w:t>
      </w:r>
    </w:p>
    <w:p w14:paraId="4A44C711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r.furniture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,</w:t>
      </w:r>
    </w:p>
    <w:p w14:paraId="4B95BB48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r.wifi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? 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Yes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" : 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",</w:t>
      </w:r>
    </w:p>
    <w:p w14:paraId="4A3E8668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r.climate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,</w:t>
      </w:r>
    </w:p>
    <w:p w14:paraId="5BB72809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r.food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? 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Yes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" : "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",</w:t>
      </w:r>
    </w:p>
    <w:p w14:paraId="1C87BC76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r.toilet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,</w:t>
      </w:r>
    </w:p>
    <w:p w14:paraId="1E55B085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r.price</w:t>
      </w:r>
      <w:proofErr w:type="spellEnd"/>
    </w:p>
    <w:p w14:paraId="586193E4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);</w:t>
      </w:r>
    </w:p>
    <w:p w14:paraId="103B7934" w14:textId="55A5FE13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4A5723E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filteredRooms.Count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&gt;= 2)</w:t>
      </w:r>
    </w:p>
    <w:p w14:paraId="6A1C90C2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64EA5351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filteredRooms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[0] &gt;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filteredRooms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[1])</w:t>
      </w:r>
    </w:p>
    <w:p w14:paraId="0C8B3966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("Перша кімната дорожча за другу!");</w:t>
      </w:r>
    </w:p>
    <w:p w14:paraId="5425B1E7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filteredRooms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 xml:space="preserve">[0] &lt;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filteredRooms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[1])</w:t>
      </w:r>
    </w:p>
    <w:p w14:paraId="4526DF6E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("Перша кімната дешевша за другу!");</w:t>
      </w:r>
    </w:p>
    <w:p w14:paraId="7F566A1B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31318445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("Ціни кімнат однакові!");</w:t>
      </w:r>
    </w:p>
    <w:p w14:paraId="53AC2BA6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F135E51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75160930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696B6661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918F0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F918F0">
        <w:rPr>
          <w:rFonts w:ascii="Times New Roman" w:hAnsi="Times New Roman" w:cs="Times New Roman"/>
          <w:sz w:val="28"/>
          <w:szCs w:val="28"/>
        </w:rPr>
        <w:t>("Знайдено лише одну кімнату!");</w:t>
      </w:r>
    </w:p>
    <w:p w14:paraId="58437F76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11F5148" w14:textId="13B2F0B9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97E1B2F" w14:textId="77777777" w:rsidR="00F918F0" w:rsidRPr="00F918F0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46B0A47" w14:textId="55E5C6CB" w:rsidR="001B4B68" w:rsidRDefault="00F918F0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18F0">
        <w:rPr>
          <w:rFonts w:ascii="Times New Roman" w:hAnsi="Times New Roman" w:cs="Times New Roman"/>
          <w:sz w:val="28"/>
          <w:szCs w:val="28"/>
        </w:rPr>
        <w:t>}</w:t>
      </w:r>
    </w:p>
    <w:p w14:paraId="46E6B555" w14:textId="77777777" w:rsidR="00B13B65" w:rsidRDefault="00B13B65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933193" w14:textId="77777777" w:rsidR="00B13B65" w:rsidRDefault="00B13B65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3DCA62" w14:textId="77777777" w:rsidR="00B13B65" w:rsidRDefault="00B13B65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6622801" w14:textId="77777777" w:rsidR="00B13B65" w:rsidRDefault="00B13B65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8DE0FD5" w14:textId="77777777" w:rsidR="00B13B65" w:rsidRDefault="00B13B65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2F2E9B" w14:textId="77777777" w:rsidR="00B13B65" w:rsidRDefault="00B13B65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7D2198" w14:textId="77777777" w:rsidR="00B13B65" w:rsidRDefault="00B13B65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E9446E" w14:textId="77777777" w:rsidR="00B13B65" w:rsidRDefault="00B13B65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D59D960" w14:textId="77777777" w:rsidR="00B13B65" w:rsidRDefault="00B13B65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A6FD739" w14:textId="77777777" w:rsidR="00B13B65" w:rsidRDefault="00B13B65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0B8BED" w14:textId="77777777" w:rsidR="00B13B65" w:rsidRDefault="00B13B65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25AA83" w14:textId="77777777" w:rsidR="00B13B65" w:rsidRDefault="00B13B65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0851C83" w14:textId="77777777" w:rsidR="00B13B65" w:rsidRDefault="00B13B65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44A7B5" w14:textId="77777777" w:rsidR="00B13B65" w:rsidRDefault="00B13B65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5566F0" w14:textId="77777777" w:rsidR="00B13B65" w:rsidRDefault="00B13B65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62F9BFA" w14:textId="77777777" w:rsidR="00B13B65" w:rsidRDefault="00B13B65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07452F" w14:textId="77777777" w:rsidR="00B13B65" w:rsidRDefault="00B13B65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2168FA6" w14:textId="77777777" w:rsidR="00B13B65" w:rsidRDefault="00B13B65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9D543A" w14:textId="77777777" w:rsidR="00B13B65" w:rsidRDefault="00B13B65" w:rsidP="00F918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D6EE01" w14:textId="3AB18052" w:rsidR="001B4B68" w:rsidRDefault="001B4B68" w:rsidP="001B4B6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B4B68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Результати роботи програми:</w:t>
      </w:r>
    </w:p>
    <w:p w14:paraId="4BC9D207" w14:textId="58136EBD" w:rsidR="001B4B68" w:rsidRDefault="00B13B65" w:rsidP="001B4B6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13B6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drawing>
          <wp:inline distT="0" distB="0" distL="0" distR="0" wp14:anchorId="7C8C3A8C" wp14:editId="75CAD44F">
            <wp:extent cx="5038725" cy="3400447"/>
            <wp:effectExtent l="0" t="0" r="0" b="9525"/>
            <wp:docPr id="709843257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43257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7174" cy="340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415A" w14:textId="7299B203" w:rsidR="00B13B65" w:rsidRDefault="00B13B65" w:rsidP="001B4B68">
      <w:pPr>
        <w:rPr>
          <w:rFonts w:ascii="Times New Roman" w:hAnsi="Times New Roman" w:cs="Times New Roman"/>
          <w:sz w:val="28"/>
          <w:szCs w:val="28"/>
        </w:rPr>
      </w:pPr>
      <w:r w:rsidRPr="00B13B65">
        <w:rPr>
          <w:rFonts w:ascii="Times New Roman" w:hAnsi="Times New Roman" w:cs="Times New Roman"/>
          <w:sz w:val="28"/>
          <w:szCs w:val="28"/>
        </w:rPr>
        <w:t>Додали тип кімнати: Люкс, Економ,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3B65">
        <w:rPr>
          <w:rFonts w:ascii="Times New Roman" w:hAnsi="Times New Roman" w:cs="Times New Roman"/>
          <w:sz w:val="28"/>
          <w:szCs w:val="28"/>
        </w:rPr>
        <w:t>Стандарт</w:t>
      </w:r>
    </w:p>
    <w:p w14:paraId="2AF0885D" w14:textId="11B3E769" w:rsidR="00B13B65" w:rsidRPr="00B13B65" w:rsidRDefault="00B13B65" w:rsidP="001B4B68">
      <w:pPr>
        <w:rPr>
          <w:rFonts w:ascii="Times New Roman" w:hAnsi="Times New Roman" w:cs="Times New Roman"/>
          <w:sz w:val="28"/>
          <w:szCs w:val="28"/>
        </w:rPr>
      </w:pPr>
      <w:r w:rsidRPr="00B13B65">
        <w:rPr>
          <w:rFonts w:ascii="Times New Roman" w:hAnsi="Times New Roman" w:cs="Times New Roman"/>
          <w:b/>
          <w:bCs/>
          <w:sz w:val="28"/>
          <w:szCs w:val="28"/>
          <w:u w:val="single"/>
        </w:rPr>
        <w:t>Висновок: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57FB">
        <w:rPr>
          <w:rFonts w:ascii="Times New Roman" w:hAnsi="Times New Roman" w:cs="Times New Roman"/>
          <w:sz w:val="28"/>
          <w:szCs w:val="28"/>
        </w:rPr>
        <w:t>Одержа</w:t>
      </w:r>
      <w:r>
        <w:rPr>
          <w:rFonts w:ascii="Times New Roman" w:hAnsi="Times New Roman" w:cs="Times New Roman"/>
          <w:sz w:val="28"/>
          <w:szCs w:val="28"/>
        </w:rPr>
        <w:t>ні</w:t>
      </w:r>
      <w:r w:rsidRPr="002F57FB">
        <w:rPr>
          <w:rFonts w:ascii="Times New Roman" w:hAnsi="Times New Roman" w:cs="Times New Roman"/>
          <w:sz w:val="28"/>
          <w:szCs w:val="28"/>
        </w:rPr>
        <w:t xml:space="preserve"> практичні навички створення ієрархії класів і використання статичних компонентів класу</w:t>
      </w:r>
    </w:p>
    <w:sectPr w:rsidR="00B13B65" w:rsidRPr="00B13B65" w:rsidSect="002C3840">
      <w:headerReference w:type="default" r:id="rId12"/>
      <w:footerReference w:type="default" r:id="rId13"/>
      <w:pgSz w:w="11906" w:h="16838"/>
      <w:pgMar w:top="1098" w:right="850" w:bottom="850" w:left="1417" w:header="0" w:footer="10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5F4D7" w14:textId="77777777" w:rsidR="0015696C" w:rsidRDefault="0015696C" w:rsidP="00976264">
      <w:pPr>
        <w:spacing w:after="0" w:line="240" w:lineRule="auto"/>
      </w:pPr>
      <w:r>
        <w:separator/>
      </w:r>
    </w:p>
  </w:endnote>
  <w:endnote w:type="continuationSeparator" w:id="0">
    <w:p w14:paraId="1DBA0D7B" w14:textId="77777777" w:rsidR="0015696C" w:rsidRDefault="0015696C" w:rsidP="00976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C0DAD" w14:textId="77777777" w:rsidR="002C3840" w:rsidRDefault="002C384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23E29" w14:textId="77777777" w:rsidR="0015696C" w:rsidRDefault="0015696C" w:rsidP="00976264">
      <w:pPr>
        <w:spacing w:after="0" w:line="240" w:lineRule="auto"/>
      </w:pPr>
      <w:r>
        <w:separator/>
      </w:r>
    </w:p>
  </w:footnote>
  <w:footnote w:type="continuationSeparator" w:id="0">
    <w:p w14:paraId="0A89AF97" w14:textId="77777777" w:rsidR="0015696C" w:rsidRDefault="0015696C" w:rsidP="009762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7BCEA" w14:textId="77777777" w:rsidR="00976264" w:rsidRDefault="00976264" w:rsidP="00976264">
    <w:pPr>
      <w:pStyle w:val="ae"/>
      <w:rPr>
        <w:b/>
        <w:lang w:val="ru-RU"/>
      </w:rPr>
    </w:pPr>
    <w:r w:rsidRPr="002D2DB7">
      <w:rPr>
        <w:noProof/>
        <w:lang w:val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BFECE73" wp14:editId="294307B7">
              <wp:simplePos x="0" y="0"/>
              <wp:positionH relativeFrom="page">
                <wp:posOffset>541020</wp:posOffset>
              </wp:positionH>
              <wp:positionV relativeFrom="page">
                <wp:posOffset>217170</wp:posOffset>
              </wp:positionV>
              <wp:extent cx="6563995" cy="10144125"/>
              <wp:effectExtent l="0" t="19050" r="27305" b="28575"/>
              <wp:wrapNone/>
              <wp:docPr id="931184701" name="Групувати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63995" cy="10144125"/>
                        <a:chOff x="1228" y="0"/>
                        <a:chExt cx="6563995" cy="7560000"/>
                      </a:xfrm>
                    </wpg:grpSpPr>
                    <wpg:grpSp>
                      <wpg:cNvPr id="2023551300" name="Группа 22"/>
                      <wpg:cNvGrpSpPr/>
                      <wpg:grpSpPr>
                        <a:xfrm>
                          <a:off x="1228" y="0"/>
                          <a:ext cx="6563995" cy="7560000"/>
                          <a:chOff x="1228" y="0"/>
                          <a:chExt cx="10537" cy="16282"/>
                        </a:xfrm>
                      </wpg:grpSpPr>
                      <wps:wsp>
                        <wps:cNvPr id="1562751980" name="Прямоугольник 23"/>
                        <wps:cNvSpPr/>
                        <wps:spPr>
                          <a:xfrm>
                            <a:off x="1228" y="0"/>
                            <a:ext cx="10525" cy="1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91F9581" w14:textId="77777777" w:rsidR="00976264" w:rsidRDefault="00976264" w:rsidP="00976264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14975447" name="Прямоугольник 24"/>
                        <wps:cNvSpPr/>
                        <wps:spPr>
                          <a:xfrm>
                            <a:off x="2216" y="14571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C9CEEF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№ документа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361099786" name="Прямоугольник 25"/>
                        <wps:cNvSpPr/>
                        <wps:spPr>
                          <a:xfrm>
                            <a:off x="8920" y="15438"/>
                            <a:ext cx="2806" cy="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4311D6" w14:textId="77777777" w:rsidR="00976264" w:rsidRDefault="00976264" w:rsidP="00976264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z w:val="36"/>
                                  <w:szCs w:val="36"/>
                                </w:rPr>
                                <w:t>ХПК</w:t>
                              </w:r>
                            </w:p>
                          </w:txbxContent>
                        </wps:txbx>
                        <wps:bodyPr spcFirstLastPara="1" wrap="square" lIns="108000" tIns="108000" rIns="108000" bIns="108000" anchor="t" anchorCtr="0">
                          <a:noAutofit/>
                        </wps:bodyPr>
                      </wps:wsp>
                      <wps:wsp>
                        <wps:cNvPr id="684268489" name="Прямоугольник 26"/>
                        <wps:cNvSpPr/>
                        <wps:spPr>
                          <a:xfrm>
                            <a:off x="10732" y="14869"/>
                            <a:ext cx="992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AD82B3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Аркушів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499277512" name="Прямая со стрелкой 27"/>
                        <wps:cNvCnPr/>
                        <wps:spPr>
                          <a:xfrm>
                            <a:off x="1228" y="0"/>
                            <a:ext cx="10536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36441338" name="Прямая со стрелкой 28"/>
                        <wps:cNvCnPr/>
                        <wps:spPr>
                          <a:xfrm>
                            <a:off x="1228" y="16272"/>
                            <a:ext cx="10536" cy="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09453588" name="Прямая со стрелкой 29"/>
                        <wps:cNvCnPr/>
                        <wps:spPr>
                          <a:xfrm>
                            <a:off x="11739" y="0"/>
                            <a:ext cx="0" cy="16271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57578663" name="Прямая со стрелкой 30"/>
                        <wps:cNvCnPr/>
                        <wps:spPr>
                          <a:xfrm>
                            <a:off x="1249" y="0"/>
                            <a:ext cx="0" cy="16271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64834181" name="Прямая со стрелкой 31"/>
                        <wps:cNvCnPr/>
                        <wps:spPr>
                          <a:xfrm>
                            <a:off x="1228" y="14004"/>
                            <a:ext cx="10536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80924698" name="Прямоугольник 32"/>
                        <wps:cNvSpPr/>
                        <wps:spPr>
                          <a:xfrm>
                            <a:off x="1249" y="14571"/>
                            <a:ext cx="39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BC4B2C" w14:textId="77777777" w:rsidR="00976264" w:rsidRDefault="00976264" w:rsidP="00976264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Вим</w:t>
                              </w:r>
                              <w:proofErr w:type="spellEnd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428881152" name="Прямоугольник 33"/>
                        <wps:cNvSpPr/>
                        <wps:spPr>
                          <a:xfrm>
                            <a:off x="1645" y="14571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239330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827001649" name="Прямоугольник 34"/>
                        <wps:cNvSpPr/>
                        <wps:spPr>
                          <a:xfrm>
                            <a:off x="3517" y="14884"/>
                            <a:ext cx="850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53DE7C" w14:textId="77777777" w:rsidR="00976264" w:rsidRDefault="00976264" w:rsidP="00976264">
                              <w:pPr>
                                <w:spacing w:after="0" w:line="240" w:lineRule="auto"/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997682290" name="Прямоугольник 35"/>
                        <wps:cNvSpPr/>
                        <wps:spPr>
                          <a:xfrm>
                            <a:off x="1248" y="14857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19D2B0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Розробив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649121664" name="Прямоугольник 36"/>
                        <wps:cNvSpPr/>
                        <wps:spPr>
                          <a:xfrm>
                            <a:off x="1249" y="15138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3A8A08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Перевірив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563770142" name="Прямоугольник 37"/>
                        <wps:cNvSpPr/>
                        <wps:spPr>
                          <a:xfrm>
                            <a:off x="1249" y="15986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246947" w14:textId="77777777" w:rsidR="00976264" w:rsidRDefault="00976264" w:rsidP="00976264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Затвер</w:t>
                              </w:r>
                              <w:proofErr w:type="spellEnd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931630419" name="Прямоугольник 38"/>
                        <wps:cNvSpPr/>
                        <wps:spPr>
                          <a:xfrm>
                            <a:off x="1249" y="15421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3DC1BB" w14:textId="77777777" w:rsidR="00976264" w:rsidRDefault="00976264" w:rsidP="00976264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Н.контр</w:t>
                              </w:r>
                              <w:proofErr w:type="spellEnd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560764139" name="Прямоугольник 39"/>
                        <wps:cNvSpPr/>
                        <wps:spPr>
                          <a:xfrm>
                            <a:off x="8919" y="14871"/>
                            <a:ext cx="822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0799EC0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Літера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657836978" name="Прямоугольник 40"/>
                        <wps:cNvSpPr/>
                        <wps:spPr>
                          <a:xfrm>
                            <a:off x="9769" y="14871"/>
                            <a:ext cx="935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8B1848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971911036" name="Прямоугольник 41"/>
                        <wps:cNvSpPr/>
                        <wps:spPr>
                          <a:xfrm>
                            <a:off x="4957" y="14875"/>
                            <a:ext cx="3940" cy="138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D68A14B" w14:textId="77777777" w:rsidR="009449DF" w:rsidRDefault="009449DF" w:rsidP="00976264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</w:p>
                            <w:p w14:paraId="6667B894" w14:textId="12009D4E" w:rsidR="00976264" w:rsidRDefault="009449DF" w:rsidP="00976264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9449DF">
                                <w:rPr>
                                  <w:rFonts w:ascii="Times New Roman" w:hAnsi="Times New Roman" w:cs="Times New Roman"/>
                                </w:rPr>
                                <w:t>Успадкування і віртуальні функції</w:t>
                              </w:r>
                            </w:p>
                          </w:txbxContent>
                        </wps:txbx>
                        <wps:bodyPr spcFirstLastPara="1" wrap="square" lIns="0" tIns="10800" rIns="0" bIns="10800" anchor="t" anchorCtr="0">
                          <a:noAutofit/>
                        </wps:bodyPr>
                      </wps:wsp>
                      <wps:wsp>
                        <wps:cNvPr id="1514938136" name="Прямая со стрелкой 42"/>
                        <wps:cNvCnPr/>
                        <wps:spPr>
                          <a:xfrm>
                            <a:off x="8904" y="14832"/>
                            <a:ext cx="0" cy="1447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93801543" name="Прямая со стрелкой 43"/>
                        <wps:cNvCnPr/>
                        <wps:spPr>
                          <a:xfrm>
                            <a:off x="1228" y="14571"/>
                            <a:ext cx="3713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64621951" name="Прямая со стрелкой 44"/>
                        <wps:cNvCnPr/>
                        <wps:spPr>
                          <a:xfrm>
                            <a:off x="4935" y="13983"/>
                            <a:ext cx="0" cy="2297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4426082" name="Прямая со стрелкой 45"/>
                        <wps:cNvCnPr/>
                        <wps:spPr>
                          <a:xfrm>
                            <a:off x="4368" y="13984"/>
                            <a:ext cx="0" cy="229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23226837" name="Прямая со стрелкой 46"/>
                        <wps:cNvCnPr/>
                        <wps:spPr>
                          <a:xfrm>
                            <a:off x="3517" y="13985"/>
                            <a:ext cx="0" cy="2297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35166714" name="Прямая со стрелкой 47"/>
                        <wps:cNvCnPr/>
                        <wps:spPr>
                          <a:xfrm>
                            <a:off x="2213" y="13985"/>
                            <a:ext cx="0" cy="2297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75857588" name="Прямая со стрелкой 48"/>
                        <wps:cNvCnPr/>
                        <wps:spPr>
                          <a:xfrm>
                            <a:off x="1646" y="13993"/>
                            <a:ext cx="0" cy="85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72403375" name="Прямая со стрелкой 49"/>
                        <wps:cNvCnPr/>
                        <wps:spPr>
                          <a:xfrm>
                            <a:off x="8904" y="15422"/>
                            <a:ext cx="2857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06034058" name="Прямая со стрелкой 50"/>
                        <wps:cNvCnPr/>
                        <wps:spPr>
                          <a:xfrm>
                            <a:off x="8908" y="15138"/>
                            <a:ext cx="2857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33593577" name="Прямая со стрелкой 51"/>
                        <wps:cNvCnPr/>
                        <wps:spPr>
                          <a:xfrm>
                            <a:off x="10718" y="14849"/>
                            <a:ext cx="0" cy="592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9833408" name="Прямая со стрелкой 52"/>
                        <wps:cNvCnPr/>
                        <wps:spPr>
                          <a:xfrm>
                            <a:off x="9754" y="14844"/>
                            <a:ext cx="0" cy="592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16426700" name="Прямая со стрелкой 53"/>
                        <wps:cNvCnPr/>
                        <wps:spPr>
                          <a:xfrm>
                            <a:off x="1229" y="14855"/>
                            <a:ext cx="10534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19482862" name="Прямая со стрелкой 54"/>
                        <wps:cNvCnPr/>
                        <wps:spPr>
                          <a:xfrm>
                            <a:off x="1250" y="14288"/>
                            <a:ext cx="370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35483703" name="Прямая со стрелкой 55"/>
                        <wps:cNvCnPr/>
                        <wps:spPr>
                          <a:xfrm>
                            <a:off x="1250" y="15138"/>
                            <a:ext cx="370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24068852" name="Прямая со стрелкой 56"/>
                        <wps:cNvCnPr/>
                        <wps:spPr>
                          <a:xfrm>
                            <a:off x="1247" y="15422"/>
                            <a:ext cx="370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42817232" name="Прямая со стрелкой 57"/>
                        <wps:cNvCnPr/>
                        <wps:spPr>
                          <a:xfrm>
                            <a:off x="1255" y="15705"/>
                            <a:ext cx="3691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72349382" name="Прямая со стрелкой 58"/>
                        <wps:cNvCnPr/>
                        <wps:spPr>
                          <a:xfrm>
                            <a:off x="1249" y="15989"/>
                            <a:ext cx="370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52611861" name="Прямоугольник 59"/>
                        <wps:cNvSpPr/>
                        <wps:spPr>
                          <a:xfrm>
                            <a:off x="1249" y="15705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11CDBE" w14:textId="77777777" w:rsidR="00976264" w:rsidRDefault="00976264" w:rsidP="00976264"/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966516458" name="Прямоугольник 60"/>
                        <wps:cNvSpPr/>
                        <wps:spPr>
                          <a:xfrm>
                            <a:off x="2215" y="14857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E035E3" w14:textId="77777777" w:rsidR="00976264" w:rsidRPr="00FD35AD" w:rsidRDefault="00976264" w:rsidP="00976264">
                              <w:p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8"/>
                                </w:rPr>
                                <w:t>Нікітюк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8"/>
                                </w:rPr>
                                <w:t xml:space="preserve"> О.М.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2007624741" name="Прямоугольник 61"/>
                        <wps:cNvSpPr/>
                        <wps:spPr>
                          <a:xfrm>
                            <a:off x="2215" y="15135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90CA3D" w14:textId="77777777" w:rsidR="00976264" w:rsidRDefault="00976264" w:rsidP="00976264">
                              <w:pPr>
                                <w:spacing w:before="60"/>
                                <w:ind w:left="17" w:firstLine="17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8"/>
                                </w:rPr>
                                <w:t>Жереб Д. В.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360239282" name="Прямоугольник 62"/>
                        <wps:cNvSpPr/>
                        <wps:spPr>
                          <a:xfrm>
                            <a:off x="2215" y="15422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21A218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637663418" name="Прямоугольник 63"/>
                        <wps:cNvSpPr/>
                        <wps:spPr>
                          <a:xfrm>
                            <a:off x="2215" y="15708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AA51D9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499134112" name="Прямоугольник 2064286656"/>
                        <wps:cNvSpPr/>
                        <wps:spPr>
                          <a:xfrm>
                            <a:off x="2215" y="15987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CB83D6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553309998" name="Прямоугольник 2064286657"/>
                        <wps:cNvSpPr/>
                        <wps:spPr>
                          <a:xfrm>
                            <a:off x="4372" y="15138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6DDE24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620260258" name="Прямоугольник 2064286658"/>
                        <wps:cNvSpPr/>
                        <wps:spPr>
                          <a:xfrm>
                            <a:off x="4372" y="15429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152EC7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756292944" name="Прямоугольник 2064286659"/>
                        <wps:cNvSpPr/>
                        <wps:spPr>
                          <a:xfrm>
                            <a:off x="4372" y="15711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FF4C0B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246248828" name="Прямоугольник 2064286660"/>
                        <wps:cNvSpPr/>
                        <wps:spPr>
                          <a:xfrm>
                            <a:off x="4372" y="15987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D449B2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222350823" name="Прямоугольник 2064286661"/>
                        <wps:cNvSpPr/>
                        <wps:spPr>
                          <a:xfrm>
                            <a:off x="4372" y="14861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155206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968145363" name="Прямоугольник 2064286662"/>
                        <wps:cNvSpPr/>
                        <wps:spPr>
                          <a:xfrm>
                            <a:off x="4926" y="14008"/>
                            <a:ext cx="6775" cy="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7D775E" w14:textId="535860EF" w:rsidR="00976264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ЛР.ОК</w:t>
                              </w:r>
                              <w:r w:rsidR="002C3840"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19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.ПІ23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  <w:lang w:val="en-US"/>
                                </w:rPr>
                                <w:t>14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.</w:t>
                              </w:r>
                              <w:r w:rsidR="009449DF"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03</w:t>
                              </w:r>
                            </w:p>
                          </w:txbxContent>
                        </wps:txbx>
                        <wps:bodyPr spcFirstLastPara="1" wrap="square" lIns="180000" tIns="108000" rIns="180000" bIns="108000" anchor="t" anchorCtr="0">
                          <a:noAutofit/>
                        </wps:bodyPr>
                      </wps:wsp>
                      <wps:wsp>
                        <wps:cNvPr id="565727904" name="Прямоугольник 2064286663"/>
                        <wps:cNvSpPr/>
                        <wps:spPr>
                          <a:xfrm>
                            <a:off x="10703" y="15144"/>
                            <a:ext cx="992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096F9D" w14:textId="77777777" w:rsidR="00976264" w:rsidRPr="002C3840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instrText>NUMPAGES  \* Arabic  \* MERGEFORMAT</w:instrText>
                              </w: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2</w:t>
                              </w: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825568961" name="Прямоугольник 2064286664"/>
                        <wps:cNvSpPr/>
                        <wps:spPr>
                          <a:xfrm>
                            <a:off x="9768" y="15155"/>
                            <a:ext cx="935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399070" w14:textId="77777777" w:rsidR="00976264" w:rsidRPr="002C3840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2"/>
                                  <w:szCs w:val="32"/>
                                </w:rPr>
                              </w:pPr>
                              <w:r w:rsidRPr="002C3840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976532782" name="Прямоугольник 2064286665"/>
                        <wps:cNvSpPr/>
                        <wps:spPr>
                          <a:xfrm>
                            <a:off x="8908" y="15147"/>
                            <a:ext cx="266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94C732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313895870" name="Прямая со стрелкой 2064286666"/>
                        <wps:cNvCnPr/>
                        <wps:spPr>
                          <a:xfrm>
                            <a:off x="9187" y="15127"/>
                            <a:ext cx="0" cy="303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52228324" name="Прямая со стрелкой 2064286667"/>
                        <wps:cNvCnPr/>
                        <wps:spPr>
                          <a:xfrm>
                            <a:off x="9471" y="15126"/>
                            <a:ext cx="0" cy="303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BFECE73" id="Групувати 2" o:spid="_x0000_s1026" style="position:absolute;margin-left:42.6pt;margin-top:17.1pt;width:516.85pt;height:798.75pt;z-index:251659264;mso-position-horizontal-relative:page;mso-position-vertical-relative:page" coordorigin="12" coordsize="6563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">
              <v:group id="Группа 22" o:spid="_x0000_s1027" style="position:absolute;left:12;width:65640;height:75600" coordorigin="1228" coordsize="10537,16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">
                <v:rect id="Прямоугольник 23" o:spid="_x0000_s1028" style="position:absolute;left:1228;width:10525;height:16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" filled="f" stroked="f">
                  <v:textbox inset="2.53958mm,2.53958mm,2.53958mm,2.53958mm">
                    <w:txbxContent>
                      <w:p w14:paraId="391F9581" w14:textId="77777777" w:rsidR="00976264" w:rsidRDefault="00976264" w:rsidP="00976264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  <v:rect id="Прямоугольник 24" o:spid="_x0000_s1029" style="position:absolute;left:2216;top:14571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" filled="f" stroked="f">
                  <v:textbox inset=".1mm,.1mm,.1mm,.1mm">
                    <w:txbxContent>
                      <w:p w14:paraId="13C9CEEF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№ документа</w:t>
                        </w:r>
                      </w:p>
                    </w:txbxContent>
                  </v:textbox>
                </v:rect>
                <v:rect id="Прямоугольник 25" o:spid="_x0000_s1030" style="position:absolute;left:8920;top:15438;width:2806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" filled="f" stroked="f">
                  <v:textbox inset="3mm,3mm,3mm,3mm">
                    <w:txbxContent>
                      <w:p w14:paraId="6A4311D6" w14:textId="77777777" w:rsidR="00976264" w:rsidRDefault="00976264" w:rsidP="00976264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sz w:val="36"/>
                            <w:szCs w:val="36"/>
                          </w:rPr>
                          <w:t>ХПК</w:t>
                        </w:r>
                      </w:p>
                    </w:txbxContent>
                  </v:textbox>
                </v:rect>
                <v:rect id="Прямоугольник 26" o:spid="_x0000_s1031" style="position:absolute;left:10732;top:14869;width:992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" filled="f" stroked="f">
                  <v:textbox inset=".1mm,.1mm,.1mm,.1mm">
                    <w:txbxContent>
                      <w:p w14:paraId="4BAD82B3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Аркушів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27" o:spid="_x0000_s1032" type="#_x0000_t32" style="position:absolute;left:1228;width:105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" strokeweight="2.25pt"/>
                <v:shape id="Прямая со стрелкой 28" o:spid="_x0000_s1033" type="#_x0000_t32" style="position:absolute;left:1228;top:16272;width:105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" strokeweight="2pt"/>
                <v:shape id="Прямая со стрелкой 29" o:spid="_x0000_s1034" type="#_x0000_t32" style="position:absolute;left:11739;width:0;height:162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" strokeweight="2.25pt"/>
                <v:shape id="Прямая со стрелкой 30" o:spid="_x0000_s1035" type="#_x0000_t32" style="position:absolute;left:1249;width:0;height:162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" strokeweight="2.25pt"/>
                <v:shape id="Прямая со стрелкой 31" o:spid="_x0000_s1036" type="#_x0000_t32" style="position:absolute;left:1228;top:14004;width:105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" strokeweight="2.25pt"/>
                <v:rect id="Прямоугольник 32" o:spid="_x0000_s1037" style="position:absolute;left:1249;top:14571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" filled="f" stroked="f">
                  <v:textbox inset=".1mm,.1mm,.1mm,.1mm">
                    <w:txbxContent>
                      <w:p w14:paraId="5DBC4B2C" w14:textId="77777777" w:rsidR="00976264" w:rsidRDefault="00976264" w:rsidP="00976264">
                        <w:pPr>
                          <w:jc w:val="center"/>
                        </w:pPr>
                        <w:proofErr w:type="spellStart"/>
                        <w:r>
                          <w:rPr>
                            <w:i/>
                            <w:color w:val="000000"/>
                            <w:sz w:val="18"/>
                          </w:rPr>
                          <w:t>Вим</w:t>
                        </w:r>
                        <w:proofErr w:type="spellEnd"/>
                        <w:r>
                          <w:rPr>
                            <w:i/>
                            <w:color w:val="00000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33" o:spid="_x0000_s1038" style="position:absolute;left:1645;top:14571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" filled="f" stroked="f">
                  <v:textbox inset=".1mm,.1mm,.1mm,.1mm">
                    <w:txbxContent>
                      <w:p w14:paraId="69239330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Аркуш</w:t>
                        </w:r>
                      </w:p>
                    </w:txbxContent>
                  </v:textbox>
                </v:rect>
                <v:rect id="Прямоугольник 34" o:spid="_x0000_s1039" style="position:absolute;left:3517;top:14884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" filled="f" stroked="f">
                  <v:textbox inset=".1mm,.1mm,.1mm,.1mm">
                    <w:txbxContent>
                      <w:p w14:paraId="6B53DE7C" w14:textId="77777777" w:rsidR="00976264" w:rsidRDefault="00976264" w:rsidP="00976264">
                        <w:pPr>
                          <w:spacing w:after="0" w:line="240" w:lineRule="auto"/>
                          <w:jc w:val="center"/>
                        </w:pPr>
                      </w:p>
                    </w:txbxContent>
                  </v:textbox>
                </v:rect>
                <v:rect id="Прямоугольник 35" o:spid="_x0000_s1040" style="position:absolute;left:1248;top:14857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" filled="f" stroked="f">
                  <v:textbox inset=".1mm,.1mm,.1mm,.1mm">
                    <w:txbxContent>
                      <w:p w14:paraId="7519D2B0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Розробив</w:t>
                        </w:r>
                      </w:p>
                    </w:txbxContent>
                  </v:textbox>
                </v:rect>
                <v:rect id="Прямоугольник 36" o:spid="_x0000_s1041" style="position:absolute;left:1249;top:15138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" filled="f" stroked="f">
                  <v:textbox inset=".1mm,.1mm,.1mm,.1mm">
                    <w:txbxContent>
                      <w:p w14:paraId="013A8A08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Перевірив</w:t>
                        </w:r>
                      </w:p>
                    </w:txbxContent>
                  </v:textbox>
                </v:rect>
                <v:rect id="Прямоугольник 37" o:spid="_x0000_s1042" style="position:absolute;left:1249;top:1598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" filled="f" stroked="f">
                  <v:textbox inset=".1mm,.1mm,.1mm,.1mm">
                    <w:txbxContent>
                      <w:p w14:paraId="24246947" w14:textId="77777777" w:rsidR="00976264" w:rsidRDefault="00976264" w:rsidP="00976264">
                        <w:pPr>
                          <w:jc w:val="center"/>
                        </w:pPr>
                        <w:proofErr w:type="spellStart"/>
                        <w:r>
                          <w:rPr>
                            <w:i/>
                            <w:color w:val="000000"/>
                            <w:sz w:val="18"/>
                          </w:rPr>
                          <w:t>Затвер</w:t>
                        </w:r>
                        <w:proofErr w:type="spellEnd"/>
                        <w:r>
                          <w:rPr>
                            <w:i/>
                            <w:color w:val="00000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38" o:spid="_x0000_s1043" style="position:absolute;left:1249;top:15421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" filled="f" stroked="f">
                  <v:textbox inset=".1mm,.1mm,.1mm,.1mm">
                    <w:txbxContent>
                      <w:p w14:paraId="043DC1BB" w14:textId="77777777" w:rsidR="00976264" w:rsidRDefault="00976264" w:rsidP="00976264">
                        <w:pPr>
                          <w:jc w:val="center"/>
                        </w:pPr>
                        <w:proofErr w:type="spellStart"/>
                        <w:r>
                          <w:rPr>
                            <w:i/>
                            <w:color w:val="000000"/>
                            <w:sz w:val="18"/>
                          </w:rPr>
                          <w:t>Н.контр</w:t>
                        </w:r>
                        <w:proofErr w:type="spellEnd"/>
                        <w:r>
                          <w:rPr>
                            <w:i/>
                            <w:color w:val="00000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39" o:spid="_x0000_s1044" style="position:absolute;left:8919;top:14871;width:822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" filled="f" stroked="f">
                  <v:textbox inset=".1mm,.1mm,.1mm,.1mm">
                    <w:txbxContent>
                      <w:p w14:paraId="70799EC0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Літера</w:t>
                        </w:r>
                      </w:p>
                    </w:txbxContent>
                  </v:textbox>
                </v:rect>
                <v:rect id="Прямоугольник 40" o:spid="_x0000_s1045" style="position:absolute;left:9769;top:14871;width:935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" filled="f" stroked="f">
                  <v:textbox inset=".1mm,.1mm,.1mm,.1mm">
                    <w:txbxContent>
                      <w:p w14:paraId="288B1848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Аркуш</w:t>
                        </w:r>
                      </w:p>
                    </w:txbxContent>
                  </v:textbox>
                </v:rect>
                <v:rect id="Прямоугольник 41" o:spid="_x0000_s1046" style="position:absolute;left:4957;top:14875;width:3940;height:1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" stroked="f">
                  <v:textbox inset="0,.3mm,0,.3mm">
                    <w:txbxContent>
                      <w:p w14:paraId="5D68A14B" w14:textId="77777777" w:rsidR="009449DF" w:rsidRDefault="009449DF" w:rsidP="0097626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</w:p>
                      <w:p w14:paraId="6667B894" w14:textId="12009D4E" w:rsidR="00976264" w:rsidRDefault="009449DF" w:rsidP="0097626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9449DF">
                          <w:rPr>
                            <w:rFonts w:ascii="Times New Roman" w:hAnsi="Times New Roman" w:cs="Times New Roman"/>
                          </w:rPr>
                          <w:t>Успадкування і віртуальні функції</w:t>
                        </w:r>
                      </w:p>
                    </w:txbxContent>
                  </v:textbox>
                </v:rect>
                <v:shape id="Прямая со стрелкой 42" o:spid="_x0000_s1047" type="#_x0000_t32" style="position:absolute;left:8904;top:14832;width:0;height:14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" strokeweight="2.25pt"/>
                <v:shape id="Прямая со стрелкой 43" o:spid="_x0000_s1048" type="#_x0000_t32" style="position:absolute;left:1228;top:14571;width:371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" strokeweight="2.25pt"/>
                <v:shape id="Прямая со стрелкой 44" o:spid="_x0000_s1049" type="#_x0000_t32" style="position:absolute;left:4935;top:13983;width:0;height:22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" strokeweight="2.25pt"/>
                <v:shape id="Прямая со стрелкой 45" o:spid="_x0000_s1050" type="#_x0000_t32" style="position:absolute;left:4368;top:13984;width:0;height:22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" strokeweight="2.25pt"/>
                <v:shape id="Прямая со стрелкой 46" o:spid="_x0000_s1051" type="#_x0000_t32" style="position:absolute;left:3517;top:13985;width:0;height:22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" strokeweight="2.25pt"/>
                <v:shape id="Прямая со стрелкой 47" o:spid="_x0000_s1052" type="#_x0000_t32" style="position:absolute;left:2213;top:13985;width:0;height:22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" strokeweight="2.25pt"/>
                <v:shape id="Прямая со стрелкой 48" o:spid="_x0000_s1053" type="#_x0000_t32" style="position:absolute;left:1646;top:13993;width:0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" strokeweight="2.25pt"/>
                <v:shape id="Прямая со стрелкой 49" o:spid="_x0000_s1054" type="#_x0000_t32" style="position:absolute;left:8904;top:15422;width:285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" strokeweight="2.25pt"/>
                <v:shape id="Прямая со стрелкой 50" o:spid="_x0000_s1055" type="#_x0000_t32" style="position:absolute;left:8908;top:15138;width:285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" strokeweight="2.25pt"/>
                <v:shape id="Прямая со стрелкой 51" o:spid="_x0000_s1056" type="#_x0000_t32" style="position:absolute;left:10718;top:14849;width:0;height:5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" strokeweight="2.25pt"/>
                <v:shape id="Прямая со стрелкой 52" o:spid="_x0000_s1057" type="#_x0000_t32" style="position:absolute;left:9754;top:14844;width:0;height:5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" strokeweight="2.25pt"/>
                <v:shape id="Прямая со стрелкой 53" o:spid="_x0000_s1058" type="#_x0000_t32" style="position:absolute;left:1229;top:14855;width:105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" strokeweight="2.25pt"/>
                <v:shape id="Прямая со стрелкой 54" o:spid="_x0000_s1059" type="#_x0000_t32" style="position:absolute;left:1250;top:14288;width:3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"/>
                <v:shape id="Прямая со стрелкой 55" o:spid="_x0000_s1060" type="#_x0000_t32" style="position:absolute;left:1250;top:15138;width:3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"/>
                <v:shape id="Прямая со стрелкой 56" o:spid="_x0000_s1061" type="#_x0000_t32" style="position:absolute;left:1247;top:15422;width:3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"/>
                <v:shape id="Прямая со стрелкой 57" o:spid="_x0000_s1062" type="#_x0000_t32" style="position:absolute;left:1255;top:15705;width:36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"/>
                <v:shape id="Прямая со стрелкой 58" o:spid="_x0000_s1063" type="#_x0000_t32" style="position:absolute;left:1249;top:15989;width:3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"/>
                <v:rect id="Прямоугольник 59" o:spid="_x0000_s1064" style="position:absolute;left:1249;top:15705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" filled="f" stroked="f">
                  <v:textbox inset=".1mm,.1mm,.1mm,.1mm">
                    <w:txbxContent>
                      <w:p w14:paraId="6F11CDBE" w14:textId="77777777" w:rsidR="00976264" w:rsidRDefault="00976264" w:rsidP="00976264"/>
                    </w:txbxContent>
                  </v:textbox>
                </v:rect>
                <v:rect id="Прямоугольник 60" o:spid="_x0000_s1065" style="position:absolute;left:2215;top:14857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" filled="f" stroked="f">
                  <v:textbox inset=".1mm,.1mm,.1mm,.1mm">
                    <w:txbxContent>
                      <w:p w14:paraId="69E035E3" w14:textId="77777777" w:rsidR="00976264" w:rsidRPr="00FD35AD" w:rsidRDefault="00976264" w:rsidP="00976264">
                        <w:pPr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color w:val="000000"/>
                            <w:sz w:val="18"/>
                          </w:rPr>
                          <w:t>Нікітюк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color w:val="000000"/>
                            <w:sz w:val="18"/>
                          </w:rPr>
                          <w:t xml:space="preserve"> О.М.</w:t>
                        </w:r>
                      </w:p>
                    </w:txbxContent>
                  </v:textbox>
                </v:rect>
                <v:rect id="Прямоугольник 61" o:spid="_x0000_s1066" style="position:absolute;left:2215;top:1513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" filled="f" stroked="f">
                  <v:textbox inset=".1mm,.1mm,.1mm,.1mm">
                    <w:txbxContent>
                      <w:p w14:paraId="2590CA3D" w14:textId="77777777" w:rsidR="00976264" w:rsidRDefault="00976264" w:rsidP="00976264">
                        <w:pPr>
                          <w:spacing w:before="60"/>
                          <w:ind w:left="17" w:firstLine="17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18"/>
                          </w:rPr>
                          <w:t>Жереб Д. В.</w:t>
                        </w:r>
                      </w:p>
                    </w:txbxContent>
                  </v:textbox>
                </v:rect>
                <v:rect id="Прямоугольник 62" o:spid="_x0000_s1067" style="position:absolute;left:2215;top:15422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" filled="f" stroked="f">
                  <v:textbox inset=".1mm,.1mm,.1mm,.1mm">
                    <w:txbxContent>
                      <w:p w14:paraId="4E21A218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63" o:spid="_x0000_s1068" style="position:absolute;left:2215;top:15708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" filled="f" stroked="f">
                  <v:textbox inset=".1mm,.1mm,.1mm,.1mm">
                    <w:txbxContent>
                      <w:p w14:paraId="6FAA51D9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56" o:spid="_x0000_s1069" style="position:absolute;left:2215;top:15987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" filled="f" stroked="f">
                  <v:textbox inset=".1mm,.1mm,.1mm,.1mm">
                    <w:txbxContent>
                      <w:p w14:paraId="11CB83D6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57" o:spid="_x0000_s1070" style="position:absolute;left:4372;top:15138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" filled="f" stroked="f">
                  <v:textbox inset=".1mm,.1mm,.1mm,.1mm">
                    <w:txbxContent>
                      <w:p w14:paraId="156DDE24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58" o:spid="_x0000_s1071" style="position:absolute;left:4372;top:15429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" filled="f" stroked="f">
                  <v:textbox inset=".1mm,.1mm,.1mm,.1mm">
                    <w:txbxContent>
                      <w:p w14:paraId="31152EC7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59" o:spid="_x0000_s1072" style="position:absolute;left:4372;top:15711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" filled="f" stroked="f">
                  <v:textbox inset=".1mm,.1mm,.1mm,.1mm">
                    <w:txbxContent>
                      <w:p w14:paraId="4CFF4C0B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60" o:spid="_x0000_s1073" style="position:absolute;left:4372;top:15987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" filled="f" stroked="f">
                  <v:textbox inset=".1mm,.1mm,.1mm,.1mm">
                    <w:txbxContent>
                      <w:p w14:paraId="37D449B2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61" o:spid="_x0000_s1074" style="position:absolute;left:4372;top:14861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" filled="f" stroked="f">
                  <v:textbox inset=".1mm,.1mm,.1mm,.1mm">
                    <w:txbxContent>
                      <w:p w14:paraId="59155206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62" o:spid="_x0000_s1075" style="position:absolute;left:4926;top:14008;width:6775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" filled="f" stroked="f">
                  <v:textbox inset="5mm,3mm,5mm,3mm">
                    <w:txbxContent>
                      <w:p w14:paraId="567D775E" w14:textId="535860EF" w:rsidR="00976264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ЛР.ОК</w:t>
                        </w:r>
                        <w:r w:rsidR="002C3840"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19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.ПІ23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  <w:lang w:val="en-US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.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  <w:lang w:val="en-US"/>
                          </w:rPr>
                          <w:t>14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.</w:t>
                        </w:r>
                        <w:r w:rsidR="009449DF"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03</w:t>
                        </w:r>
                      </w:p>
                    </w:txbxContent>
                  </v:textbox>
                </v:rect>
                <v:rect id="Прямоугольник 2064286663" o:spid="_x0000_s1076" style="position:absolute;left:10703;top:15144;width:992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" filled="f" stroked="f">
                  <v:textbox inset=".1mm,.1mm,.1mm,.1mm">
                    <w:txbxContent>
                      <w:p w14:paraId="47096F9D" w14:textId="77777777" w:rsidR="00976264" w:rsidRPr="002C3840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fldChar w:fldCharType="begin"/>
                        </w: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instrText>NUMPAGES  \* Arabic  \* MERGEFORMAT</w:instrText>
                        </w: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fldChar w:fldCharType="separate"/>
                        </w: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2</w:t>
                        </w: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Прямоугольник 2064286664" o:spid="_x0000_s1077" style="position:absolute;left:9768;top:15155;width:935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" filled="f" stroked="f">
                  <v:textbox inset=".1mm,.1mm,.1mm,.1mm">
                    <w:txbxContent>
                      <w:p w14:paraId="6E399070" w14:textId="77777777" w:rsidR="00976264" w:rsidRPr="002C3840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  <w:sz w:val="22"/>
                            <w:szCs w:val="32"/>
                          </w:rPr>
                        </w:pPr>
                        <w:r w:rsidRPr="002C3840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8"/>
                          </w:rPr>
                          <w:t>1</w:t>
                        </w:r>
                      </w:p>
                    </w:txbxContent>
                  </v:textbox>
                </v:rect>
                <v:rect id="Прямоугольник 2064286665" o:spid="_x0000_s1078" style="position:absolute;left:8908;top:15147;width:266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" filled="f" stroked="f">
                  <v:textbox inset=".1mm,.1mm,.1mm,.1mm">
                    <w:txbxContent>
                      <w:p w14:paraId="5994C732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shape id="Прямая со стрелкой 2064286666" o:spid="_x0000_s1079" type="#_x0000_t32" style="position:absolute;left:9187;top:15127;width:0;height:3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"/>
                <v:shape id="Прямая со стрелкой 2064286667" o:spid="_x0000_s1080" type="#_x0000_t32" style="position:absolute;left:9471;top:15126;width:0;height:3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"/>
              </v:group>
              <w10:wrap anchorx="page" anchory="page"/>
            </v:group>
          </w:pict>
        </mc:Fallback>
      </mc:AlternateContent>
    </w:r>
  </w:p>
  <w:p w14:paraId="53C70EFC" w14:textId="77777777" w:rsidR="00976264" w:rsidRPr="00976264" w:rsidRDefault="00976264" w:rsidP="00976264">
    <w:pPr>
      <w:pStyle w:val="ae"/>
      <w:rPr>
        <w:b/>
        <w:lang w:val="ru-RU"/>
      </w:rPr>
    </w:pPr>
  </w:p>
  <w:p w14:paraId="1696B94F" w14:textId="77777777" w:rsidR="00976264" w:rsidRDefault="00976264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F29F8" w14:textId="77777777" w:rsidR="00976264" w:rsidRPr="002C3840" w:rsidRDefault="00976264" w:rsidP="00976264">
    <w:pPr>
      <w:pStyle w:val="ae"/>
      <w:rPr>
        <w:lang w:val="ru-RU"/>
      </w:rPr>
    </w:pPr>
    <w:r>
      <w:rPr>
        <w:rFonts w:ascii="Times New Roman" w:hAnsi="Times New Roman" w:cs="Times New Roman"/>
        <w:noProof/>
        <w:lang w:eastAsia="uk-UA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B8BCDBA" wp14:editId="0D600EAC">
              <wp:simplePos x="0" y="0"/>
              <wp:positionH relativeFrom="column">
                <wp:posOffset>-405765</wp:posOffset>
              </wp:positionH>
              <wp:positionV relativeFrom="paragraph">
                <wp:posOffset>189230</wp:posOffset>
              </wp:positionV>
              <wp:extent cx="6685280" cy="10346055"/>
              <wp:effectExtent l="0" t="19050" r="20320" b="36195"/>
              <wp:wrapNone/>
              <wp:docPr id="2064286716" name="Групувати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5280" cy="10346055"/>
                        <a:chOff x="2235" y="0"/>
                        <a:chExt cx="6685280" cy="7560000"/>
                      </a:xfrm>
                    </wpg:grpSpPr>
                    <wpg:grpSp>
                      <wpg:cNvPr id="1534944143" name="Группа 1"/>
                      <wpg:cNvGrpSpPr/>
                      <wpg:grpSpPr>
                        <a:xfrm>
                          <a:off x="2235" y="0"/>
                          <a:ext cx="6685280" cy="7560000"/>
                          <a:chOff x="2235" y="0"/>
                          <a:chExt cx="10528" cy="16293"/>
                        </a:xfrm>
                      </wpg:grpSpPr>
                      <wps:wsp>
                        <wps:cNvPr id="76772992" name="Прямоугольник 2"/>
                        <wps:cNvSpPr/>
                        <wps:spPr>
                          <a:xfrm>
                            <a:off x="2235" y="0"/>
                            <a:ext cx="10525" cy="1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E824BF" w14:textId="77777777" w:rsidR="00976264" w:rsidRDefault="00976264" w:rsidP="00976264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38415571" name="Прямоугольник 3"/>
                        <wps:cNvSpPr/>
                        <wps:spPr>
                          <a:xfrm>
                            <a:off x="2254" y="0"/>
                            <a:ext cx="10488" cy="162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C28A4EC" w14:textId="77777777" w:rsidR="00976264" w:rsidRDefault="00976264" w:rsidP="00976264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5337324" name="Прямая со стрелкой 4"/>
                        <wps:cNvCnPr/>
                        <wps:spPr>
                          <a:xfrm>
                            <a:off x="12166" y="15819"/>
                            <a:ext cx="587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54941155" name="Прямоугольник 5"/>
                        <wps:cNvSpPr/>
                        <wps:spPr>
                          <a:xfrm>
                            <a:off x="2645" y="15987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0570F7C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7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305422490" name="Прямоугольник 6"/>
                        <wps:cNvSpPr/>
                        <wps:spPr>
                          <a:xfrm>
                            <a:off x="3227" y="15984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527112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№ документа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793097072" name="Прямоугольник 7"/>
                        <wps:cNvSpPr/>
                        <wps:spPr>
                          <a:xfrm>
                            <a:off x="4523" y="15981"/>
                            <a:ext cx="850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9A1C74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1546939422" name="Прямоугольник 8"/>
                        <wps:cNvSpPr/>
                        <wps:spPr>
                          <a:xfrm>
                            <a:off x="5372" y="15996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F49ED4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889630103" name="Прямоугольник 9"/>
                        <wps:cNvSpPr/>
                        <wps:spPr>
                          <a:xfrm>
                            <a:off x="12179" y="15409"/>
                            <a:ext cx="539" cy="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8E6B5C0" w14:textId="77777777" w:rsidR="00976264" w:rsidRDefault="00976264" w:rsidP="00976264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Арк</w:t>
                              </w:r>
                              <w:proofErr w:type="spellEnd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0" tIns="36000" rIns="0" bIns="36000" anchor="t" anchorCtr="0">
                          <a:noAutofit/>
                        </wps:bodyPr>
                      </wps:wsp>
                      <wps:wsp>
                        <wps:cNvPr id="599641233" name="Прямоугольник 10"/>
                        <wps:cNvSpPr/>
                        <wps:spPr>
                          <a:xfrm>
                            <a:off x="2249" y="15987"/>
                            <a:ext cx="39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957C06" w14:textId="77777777" w:rsidR="00976264" w:rsidRDefault="00976264" w:rsidP="00976264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Вим</w:t>
                              </w:r>
                              <w:proofErr w:type="spellEnd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772298722" name="Прямая со стрелкой 11"/>
                        <wps:cNvCnPr/>
                        <wps:spPr>
                          <a:xfrm>
                            <a:off x="2235" y="15422"/>
                            <a:ext cx="10528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13713441" name="Прямая со стрелкой 12"/>
                        <wps:cNvCnPr/>
                        <wps:spPr>
                          <a:xfrm>
                            <a:off x="2652" y="15401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2321098" name="Прямая со стрелкой 13"/>
                        <wps:cNvCnPr/>
                        <wps:spPr>
                          <a:xfrm>
                            <a:off x="3219" y="15414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24105769" name="Прямая со стрелкой 14"/>
                        <wps:cNvCnPr/>
                        <wps:spPr>
                          <a:xfrm>
                            <a:off x="4523" y="15409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06246948" name="Прямая со стрелкой 15"/>
                        <wps:cNvCnPr/>
                        <wps:spPr>
                          <a:xfrm>
                            <a:off x="5374" y="15399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25084537" name="Прямая со стрелкой 16"/>
                        <wps:cNvCnPr/>
                        <wps:spPr>
                          <a:xfrm>
                            <a:off x="5941" y="15410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6207255" name="Прямая со стрелкой 17"/>
                        <wps:cNvCnPr/>
                        <wps:spPr>
                          <a:xfrm>
                            <a:off x="2255" y="15705"/>
                            <a:ext cx="3691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60299450" name="Прямая со стрелкой 18"/>
                        <wps:cNvCnPr/>
                        <wps:spPr>
                          <a:xfrm>
                            <a:off x="2255" y="15989"/>
                            <a:ext cx="3685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7892081" name="Прямая со стрелкой 19"/>
                        <wps:cNvCnPr/>
                        <wps:spPr>
                          <a:xfrm>
                            <a:off x="12178" y="15410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76912750" name="Прямоугольник 20"/>
                        <wps:cNvSpPr/>
                        <wps:spPr>
                          <a:xfrm>
                            <a:off x="12187" y="15830"/>
                            <a:ext cx="539" cy="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2B99D5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spcFirstLastPara="1" wrap="square" lIns="0" tIns="57600" rIns="0" bIns="0" anchor="t" anchorCtr="0">
                          <a:noAutofit/>
                        </wps:bodyPr>
                      </wps:wsp>
                      <wps:wsp>
                        <wps:cNvPr id="1996956268" name="Прямоугольник 21"/>
                        <wps:cNvSpPr/>
                        <wps:spPr>
                          <a:xfrm>
                            <a:off x="5936" y="15426"/>
                            <a:ext cx="6208" cy="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D2BE85" w14:textId="05AC5DEA" w:rsidR="00976264" w:rsidRDefault="00976264" w:rsidP="00976264">
                              <w:pPr>
                                <w:spacing w:before="12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ЛР.ОК24.ПІ232.14.0</w:t>
                              </w:r>
                              <w:r w:rsidR="009449DF"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3</w:t>
                              </w:r>
                            </w:p>
                            <w:p w14:paraId="36E3C1DE" w14:textId="77777777" w:rsidR="00976264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lang w:val="ru-RU"/>
                                </w:rPr>
                              </w:pPr>
                            </w:p>
                            <w:p w14:paraId="5A913B69" w14:textId="77777777" w:rsidR="00976264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32"/>
                                </w:rPr>
                                <w:t xml:space="preserve"> </w:t>
                              </w:r>
                            </w:p>
                            <w:p w14:paraId="10A11C37" w14:textId="77777777" w:rsidR="00976264" w:rsidRDefault="00976264" w:rsidP="00976264">
                              <w:pPr>
                                <w:spacing w:before="12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0FC42122" w14:textId="77777777" w:rsidR="00976264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B8BCDBA" id="Групувати 3" o:spid="_x0000_s1081" style="position:absolute;margin-left:-31.95pt;margin-top:14.9pt;width:526.4pt;height:814.65pt;z-index:251661312" coordorigin="22" coordsize="66852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">
              <v:group id="Группа 1" o:spid="_x0000_s1082" style="position:absolute;left:22;width:66853;height:75600" coordorigin="2235" coordsize="10528,16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">
                <v:rect id="Прямоугольник 2" o:spid="_x0000_s1083" style="position:absolute;left:2235;width:10525;height:16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" filled="f" stroked="f">
                  <v:textbox inset="2.53958mm,2.53958mm,2.53958mm,2.53958mm">
                    <w:txbxContent>
                      <w:p w14:paraId="1FE824BF" w14:textId="77777777" w:rsidR="00976264" w:rsidRDefault="00976264" w:rsidP="00976264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  <v:rect id="Прямоугольник 3" o:spid="_x0000_s1084" style="position:absolute;left:2254;width:10488;height:162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" strokeweight="2.25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6C28A4EC" w14:textId="77777777" w:rsidR="00976264" w:rsidRDefault="00976264" w:rsidP="00976264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4" o:spid="_x0000_s1085" type="#_x0000_t32" style="position:absolute;left:12166;top:15819;width:5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"/>
                <v:rect id="Прямоугольник 5" o:spid="_x0000_s1086" style="position:absolute;left:2645;top:15987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" filled="f" stroked="f">
                  <v:textbox inset="0,.5mm,0,0">
                    <w:txbxContent>
                      <w:p w14:paraId="70570F7C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7"/>
                          </w:rPr>
                          <w:t>Аркуш</w:t>
                        </w:r>
                      </w:p>
                    </w:txbxContent>
                  </v:textbox>
                </v:rect>
                <v:rect id="Прямоугольник 6" o:spid="_x0000_s1087" style="position:absolute;left:3227;top:15984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" filled="f" stroked="f">
                  <v:textbox inset="0,.5mm,0,0">
                    <w:txbxContent>
                      <w:p w14:paraId="4E527112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№ документа</w:t>
                        </w:r>
                      </w:p>
                    </w:txbxContent>
                  </v:textbox>
                </v:rect>
                <v:rect id="Прямоугольник 7" o:spid="_x0000_s1088" style="position:absolute;left:4523;top:15981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" filled="f" stroked="f">
                  <v:textbox inset="0,.5mm,0,0">
                    <w:txbxContent>
                      <w:p w14:paraId="689A1C74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Прямоугольник 8" o:spid="_x0000_s1089" style="position:absolute;left:5372;top:15996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" filled="f" stroked="f">
                  <v:textbox inset="0,.5mm,0,0">
                    <w:txbxContent>
                      <w:p w14:paraId="3FF49ED4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9" o:spid="_x0000_s1090" style="position:absolute;left:12179;top:15409;width:539;height: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" filled="f" stroked="f">
                  <v:textbox inset="0,1mm,0,1mm">
                    <w:txbxContent>
                      <w:p w14:paraId="48E6B5C0" w14:textId="77777777" w:rsidR="00976264" w:rsidRDefault="00976264" w:rsidP="00976264">
                        <w:pPr>
                          <w:jc w:val="center"/>
                        </w:pPr>
                        <w:proofErr w:type="spellStart"/>
                        <w:r>
                          <w:rPr>
                            <w:i/>
                            <w:color w:val="000000"/>
                            <w:sz w:val="18"/>
                          </w:rPr>
                          <w:t>Арк</w:t>
                        </w:r>
                        <w:proofErr w:type="spellEnd"/>
                        <w:r>
                          <w:rPr>
                            <w:i/>
                            <w:color w:val="00000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0" o:spid="_x0000_s1091" style="position:absolute;left:2249;top:15987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" filled="f" stroked="f">
                  <v:textbox inset="0,.5mm,0,0">
                    <w:txbxContent>
                      <w:p w14:paraId="44957C06" w14:textId="77777777" w:rsidR="00976264" w:rsidRDefault="00976264" w:rsidP="00976264">
                        <w:pPr>
                          <w:jc w:val="center"/>
                        </w:pPr>
                        <w:proofErr w:type="spellStart"/>
                        <w:r>
                          <w:rPr>
                            <w:i/>
                            <w:color w:val="000000"/>
                            <w:sz w:val="18"/>
                          </w:rPr>
                          <w:t>Вим</w:t>
                        </w:r>
                        <w:proofErr w:type="spellEnd"/>
                        <w:r>
                          <w:rPr>
                            <w:i/>
                            <w:color w:val="00000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shape id="Прямая со стрелкой 11" o:spid="_x0000_s1092" type="#_x0000_t32" style="position:absolute;left:2235;top:15422;width:105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" strokeweight="2.25pt"/>
                <v:shape id="Прямая со стрелкой 12" o:spid="_x0000_s1093" type="#_x0000_t32" style="position:absolute;left:2652;top:15401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" strokeweight="2.25pt"/>
                <v:shape id="Прямая со стрелкой 13" o:spid="_x0000_s1094" type="#_x0000_t32" style="position:absolute;left:3219;top:15414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" strokeweight="2.25pt"/>
                <v:shape id="Прямая со стрелкой 14" o:spid="_x0000_s1095" type="#_x0000_t32" style="position:absolute;left:4523;top:15409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" strokeweight="2.25pt"/>
                <v:shape id="Прямая со стрелкой 15" o:spid="_x0000_s1096" type="#_x0000_t32" style="position:absolute;left:5374;top:15399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" strokeweight="2.25pt"/>
                <v:shape id="Прямая со стрелкой 16" o:spid="_x0000_s1097" type="#_x0000_t32" style="position:absolute;left:5941;top:15410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" strokeweight="2.25pt"/>
                <v:shape id="Прямая со стрелкой 17" o:spid="_x0000_s1098" type="#_x0000_t32" style="position:absolute;left:2255;top:15705;width:36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"/>
                <v:shape id="Прямая со стрелкой 18" o:spid="_x0000_s1099" type="#_x0000_t32" style="position:absolute;left:2255;top:15989;width:36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" strokeweight="2.25pt"/>
                <v:shape id="Прямая со стрелкой 19" o:spid="_x0000_s1100" type="#_x0000_t32" style="position:absolute;left:12178;top:15410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" strokeweight="2.25pt"/>
                <v:rect id="Прямоугольник 20" o:spid="_x0000_s1101" style="position:absolute;left:12187;top:15830;width:539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" filled="f" stroked="f">
                  <v:textbox inset="0,1.6mm,0,0">
                    <w:txbxContent>
                      <w:p w14:paraId="352B99D5" w14:textId="77777777" w:rsidR="00976264" w:rsidRDefault="00976264" w:rsidP="00976264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</v:rect>
                <v:rect id="Прямоугольник 21" o:spid="_x0000_s1102" style="position:absolute;left:5936;top:15426;width:6208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" filled="f" stroked="f">
                  <v:textbox inset="2.53958mm,1.2694mm,2.53958mm,1.2694mm">
                    <w:txbxContent>
                      <w:p w14:paraId="33D2BE85" w14:textId="05AC5DEA" w:rsidR="00976264" w:rsidRDefault="00976264" w:rsidP="00976264">
                        <w:pPr>
                          <w:spacing w:before="120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ЛР.ОК24.ПІ232.14.0</w:t>
                        </w:r>
                        <w:r w:rsidR="009449DF"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3</w:t>
                        </w:r>
                      </w:p>
                      <w:p w14:paraId="36E3C1DE" w14:textId="77777777" w:rsidR="00976264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  <w:lang w:val="ru-RU"/>
                          </w:rPr>
                        </w:pPr>
                      </w:p>
                      <w:p w14:paraId="5A913B69" w14:textId="77777777" w:rsidR="00976264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</w:p>
                      <w:p w14:paraId="10A11C37" w14:textId="77777777" w:rsidR="00976264" w:rsidRDefault="00976264" w:rsidP="00976264">
                        <w:pPr>
                          <w:spacing w:before="120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0FC42122" w14:textId="77777777" w:rsidR="00976264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9DF"/>
    <w:rsid w:val="000927D4"/>
    <w:rsid w:val="00102B5F"/>
    <w:rsid w:val="0015696C"/>
    <w:rsid w:val="001576F7"/>
    <w:rsid w:val="001B4B68"/>
    <w:rsid w:val="002C3840"/>
    <w:rsid w:val="00347130"/>
    <w:rsid w:val="00451357"/>
    <w:rsid w:val="00827F73"/>
    <w:rsid w:val="008E5E0E"/>
    <w:rsid w:val="009449DF"/>
    <w:rsid w:val="009670DE"/>
    <w:rsid w:val="00976264"/>
    <w:rsid w:val="00AA638D"/>
    <w:rsid w:val="00B13B65"/>
    <w:rsid w:val="00B559E2"/>
    <w:rsid w:val="00BC1D22"/>
    <w:rsid w:val="00E509D9"/>
    <w:rsid w:val="00E67C97"/>
    <w:rsid w:val="00F918F0"/>
    <w:rsid w:val="00FD1DDB"/>
    <w:rsid w:val="00FE0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39670B"/>
  <w15:chartTrackingRefBased/>
  <w15:docId w15:val="{D68ABFD7-FDC1-4B2B-912F-F728FC8F3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2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2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2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2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2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2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2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2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2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2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2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2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27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27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27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27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27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27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2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92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2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92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2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927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27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27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2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927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27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7626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976264"/>
  </w:style>
  <w:style w:type="paragraph" w:styleId="af0">
    <w:name w:val="footer"/>
    <w:basedOn w:val="a"/>
    <w:link w:val="af1"/>
    <w:uiPriority w:val="99"/>
    <w:unhideWhenUsed/>
    <w:rsid w:val="0097626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9762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0;&#1086;&#1088;&#1080;&#1089;&#1090;&#1091;&#1074;&#1072;&#1095;\Documents\&#1047;&#1074;&#1110;&#1090;%20&#1053;&#1054;&#1052;.dotx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25911A-DC7B-4B09-8094-587FE3969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Звіт НОМ</Template>
  <TotalTime>465</TotalTime>
  <Pages>17</Pages>
  <Words>2716</Words>
  <Characters>18090</Characters>
  <Application>Microsoft Office Word</Application>
  <DocSecurity>0</DocSecurity>
  <Lines>723</Lines>
  <Paragraphs>594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Користувач</dc:creator>
  <cp:keywords/>
  <dc:description/>
  <cp:lastModifiedBy>Nikitiuk Oleksandra</cp:lastModifiedBy>
  <cp:revision>2</cp:revision>
  <dcterms:created xsi:type="dcterms:W3CDTF">2025-11-11T16:01:00Z</dcterms:created>
  <dcterms:modified xsi:type="dcterms:W3CDTF">2025-11-12T10:02:00Z</dcterms:modified>
</cp:coreProperties>
</file>