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DF62" w14:textId="77777777" w:rsidR="00976264" w:rsidRDefault="000927D4" w:rsidP="000927D4">
      <w:pPr>
        <w:shd w:val="clear" w:color="auto" w:fill="ADADAD" w:themeFill="background2" w:themeFillShade="BF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7D4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2C3840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48BCA953" w14:textId="77777777" w:rsidR="00426FE7" w:rsidRPr="00426FE7" w:rsidRDefault="00426FE7" w:rsidP="00426FE7">
      <w:pPr>
        <w:rPr>
          <w:rFonts w:ascii="Times New Roman" w:hAnsi="Times New Roman" w:cs="Times New Roman"/>
          <w:b/>
          <w:bCs/>
          <w:sz w:val="6"/>
          <w:szCs w:val="6"/>
        </w:rPr>
      </w:pPr>
    </w:p>
    <w:p w14:paraId="2C57D1C0" w14:textId="7B0BDC5C" w:rsidR="00426FE7" w:rsidRDefault="00426FE7" w:rsidP="00426FE7">
      <w:pPr>
        <w:rPr>
          <w:rFonts w:ascii="Times New Roman" w:hAnsi="Times New Roman" w:cs="Times New Roman"/>
          <w:sz w:val="28"/>
          <w:szCs w:val="28"/>
        </w:rPr>
      </w:pPr>
      <w:r w:rsidRPr="00426FE7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26FE7">
        <w:rPr>
          <w:rFonts w:ascii="Times New Roman" w:hAnsi="Times New Roman" w:cs="Times New Roman"/>
          <w:sz w:val="28"/>
          <w:szCs w:val="28"/>
        </w:rPr>
        <w:t>Одержати практичні навички створення абстрактних типів даних і перевантаження операцій у мові С++.</w:t>
      </w:r>
    </w:p>
    <w:p w14:paraId="1DCC21FF" w14:textId="77777777" w:rsidR="000762ED" w:rsidRDefault="000762ED" w:rsidP="00426FE7">
      <w:pPr>
        <w:rPr>
          <w:rFonts w:ascii="Times New Roman" w:hAnsi="Times New Roman" w:cs="Times New Roman"/>
          <w:sz w:val="28"/>
          <w:szCs w:val="28"/>
        </w:rPr>
      </w:pPr>
    </w:p>
    <w:p w14:paraId="529A1F91" w14:textId="7402419E" w:rsidR="000762ED" w:rsidRPr="000762ED" w:rsidRDefault="000762ED" w:rsidP="000762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2ED">
        <w:rPr>
          <w:rFonts w:ascii="Times New Roman" w:hAnsi="Times New Roman" w:cs="Times New Roman"/>
          <w:b/>
          <w:bCs/>
          <w:sz w:val="28"/>
          <w:szCs w:val="28"/>
        </w:rPr>
        <w:t>Варіант завдан</w:t>
      </w:r>
      <w:r>
        <w:rPr>
          <w:rFonts w:ascii="Times New Roman" w:hAnsi="Times New Roman" w:cs="Times New Roman"/>
          <w:b/>
          <w:bCs/>
          <w:sz w:val="28"/>
          <w:szCs w:val="28"/>
        </w:rPr>
        <w:t>ня</w:t>
      </w:r>
      <w:r w:rsidRPr="000762ED">
        <w:rPr>
          <w:rFonts w:ascii="Times New Roman" w:hAnsi="Times New Roman" w:cs="Times New Roman"/>
          <w:b/>
          <w:bCs/>
          <w:sz w:val="28"/>
          <w:szCs w:val="28"/>
        </w:rPr>
        <w:t xml:space="preserve"> для виконання роботи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B9F27C" w14:textId="159C4BE1" w:rsidR="000762ED" w:rsidRDefault="000762ED" w:rsidP="000762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2ED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задачі: </w:t>
      </w:r>
      <w:r w:rsidRPr="000762ED">
        <w:rPr>
          <w:rFonts w:ascii="Times New Roman" w:hAnsi="Times New Roman" w:cs="Times New Roman"/>
          <w:sz w:val="28"/>
          <w:szCs w:val="28"/>
        </w:rPr>
        <w:t>Розширити функціональність класу, реалізовану в попередній роботі, згідно того</w:t>
      </w:r>
      <w:r w:rsidRPr="000762ED">
        <w:rPr>
          <w:rFonts w:ascii="Times New Roman" w:hAnsi="Times New Roman" w:cs="Times New Roman"/>
          <w:sz w:val="28"/>
          <w:szCs w:val="28"/>
        </w:rPr>
        <w:t xml:space="preserve"> </w:t>
      </w:r>
      <w:r w:rsidRPr="000762ED">
        <w:rPr>
          <w:rFonts w:ascii="Times New Roman" w:hAnsi="Times New Roman" w:cs="Times New Roman"/>
          <w:sz w:val="28"/>
          <w:szCs w:val="28"/>
        </w:rPr>
        <w:t>ж варіанту.</w:t>
      </w:r>
    </w:p>
    <w:p w14:paraId="0D9FEAEA" w14:textId="77777777" w:rsidR="000762ED" w:rsidRPr="000762ED" w:rsidRDefault="000762ED" w:rsidP="000762ED">
      <w:pPr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0762ED">
        <w:rPr>
          <w:rFonts w:ascii="Times New Roman" w:hAnsi="Times New Roman" w:cs="Times New Roman"/>
          <w:sz w:val="28"/>
          <w:szCs w:val="28"/>
        </w:rPr>
        <w:t>Додати в клас для роботи з одновимірним масивом цілих чисел:</w:t>
      </w:r>
    </w:p>
    <w:p w14:paraId="4B03BAB8" w14:textId="39481B67" w:rsidR="000762ED" w:rsidRPr="000762ED" w:rsidRDefault="000762ED" w:rsidP="000762ED">
      <w:pPr>
        <w:pStyle w:val="a9"/>
        <w:numPr>
          <w:ilvl w:val="0"/>
          <w:numId w:val="2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Перевантаження:</w:t>
      </w:r>
    </w:p>
    <w:p w14:paraId="691F0905" w14:textId="77777777" w:rsidR="000762ED" w:rsidRPr="000762ED" w:rsidRDefault="000762ED" w:rsidP="000762ED">
      <w:pPr>
        <w:pStyle w:val="a9"/>
        <w:numPr>
          <w:ilvl w:val="0"/>
          <w:numId w:val="4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операції ++ (--): одночасно збільшує (зменшує) значення всіх елементів масиву на 1;</w:t>
      </w:r>
    </w:p>
    <w:p w14:paraId="66A9FF66" w14:textId="77777777" w:rsidR="000762ED" w:rsidRPr="000762ED" w:rsidRDefault="000762ED" w:rsidP="000762ED">
      <w:pPr>
        <w:pStyle w:val="a9"/>
        <w:numPr>
          <w:ilvl w:val="0"/>
          <w:numId w:val="4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операції !: повертає значення true, якщо елементи масиву не впорядковані за збільшенням, інакше false;</w:t>
      </w:r>
    </w:p>
    <w:p w14:paraId="22B7CC31" w14:textId="77777777" w:rsidR="000762ED" w:rsidRPr="000762ED" w:rsidRDefault="000762ED" w:rsidP="000762ED">
      <w:pPr>
        <w:pStyle w:val="a9"/>
        <w:numPr>
          <w:ilvl w:val="0"/>
          <w:numId w:val="4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операції бінарний *: домножить всі елементи масиву на скаляр;</w:t>
      </w:r>
    </w:p>
    <w:p w14:paraId="00212901" w14:textId="77777777" w:rsidR="000762ED" w:rsidRDefault="000762ED" w:rsidP="000762ED">
      <w:pPr>
        <w:pStyle w:val="a9"/>
        <w:numPr>
          <w:ilvl w:val="0"/>
          <w:numId w:val="4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перетворення класу масив в тип string (і навпаки).</w:t>
      </w:r>
    </w:p>
    <w:p w14:paraId="0B3757E7" w14:textId="07042F72" w:rsidR="000762ED" w:rsidRDefault="000762ED" w:rsidP="000762E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762ED">
        <w:rPr>
          <w:rFonts w:ascii="Times New Roman" w:hAnsi="Times New Roman" w:cs="Times New Roman"/>
          <w:b/>
          <w:bCs/>
          <w:sz w:val="28"/>
          <w:szCs w:val="28"/>
          <w:u w:val="single"/>
        </w:rPr>
        <w:t>Лістинг програми:</w:t>
      </w:r>
    </w:p>
    <w:p w14:paraId="08B86202" w14:textId="66986AEE" w:rsidR="000762ED" w:rsidRPr="000762ED" w:rsidRDefault="000762ED" w:rsidP="000762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b/>
          <w:bCs/>
          <w:sz w:val="28"/>
          <w:szCs w:val="28"/>
          <w:lang w:val="en-US"/>
        </w:rPr>
        <w:t>Arr.h</w:t>
      </w:r>
    </w:p>
    <w:p w14:paraId="24A79A40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#pragma once</w:t>
      </w:r>
    </w:p>
    <w:p w14:paraId="4CD5439E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#include &lt;string&gt;</w:t>
      </w:r>
    </w:p>
    <w:p w14:paraId="2C8FF158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using namespace std;</w:t>
      </w:r>
    </w:p>
    <w:p w14:paraId="292A9ADB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</w:p>
    <w:p w14:paraId="62838DE3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class myarr {</w:t>
      </w:r>
    </w:p>
    <w:p w14:paraId="6BE71E7F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public:</w:t>
      </w:r>
    </w:p>
    <w:p w14:paraId="1C89D098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int* arr;</w:t>
      </w:r>
    </w:p>
    <w:p w14:paraId="6E1424C4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15D37355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</w:p>
    <w:p w14:paraId="30C32AEA" w14:textId="684171CF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t>public:</w:t>
      </w:r>
    </w:p>
    <w:p w14:paraId="49654761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myarr(int size);</w:t>
      </w:r>
    </w:p>
    <w:p w14:paraId="4D70405C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myarr(const myarr&amp; other);         </w:t>
      </w:r>
    </w:p>
    <w:p w14:paraId="6661E761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myarr&amp; operator=(const myarr&amp; other);</w:t>
      </w:r>
    </w:p>
    <w:p w14:paraId="3C4AD11B" w14:textId="12B6C070" w:rsidR="00426FE7" w:rsidRPr="000762ED" w:rsidRDefault="00426FE7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  <w:lang w:val="en-US"/>
        </w:rPr>
        <w:sectPr w:rsidR="00426FE7" w:rsidRPr="000762ED" w:rsidSect="002C3840">
          <w:headerReference w:type="default" r:id="rId8"/>
          <w:pgSz w:w="11906" w:h="16838"/>
          <w:pgMar w:top="562" w:right="850" w:bottom="850" w:left="1417" w:header="0" w:footer="2665" w:gutter="0"/>
          <w:cols w:space="708"/>
          <w:docGrid w:linePitch="360"/>
        </w:sectPr>
      </w:pPr>
    </w:p>
    <w:p w14:paraId="3C86ED2D" w14:textId="31B804C4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lastRenderedPageBreak/>
        <w:t xml:space="preserve">    ~myarr();</w:t>
      </w:r>
    </w:p>
    <w:p w14:paraId="1F45BA1B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void vvid();</w:t>
      </w:r>
    </w:p>
    <w:p w14:paraId="510160B8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void vuvid();</w:t>
      </w:r>
    </w:p>
    <w:p w14:paraId="3CE8548D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void sort();</w:t>
      </w:r>
    </w:p>
    <w:p w14:paraId="380079AB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int size();</w:t>
      </w:r>
    </w:p>
    <w:p w14:paraId="054863CD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void scalar(int k);</w:t>
      </w:r>
    </w:p>
    <w:p w14:paraId="4529584F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</w:p>
    <w:p w14:paraId="5E2DA850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</w:t>
      </w:r>
      <w:r w:rsidRPr="000762ED">
        <w:rPr>
          <w:rFonts w:ascii="Times New Roman" w:hAnsi="Times New Roman" w:cs="Times New Roman"/>
          <w:color w:val="3A7C22" w:themeColor="accent6" w:themeShade="BF"/>
          <w:sz w:val="28"/>
          <w:szCs w:val="28"/>
        </w:rPr>
        <w:t>// Перевантаження операторів</w:t>
      </w:r>
    </w:p>
    <w:p w14:paraId="189EE832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myarr&amp; operator++();       </w:t>
      </w:r>
    </w:p>
    <w:p w14:paraId="233E858E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myarr&amp; operator--();        </w:t>
      </w:r>
    </w:p>
    <w:p w14:paraId="309665B0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bool operator!() const;     </w:t>
      </w:r>
    </w:p>
    <w:p w14:paraId="14C7E742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myarr operator*(int k);     </w:t>
      </w:r>
    </w:p>
    <w:p w14:paraId="53FF8C0B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operator string() const;    </w:t>
      </w:r>
    </w:p>
    <w:p w14:paraId="0DAC5D43" w14:textId="77777777" w:rsidR="000762ED" w:rsidRPr="000762ED" w:rsidRDefault="000762ED" w:rsidP="000762ED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};</w:t>
      </w:r>
    </w:p>
    <w:p w14:paraId="1D44D1FA" w14:textId="77777777" w:rsidR="000927D4" w:rsidRDefault="000927D4" w:rsidP="000762ED">
      <w:pPr>
        <w:tabs>
          <w:tab w:val="left" w:pos="3394"/>
        </w:tabs>
        <w:spacing w:after="4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C79665" w14:textId="4687D5F7" w:rsidR="000762ED" w:rsidRDefault="000762ED" w:rsidP="000762ED">
      <w:pPr>
        <w:tabs>
          <w:tab w:val="left" w:pos="3394"/>
        </w:tabs>
        <w:spacing w:after="4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b/>
          <w:bCs/>
          <w:sz w:val="28"/>
          <w:szCs w:val="28"/>
          <w:lang w:val="en-US"/>
        </w:rPr>
        <w:t>Arr.cpp</w:t>
      </w:r>
    </w:p>
    <w:p w14:paraId="5F6B6260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#include "arr.h"</w:t>
      </w:r>
    </w:p>
    <w:p w14:paraId="35A9D90A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4FF81824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#include &lt;sstream&gt;</w:t>
      </w:r>
    </w:p>
    <w:p w14:paraId="7BC3102A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using namespace std;</w:t>
      </w:r>
    </w:p>
    <w:p w14:paraId="05501B77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</w:p>
    <w:p w14:paraId="6D3A4F9D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myarr::myarr(int size)</w:t>
      </w:r>
    </w:p>
    <w:p w14:paraId="710D1A64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{</w:t>
      </w:r>
    </w:p>
    <w:p w14:paraId="1EBA5EF3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n = size;</w:t>
      </w:r>
    </w:p>
    <w:p w14:paraId="6ED9440D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arr = new int[n];</w:t>
      </w:r>
    </w:p>
    <w:p w14:paraId="5088E41F" w14:textId="45C109D1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t>}</w:t>
      </w:r>
    </w:p>
    <w:p w14:paraId="2EA456EC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myarr::myarr(const myarr&amp; other) {</w:t>
      </w:r>
    </w:p>
    <w:p w14:paraId="71A77785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n = other.n;</w:t>
      </w:r>
    </w:p>
    <w:p w14:paraId="40A116B6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arr = new int[n];</w:t>
      </w:r>
    </w:p>
    <w:p w14:paraId="7EF12572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for (int i = 0; i &lt; n; i++) arr[i] = other.arr[i];</w:t>
      </w:r>
    </w:p>
    <w:p w14:paraId="3A8F5074" w14:textId="67BFD7A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t>}</w:t>
      </w:r>
    </w:p>
    <w:p w14:paraId="270E4D68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myarr&amp; myarr::operator=(const myarr&amp; other) {</w:t>
      </w:r>
    </w:p>
    <w:p w14:paraId="6ABC4B65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if (this == &amp;other) return *this; </w:t>
      </w:r>
    </w:p>
    <w:p w14:paraId="54A55FDF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delete[] arr;</w:t>
      </w:r>
    </w:p>
    <w:p w14:paraId="675BC35A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n = other.n;</w:t>
      </w:r>
    </w:p>
    <w:p w14:paraId="46624FA0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arr = new int[n];</w:t>
      </w:r>
    </w:p>
    <w:p w14:paraId="44959799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lastRenderedPageBreak/>
        <w:t xml:space="preserve">    for (int i = 0; i &lt; n; i++) arr[i] = other.arr[i];</w:t>
      </w:r>
    </w:p>
    <w:p w14:paraId="39E5A6B1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return *this;</w:t>
      </w:r>
    </w:p>
    <w:p w14:paraId="3A38B389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}</w:t>
      </w:r>
    </w:p>
    <w:p w14:paraId="2C4C6371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myarr::~myarr()</w:t>
      </w:r>
    </w:p>
    <w:p w14:paraId="098FA345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{</w:t>
      </w:r>
    </w:p>
    <w:p w14:paraId="667750E7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delete[] arr;</w:t>
      </w:r>
    </w:p>
    <w:p w14:paraId="40F26D99" w14:textId="19A28333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t>}</w:t>
      </w:r>
    </w:p>
    <w:p w14:paraId="2F6354E2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void myarr::vvid()</w:t>
      </w:r>
    </w:p>
    <w:p w14:paraId="10BC34D3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{</w:t>
      </w:r>
    </w:p>
    <w:p w14:paraId="1F434A83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cout &lt;&lt; "Введiть " &lt;&lt; n &lt;&lt; " елементiв масиву:\n";</w:t>
      </w:r>
    </w:p>
    <w:p w14:paraId="738E3E7B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32FFEC0C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cout &lt;&lt; "Елемент [" &lt;&lt; i &lt;&lt; "]: ";</w:t>
      </w:r>
    </w:p>
    <w:p w14:paraId="1F0F4979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cin &gt;&gt; arr[i];</w:t>
      </w:r>
    </w:p>
    <w:p w14:paraId="28827AE1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DB9BB0" w14:textId="0A900110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t>}</w:t>
      </w:r>
    </w:p>
    <w:p w14:paraId="48F05F91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void myarr::vuvid()</w:t>
      </w:r>
    </w:p>
    <w:p w14:paraId="488F1318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{</w:t>
      </w:r>
    </w:p>
    <w:p w14:paraId="33DC5C42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cout &lt;&lt; "Масив: ";</w:t>
      </w:r>
    </w:p>
    <w:p w14:paraId="27CC0FF8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5A8D5537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cout &lt;&lt; arr[i] &lt;&lt; " ";</w:t>
      </w:r>
    </w:p>
    <w:p w14:paraId="7B0AFAB0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403EBA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cout &lt;&lt; endl;</w:t>
      </w:r>
    </w:p>
    <w:p w14:paraId="0F54DCB8" w14:textId="51858BDE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t>}</w:t>
      </w:r>
    </w:p>
    <w:p w14:paraId="45A44221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void myarr::sort()</w:t>
      </w:r>
    </w:p>
    <w:p w14:paraId="4989CA2C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{</w:t>
      </w:r>
    </w:p>
    <w:p w14:paraId="461DE030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14:paraId="032E61FD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for (int j = 0; j &lt; n - i - 1; j++) {</w:t>
      </w:r>
    </w:p>
    <w:p w14:paraId="2571E481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    if (arr[j] &gt; arr[j + 1]) {</w:t>
      </w:r>
    </w:p>
    <w:p w14:paraId="1D57E82F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        int t = arr[j];</w:t>
      </w:r>
    </w:p>
    <w:p w14:paraId="507309D9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        arr[j] = arr[j + 1];</w:t>
      </w:r>
    </w:p>
    <w:p w14:paraId="684D9B34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        arr[j + 1] = t;</w:t>
      </w:r>
    </w:p>
    <w:p w14:paraId="0447FDC6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8DF4D46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9A4670D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3342CF" w14:textId="0B53A150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3496F298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int myarr::size()</w:t>
      </w:r>
    </w:p>
    <w:p w14:paraId="1DE57136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{</w:t>
      </w:r>
    </w:p>
    <w:p w14:paraId="0634DCBE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return n;</w:t>
      </w:r>
    </w:p>
    <w:p w14:paraId="1FD194F1" w14:textId="22602F7D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t>}</w:t>
      </w:r>
    </w:p>
    <w:p w14:paraId="464BA0A4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void myarr::scalar(int k)</w:t>
      </w:r>
    </w:p>
    <w:p w14:paraId="5E5E8B2B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{</w:t>
      </w:r>
    </w:p>
    <w:p w14:paraId="6C0DD76C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6A0E2C2A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arr[i] *= k;</w:t>
      </w:r>
    </w:p>
    <w:p w14:paraId="3CC130AF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6C407C2" w14:textId="5F0A9571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t>}</w:t>
      </w:r>
    </w:p>
    <w:p w14:paraId="096A9344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myarr&amp; myarr::operator++() {</w:t>
      </w:r>
    </w:p>
    <w:p w14:paraId="58A05FDC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for (int i = 0; i &lt; n; i++) arr[i]++;</w:t>
      </w:r>
    </w:p>
    <w:p w14:paraId="1B8A51B1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return *this;</w:t>
      </w:r>
    </w:p>
    <w:p w14:paraId="793B1B75" w14:textId="3413F162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t>}</w:t>
      </w:r>
    </w:p>
    <w:p w14:paraId="6B996318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myarr&amp; myarr::operator--() {</w:t>
      </w:r>
    </w:p>
    <w:p w14:paraId="767B78D7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for (int i = 0; i &lt; n; i++) arr[i]--;</w:t>
      </w:r>
    </w:p>
    <w:p w14:paraId="79D7CA4F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return *this;</w:t>
      </w:r>
    </w:p>
    <w:p w14:paraId="55043698" w14:textId="7C201490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t>}</w:t>
      </w:r>
    </w:p>
    <w:p w14:paraId="1DAF3EB0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bool myarr::operator!() const {</w:t>
      </w:r>
    </w:p>
    <w:p w14:paraId="670494C4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14:paraId="35CC1133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if (arr[i] &gt; arr[i + 1])</w:t>
      </w:r>
    </w:p>
    <w:p w14:paraId="70BC9DE0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    return true; </w:t>
      </w:r>
    </w:p>
    <w:p w14:paraId="0F019E1A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1B0B82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return false;</w:t>
      </w:r>
    </w:p>
    <w:p w14:paraId="31846DCE" w14:textId="75C1E1F4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t>}</w:t>
      </w:r>
    </w:p>
    <w:p w14:paraId="40753846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myarr myarr::operator*(int k) {</w:t>
      </w:r>
    </w:p>
    <w:p w14:paraId="6BFCB75C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myarr result(n);</w:t>
      </w:r>
    </w:p>
    <w:p w14:paraId="59132DC5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for (int i = 0; i &lt; n; i++)</w:t>
      </w:r>
    </w:p>
    <w:p w14:paraId="4FCFC764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result.arr[i] = arr[i] * k;</w:t>
      </w:r>
    </w:p>
    <w:p w14:paraId="71212596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return result;</w:t>
      </w:r>
    </w:p>
    <w:p w14:paraId="1EA3BE43" w14:textId="2A064168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t>}</w:t>
      </w:r>
    </w:p>
    <w:p w14:paraId="0AC6D547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>myarr::operator string() const {</w:t>
      </w:r>
    </w:p>
    <w:p w14:paraId="08F0BC78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stringstream ss;</w:t>
      </w:r>
    </w:p>
    <w:p w14:paraId="167AF980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lastRenderedPageBreak/>
        <w:t xml:space="preserve">    for (int i = 0; i &lt; n; i++) {</w:t>
      </w:r>
    </w:p>
    <w:p w14:paraId="06C255EE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ss &lt;&lt; arr[i];</w:t>
      </w:r>
    </w:p>
    <w:p w14:paraId="6867484D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    if (i != n - 1) ss &lt;&lt; " ";</w:t>
      </w:r>
    </w:p>
    <w:p w14:paraId="5D4D9EB1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CDDBA6" w14:textId="77777777" w:rsidR="000762ED" w:rsidRP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0762ED">
        <w:rPr>
          <w:rFonts w:ascii="Times New Roman" w:hAnsi="Times New Roman" w:cs="Times New Roman"/>
          <w:sz w:val="28"/>
          <w:szCs w:val="28"/>
        </w:rPr>
        <w:t xml:space="preserve">    return ss.str();</w:t>
      </w:r>
    </w:p>
    <w:p w14:paraId="45701FA2" w14:textId="77777777" w:rsid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62ED">
        <w:rPr>
          <w:rFonts w:ascii="Times New Roman" w:hAnsi="Times New Roman" w:cs="Times New Roman"/>
          <w:sz w:val="28"/>
          <w:szCs w:val="28"/>
        </w:rPr>
        <w:t>}</w:t>
      </w:r>
    </w:p>
    <w:p w14:paraId="761B441F" w14:textId="77777777" w:rsidR="000762ED" w:rsidRDefault="000762ED" w:rsidP="000762ED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CC6CFE" w14:textId="78F913DA" w:rsidR="000762ED" w:rsidRPr="00F407FE" w:rsidRDefault="000762ED" w:rsidP="000762ED">
      <w:pPr>
        <w:spacing w:afterLines="40" w:after="96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b/>
          <w:bCs/>
          <w:sz w:val="28"/>
          <w:szCs w:val="28"/>
          <w:lang w:val="en-US"/>
        </w:rPr>
        <w:t>Lr2 z1.cpp</w:t>
      </w:r>
    </w:p>
    <w:p w14:paraId="2F10857C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7DDB04D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>#include "arr.h"</w:t>
      </w:r>
    </w:p>
    <w:p w14:paraId="7EC15408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>using namespace std;</w:t>
      </w:r>
    </w:p>
    <w:p w14:paraId="59C1C3D8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</w:p>
    <w:p w14:paraId="798328EE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>int main()</w:t>
      </w:r>
    </w:p>
    <w:p w14:paraId="37C62F24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>{</w:t>
      </w:r>
    </w:p>
    <w:p w14:paraId="53C2657D" w14:textId="50E3962D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setlocale(0, "ukr");</w:t>
      </w:r>
    </w:p>
    <w:p w14:paraId="63BC4F63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int size;</w:t>
      </w:r>
    </w:p>
    <w:p w14:paraId="4A3E8725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cout &lt;&lt; "Введiть розмiр масиву: ";</w:t>
      </w:r>
    </w:p>
    <w:p w14:paraId="58DAD396" w14:textId="460514FD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cin &gt;&gt; size;</w:t>
      </w:r>
    </w:p>
    <w:p w14:paraId="5DF40BF7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myarr arr(size);</w:t>
      </w:r>
    </w:p>
    <w:p w14:paraId="096D7758" w14:textId="4C03032E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arr.vvid();</w:t>
      </w:r>
    </w:p>
    <w:p w14:paraId="47881959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cout &lt;&lt; "Початковий масив: ";</w:t>
      </w:r>
    </w:p>
    <w:p w14:paraId="24887DD2" w14:textId="2A9DCA50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arr.vuvid();</w:t>
      </w:r>
    </w:p>
    <w:p w14:paraId="234F960A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arr.sort();</w:t>
      </w:r>
    </w:p>
    <w:p w14:paraId="3F3BD2AD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cout &lt;&lt; "Пiсля сортування: ";</w:t>
      </w:r>
    </w:p>
    <w:p w14:paraId="389196E0" w14:textId="3FA2CAF4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arr.vuvid();</w:t>
      </w:r>
    </w:p>
    <w:p w14:paraId="2F4DEFBD" w14:textId="6350CD61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cout &lt;&lt; "Розмiр масиву: " &lt;&lt; arr.size() &lt;&lt; endl;</w:t>
      </w:r>
    </w:p>
    <w:p w14:paraId="5BF2FBE7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int k;</w:t>
      </w:r>
    </w:p>
    <w:p w14:paraId="13B6A962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cout &lt;&lt; "Введiть число, на яке домножити масив: ";</w:t>
      </w:r>
    </w:p>
    <w:p w14:paraId="618CCD9F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cin &gt;&gt; k;</w:t>
      </w:r>
    </w:p>
    <w:p w14:paraId="685B047C" w14:textId="2DE3DACE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arr.scalar(k);</w:t>
      </w:r>
    </w:p>
    <w:p w14:paraId="06C7F313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cout &lt;&lt; "Пiсля множення: ";</w:t>
      </w:r>
    </w:p>
    <w:p w14:paraId="7D0DA07C" w14:textId="194DDF24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arr.vuvid();</w:t>
      </w:r>
    </w:p>
    <w:p w14:paraId="0ED2ADD6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cout &lt;&lt; "\nПеревiрка операторiв:\n";</w:t>
      </w:r>
    </w:p>
    <w:p w14:paraId="436396BA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cout &lt;&lt; "Масив впорядкований? " &lt;&lt; (!arr ? "Нi" : "Так") &lt;&lt; endl;</w:t>
      </w:r>
    </w:p>
    <w:p w14:paraId="5E9A28F2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</w:p>
    <w:p w14:paraId="5B21C1C6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myarr plus = arr;</w:t>
      </w:r>
    </w:p>
    <w:p w14:paraId="3913BE6B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++plus;</w:t>
      </w:r>
    </w:p>
    <w:p w14:paraId="457CE184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cout &lt;&lt; "Пiсля ++ : ";</w:t>
      </w:r>
    </w:p>
    <w:p w14:paraId="7017EC44" w14:textId="5B76146F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plus.vuvid();</w:t>
      </w:r>
    </w:p>
    <w:p w14:paraId="60CFE3B0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myarr minus = arr;</w:t>
      </w:r>
    </w:p>
    <w:p w14:paraId="225EC1DD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--minus;</w:t>
      </w:r>
    </w:p>
    <w:p w14:paraId="283FF67B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cout &lt;&lt; "Пiсля -- : ";</w:t>
      </w:r>
    </w:p>
    <w:p w14:paraId="741E95B7" w14:textId="5BFAD48B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minus.vuvid();</w:t>
      </w:r>
    </w:p>
    <w:p w14:paraId="5462824B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myarr times2 = arr * 2;</w:t>
      </w:r>
    </w:p>
    <w:p w14:paraId="622D57FA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cout &lt;&lt; "Пiсля множення оператором *2: ";</w:t>
      </w:r>
    </w:p>
    <w:p w14:paraId="6EFE8316" w14:textId="40B8B9C1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times2.vuvid();</w:t>
      </w:r>
    </w:p>
    <w:p w14:paraId="34F7D3B0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string str = (string)arr;</w:t>
      </w:r>
    </w:p>
    <w:p w14:paraId="424AE5D9" w14:textId="09BAF21D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cout &lt;&lt; "Масив як рядок: \"" &lt;&lt; str &lt;&lt; "\"" &lt;&lt; endl;</w:t>
      </w:r>
    </w:p>
    <w:p w14:paraId="4E6094C4" w14:textId="77777777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</w:rPr>
      </w:pPr>
      <w:r w:rsidRPr="00F407FE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A38025C" w14:textId="77777777" w:rsid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07FE">
        <w:rPr>
          <w:rFonts w:ascii="Times New Roman" w:hAnsi="Times New Roman" w:cs="Times New Roman"/>
          <w:sz w:val="28"/>
          <w:szCs w:val="28"/>
        </w:rPr>
        <w:t>}</w:t>
      </w:r>
    </w:p>
    <w:p w14:paraId="3080EB5B" w14:textId="77777777" w:rsid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50165B" w14:textId="15E3384B" w:rsidR="00F407FE" w:rsidRPr="00F407FE" w:rsidRDefault="00F407FE" w:rsidP="00F407FE">
      <w:pPr>
        <w:spacing w:afterLines="40" w:after="9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07FE">
        <w:rPr>
          <w:rFonts w:ascii="Times New Roman" w:hAnsi="Times New Roman" w:cs="Times New Roman"/>
          <w:b/>
          <w:bCs/>
          <w:sz w:val="28"/>
          <w:szCs w:val="28"/>
        </w:rPr>
        <w:t>Результати робот програми:</w:t>
      </w:r>
    </w:p>
    <w:p w14:paraId="4C30B5DF" w14:textId="34D46801" w:rsidR="00F407FE" w:rsidRDefault="00F50DD4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0DD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A6C355" wp14:editId="0C860B4A">
            <wp:extent cx="6120765" cy="3768090"/>
            <wp:effectExtent l="0" t="0" r="0" b="3810"/>
            <wp:docPr id="726360436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60436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545B" w14:textId="77777777" w:rsidR="00F407FE" w:rsidRPr="000762ED" w:rsidRDefault="00F407FE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0124A5" w14:textId="77777777" w:rsidR="000762ED" w:rsidRPr="000762ED" w:rsidRDefault="000762ED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36AB22" w14:textId="77777777" w:rsidR="000762ED" w:rsidRPr="000762ED" w:rsidRDefault="000762ED" w:rsidP="00F407FE">
      <w:pPr>
        <w:spacing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762ED" w:rsidRPr="000762ED" w:rsidSect="002C3840">
      <w:headerReference w:type="default" r:id="rId10"/>
      <w:footerReference w:type="default" r:id="rId11"/>
      <w:pgSz w:w="11906" w:h="16838"/>
      <w:pgMar w:top="1098" w:right="850" w:bottom="850" w:left="1417" w:header="0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92540" w14:textId="77777777" w:rsidR="00600AA4" w:rsidRDefault="00600AA4" w:rsidP="00976264">
      <w:pPr>
        <w:spacing w:after="0" w:line="240" w:lineRule="auto"/>
      </w:pPr>
      <w:r>
        <w:separator/>
      </w:r>
    </w:p>
  </w:endnote>
  <w:endnote w:type="continuationSeparator" w:id="0">
    <w:p w14:paraId="1B5C59C7" w14:textId="77777777" w:rsidR="00600AA4" w:rsidRDefault="00600AA4" w:rsidP="0097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B25BA" w14:textId="77777777" w:rsidR="002C3840" w:rsidRDefault="002C38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6D519" w14:textId="77777777" w:rsidR="00600AA4" w:rsidRDefault="00600AA4" w:rsidP="00976264">
      <w:pPr>
        <w:spacing w:after="0" w:line="240" w:lineRule="auto"/>
      </w:pPr>
      <w:r>
        <w:separator/>
      </w:r>
    </w:p>
  </w:footnote>
  <w:footnote w:type="continuationSeparator" w:id="0">
    <w:p w14:paraId="23C1E096" w14:textId="77777777" w:rsidR="00600AA4" w:rsidRDefault="00600AA4" w:rsidP="0097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FA7AF" w14:textId="77777777" w:rsidR="00976264" w:rsidRDefault="00976264" w:rsidP="00976264">
    <w:pPr>
      <w:pStyle w:val="ae"/>
      <w:rPr>
        <w:b/>
        <w:lang w:val="ru-RU"/>
      </w:rPr>
    </w:pPr>
    <w:r w:rsidRPr="002D2DB7"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7D9D6A3" wp14:editId="09D67AEE">
              <wp:simplePos x="0" y="0"/>
              <wp:positionH relativeFrom="page">
                <wp:posOffset>541020</wp:posOffset>
              </wp:positionH>
              <wp:positionV relativeFrom="page">
                <wp:posOffset>217170</wp:posOffset>
              </wp:positionV>
              <wp:extent cx="6563995" cy="10314835"/>
              <wp:effectExtent l="0" t="19050" r="27305" b="0"/>
              <wp:wrapNone/>
              <wp:docPr id="931184701" name="Групувати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3995" cy="10314835"/>
                        <a:chOff x="1228" y="0"/>
                        <a:chExt cx="6563995" cy="7687223"/>
                      </a:xfrm>
                    </wpg:grpSpPr>
                    <wpg:grpSp>
                      <wpg:cNvPr id="2023551300" name="Группа 22"/>
                      <wpg:cNvGrpSpPr/>
                      <wpg:grpSpPr>
                        <a:xfrm>
                          <a:off x="1228" y="0"/>
                          <a:ext cx="6563995" cy="7687223"/>
                          <a:chOff x="1228" y="0"/>
                          <a:chExt cx="10537" cy="16556"/>
                        </a:xfrm>
                      </wpg:grpSpPr>
                      <wps:wsp>
                        <wps:cNvPr id="1562751980" name="Прямоугольник 23"/>
                        <wps:cNvSpPr/>
                        <wps:spPr>
                          <a:xfrm>
                            <a:off x="1228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3618F8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4975447" name="Прямоугольник 24"/>
                        <wps:cNvSpPr/>
                        <wps:spPr>
                          <a:xfrm>
                            <a:off x="2216" y="14571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1C5544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361099786" name="Прямоугольник 25"/>
                        <wps:cNvSpPr/>
                        <wps:spPr>
                          <a:xfrm>
                            <a:off x="8920" y="15438"/>
                            <a:ext cx="2806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D47505" w14:textId="77777777" w:rsidR="00976264" w:rsidRDefault="00976264" w:rsidP="0097626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ХПК</w:t>
                              </w:r>
                            </w:p>
                          </w:txbxContent>
                        </wps:txbx>
                        <wps:bodyPr spcFirstLastPara="1" wrap="square" lIns="108000" tIns="108000" rIns="108000" bIns="108000" anchor="t" anchorCtr="0">
                          <a:noAutofit/>
                        </wps:bodyPr>
                      </wps:wsp>
                      <wps:wsp>
                        <wps:cNvPr id="684268489" name="Прямоугольник 26"/>
                        <wps:cNvSpPr/>
                        <wps:spPr>
                          <a:xfrm>
                            <a:off x="10732" y="14869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76824C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277512" name="Прямая со стрелкой 27"/>
                        <wps:cNvCnPr/>
                        <wps:spPr>
                          <a:xfrm>
                            <a:off x="1228" y="0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6441338" name="Прямая со стрелкой 28"/>
                        <wps:cNvCnPr/>
                        <wps:spPr>
                          <a:xfrm>
                            <a:off x="1228" y="16272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09453588" name="Прямая со стрелкой 29"/>
                        <wps:cNvCnPr/>
                        <wps:spPr>
                          <a:xfrm>
                            <a:off x="1173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57578663" name="Прямая со стрелкой 30"/>
                        <wps:cNvCnPr/>
                        <wps:spPr>
                          <a:xfrm>
                            <a:off x="124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4834181" name="Прямая со стрелкой 31"/>
                        <wps:cNvCnPr/>
                        <wps:spPr>
                          <a:xfrm>
                            <a:off x="1228" y="14004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0924698" name="Прямоугольник 32"/>
                        <wps:cNvSpPr/>
                        <wps:spPr>
                          <a:xfrm>
                            <a:off x="1249" y="14571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F0654E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428881152" name="Прямоугольник 33"/>
                        <wps:cNvSpPr/>
                        <wps:spPr>
                          <a:xfrm>
                            <a:off x="1645" y="1457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2E4379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7001649" name="Прямоугольник 34"/>
                        <wps:cNvSpPr/>
                        <wps:spPr>
                          <a:xfrm>
                            <a:off x="3517" y="14884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1646AC" w14:textId="77777777" w:rsidR="00976264" w:rsidRDefault="00976264" w:rsidP="00976264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97682290" name="Прямоугольник 35"/>
                        <wps:cNvSpPr/>
                        <wps:spPr>
                          <a:xfrm>
                            <a:off x="1248" y="14857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C274BC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49121664" name="Прямоугольник 36"/>
                        <wps:cNvSpPr/>
                        <wps:spPr>
                          <a:xfrm>
                            <a:off x="1249" y="15138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97D420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3770142" name="Прямоугольник 37"/>
                        <wps:cNvSpPr/>
                        <wps:spPr>
                          <a:xfrm>
                            <a:off x="1249" y="15986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00D1E8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Затвер.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31630419" name="Прямоугольник 38"/>
                        <wps:cNvSpPr/>
                        <wps:spPr>
                          <a:xfrm>
                            <a:off x="1249" y="15421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0D5BA0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Н.контр.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0764139" name="Прямоугольник 39"/>
                        <wps:cNvSpPr/>
                        <wps:spPr>
                          <a:xfrm>
                            <a:off x="8919" y="14871"/>
                            <a:ext cx="82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087E76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Літера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57836978" name="Прямоугольник 40"/>
                        <wps:cNvSpPr/>
                        <wps:spPr>
                          <a:xfrm>
                            <a:off x="9769" y="14871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A4ACFE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1911036" name="Прямоугольник 41"/>
                        <wps:cNvSpPr/>
                        <wps:spPr>
                          <a:xfrm>
                            <a:off x="4980" y="15167"/>
                            <a:ext cx="3940" cy="1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91B46A" w14:textId="77777777" w:rsidR="00976264" w:rsidRDefault="00976264" w:rsidP="0097626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72C33699" w14:textId="59493980" w:rsidR="00976264" w:rsidRPr="00E9367B" w:rsidRDefault="00E9367B" w:rsidP="00E9367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E9367B">
                                <w:rPr>
                                  <w:rFonts w:ascii="Times New Roman" w:hAnsi="Times New Roman" w:cs="Times New Roman"/>
                                </w:rPr>
                                <w:t>Перевантаження операцій</w:t>
                              </w:r>
                            </w:p>
                          </w:txbxContent>
                        </wps:txbx>
                        <wps:bodyPr spcFirstLastPara="1" wrap="square" lIns="0" tIns="10800" rIns="0" bIns="10800" anchor="t" anchorCtr="0">
                          <a:noAutofit/>
                        </wps:bodyPr>
                      </wps:wsp>
                      <wps:wsp>
                        <wps:cNvPr id="1514938136" name="Прямая со стрелкой 42"/>
                        <wps:cNvCnPr/>
                        <wps:spPr>
                          <a:xfrm>
                            <a:off x="8904" y="14832"/>
                            <a:ext cx="0" cy="144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3801543" name="Прямая со стрелкой 43"/>
                        <wps:cNvCnPr/>
                        <wps:spPr>
                          <a:xfrm>
                            <a:off x="1228" y="14571"/>
                            <a:ext cx="3713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64621951" name="Прямая со стрелкой 44"/>
                        <wps:cNvCnPr/>
                        <wps:spPr>
                          <a:xfrm>
                            <a:off x="4935" y="13983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426082" name="Прямая со стрелкой 45"/>
                        <wps:cNvCnPr/>
                        <wps:spPr>
                          <a:xfrm>
                            <a:off x="4368" y="13984"/>
                            <a:ext cx="0" cy="229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23226837" name="Прямая со стрелкой 46"/>
                        <wps:cNvCnPr/>
                        <wps:spPr>
                          <a:xfrm>
                            <a:off x="3517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35166714" name="Прямая со стрелкой 47"/>
                        <wps:cNvCnPr/>
                        <wps:spPr>
                          <a:xfrm>
                            <a:off x="2213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75857588" name="Прямая со стрелкой 48"/>
                        <wps:cNvCnPr/>
                        <wps:spPr>
                          <a:xfrm>
                            <a:off x="1646" y="139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72403375" name="Прямая со стрелкой 49"/>
                        <wps:cNvCnPr/>
                        <wps:spPr>
                          <a:xfrm>
                            <a:off x="8904" y="15422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06034058" name="Прямая со стрелкой 50"/>
                        <wps:cNvCnPr/>
                        <wps:spPr>
                          <a:xfrm>
                            <a:off x="8908" y="15138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3593577" name="Прямая со стрелкой 51"/>
                        <wps:cNvCnPr/>
                        <wps:spPr>
                          <a:xfrm>
                            <a:off x="10718" y="14849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9833408" name="Прямая со стрелкой 52"/>
                        <wps:cNvCnPr/>
                        <wps:spPr>
                          <a:xfrm>
                            <a:off x="9754" y="14844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6426700" name="Прямая со стрелкой 53"/>
                        <wps:cNvCnPr/>
                        <wps:spPr>
                          <a:xfrm>
                            <a:off x="1229" y="14855"/>
                            <a:ext cx="10534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9482862" name="Прямая со стрелкой 54"/>
                        <wps:cNvCnPr/>
                        <wps:spPr>
                          <a:xfrm>
                            <a:off x="1250" y="1428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5483703" name="Прямая со стрелкой 55"/>
                        <wps:cNvCnPr/>
                        <wps:spPr>
                          <a:xfrm>
                            <a:off x="1250" y="1513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068852" name="Прямая со стрелкой 56"/>
                        <wps:cNvCnPr/>
                        <wps:spPr>
                          <a:xfrm>
                            <a:off x="1247" y="15422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2817232" name="Прямая со стрелкой 57"/>
                        <wps:cNvCnPr/>
                        <wps:spPr>
                          <a:xfrm>
                            <a:off x="1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72349382" name="Прямая со стрелкой 58"/>
                        <wps:cNvCnPr/>
                        <wps:spPr>
                          <a:xfrm>
                            <a:off x="1249" y="15989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2611861" name="Прямоугольник 59"/>
                        <wps:cNvSpPr/>
                        <wps:spPr>
                          <a:xfrm>
                            <a:off x="1249" y="15705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02815B" w14:textId="77777777" w:rsidR="00976264" w:rsidRDefault="00976264" w:rsidP="00976264"/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6516458" name="Прямоугольник 60"/>
                        <wps:cNvSpPr/>
                        <wps:spPr>
                          <a:xfrm>
                            <a:off x="2215" y="1485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25CCD8" w14:textId="77777777" w:rsidR="00976264" w:rsidRPr="00FD35AD" w:rsidRDefault="00976264" w:rsidP="00976264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Нікітюк О.М.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007624741" name="Прямоугольник 61"/>
                        <wps:cNvSpPr/>
                        <wps:spPr>
                          <a:xfrm>
                            <a:off x="2215" y="15135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1A462E" w14:textId="77777777" w:rsidR="00976264" w:rsidRDefault="00976264" w:rsidP="00976264">
                              <w:pPr>
                                <w:spacing w:before="60"/>
                                <w:ind w:left="17" w:firstLine="1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Жереб Д. В.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60239282" name="Прямоугольник 62"/>
                        <wps:cNvSpPr/>
                        <wps:spPr>
                          <a:xfrm>
                            <a:off x="2215" y="15422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4C06E2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637663418" name="Прямоугольник 63"/>
                        <wps:cNvSpPr/>
                        <wps:spPr>
                          <a:xfrm>
                            <a:off x="2215" y="15708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F1CB1A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134112" name="Прямоугольник 2064286656"/>
                        <wps:cNvSpPr/>
                        <wps:spPr>
                          <a:xfrm>
                            <a:off x="2215" y="1598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4F9C0E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553309998" name="Прямоугольник 2064286657"/>
                        <wps:cNvSpPr/>
                        <wps:spPr>
                          <a:xfrm>
                            <a:off x="4372" y="15138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0F5212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20260258" name="Прямоугольник 2064286658"/>
                        <wps:cNvSpPr/>
                        <wps:spPr>
                          <a:xfrm>
                            <a:off x="4372" y="15429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B8DD50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756292944" name="Прямоугольник 2064286659"/>
                        <wps:cNvSpPr/>
                        <wps:spPr>
                          <a:xfrm>
                            <a:off x="4372" y="1571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770C99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46248828" name="Прямоугольник 2064286660"/>
                        <wps:cNvSpPr/>
                        <wps:spPr>
                          <a:xfrm>
                            <a:off x="4372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5605BB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222350823" name="Прямоугольник 2064286661"/>
                        <wps:cNvSpPr/>
                        <wps:spPr>
                          <a:xfrm>
                            <a:off x="4372" y="1486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5EDB62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8145363" name="Прямоугольник 2064286662"/>
                        <wps:cNvSpPr/>
                        <wps:spPr>
                          <a:xfrm>
                            <a:off x="4926" y="14008"/>
                            <a:ext cx="6775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B477B0" w14:textId="3AEB19AD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</w:t>
                              </w:r>
                              <w:r w:rsid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19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.ПІ23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14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 w:rsid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180000" tIns="108000" rIns="180000" bIns="108000" anchor="t" anchorCtr="0">
                          <a:noAutofit/>
                        </wps:bodyPr>
                      </wps:wsp>
                      <wps:wsp>
                        <wps:cNvPr id="565727904" name="Прямоугольник 2064286663"/>
                        <wps:cNvSpPr/>
                        <wps:spPr>
                          <a:xfrm>
                            <a:off x="10703" y="15144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2A7F6E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instrText>NUMPAGES  \* Arabic  \* MERGEFORMAT</w:instrTex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5568961" name="Прямоугольник 2064286664"/>
                        <wps:cNvSpPr/>
                        <wps:spPr>
                          <a:xfrm>
                            <a:off x="9768" y="15155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FCA8E0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32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6532782" name="Прямоугольник 2064286665"/>
                        <wps:cNvSpPr/>
                        <wps:spPr>
                          <a:xfrm>
                            <a:off x="8908" y="15147"/>
                            <a:ext cx="266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097510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13895870" name="Прямая со стрелкой 2064286666"/>
                        <wps:cNvCnPr/>
                        <wps:spPr>
                          <a:xfrm>
                            <a:off x="9187" y="15127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52228324" name="Прямая со стрелкой 2064286667"/>
                        <wps:cNvCnPr/>
                        <wps:spPr>
                          <a:xfrm>
                            <a:off x="9471" y="15126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D9D6A3" id="Групувати 2" o:spid="_x0000_s1026" style="position:absolute;margin-left:42.6pt;margin-top:17.1pt;width:516.85pt;height:812.2pt;z-index:251659264;mso-position-horizontal-relative:page;mso-position-vertical-relative:page" coordorigin="12" coordsize="65639,76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YkQRQsAACV1AAAOAAAAZHJzL2Uyb0RvYy54bWzsnV+O27gdx98L9A6C35sRSYkijUwWRbIJ&#10;CizaoNseQLHlsVFbciUlM3nbbl8L7EMP0CssUBRod9v0Cp4b9UtSomTLMxaznYwdK0Ecy7Ykivrw&#10;95/U0y9uVkvvXZIXiyy9HJEn/shL0kk2XaRXl6Pf/+7lL8TIK8o4ncbLLE0uR++TYvTFs5//7On1&#10;epzQbJ4tp0nu4SBpMb5eX47mZbkeX1wUk3myiosn2TpJ8eUsy1dxic386mKax9c4+mp5QX2fX1xn&#10;+XSdZ5OkKPDpC/Pl6Jk+/myWTMrfzGZFUnrLyxHaVurXXL++Ua8Xz57G46s8Xs8Xk6oZ8Ue0YhUv&#10;UpzUHupFXMbe23zROdRqMcmzIpuVTybZ6iKbzRaTRF8Drob4O1fzKs/ervW1XI2vr9a2m9C1O/30&#10;0Yed/Prdq3z99fp1jp64Xl+hL/SWupabWb5S/6OV3o3usve2y5Kb0pvgQx5yJmU48ib4jviMBIKF&#10;plcnc3S92pFQCgqafSfzL/ftHXERUcrUzhf1yS+2mmQ3TFPR9te5t5hejqhPWRgS5uMWp/EKnG3+&#10;evvN7Z83/8Xf7z1K1UHV3g6Xu9vqvVfcanM87nHBxA9ZVHUWD0N+78ViRBTNTS9+2k3/eh6vE81S&#10;oXqh6jgSchqFRIqm4/6Gjvtu8+/NB3Tf3zcfNj/e/mXzn80/Nz945t5cr/UBLDLFuAA9e3i5qwPR&#10;B7QGRp19qw/i8TovyldJtvLUm8tRjiGsR1b87quiNGzUP1EnTbOXi+USn8fjZbr1ASBSnwChuonq&#10;XXnz5kbDUIzfZNP36IdiPXm5wLm+iovydZxj+JORdw2RcDkq/vg2zpORt/xViu6XJFANL9sbeXvj&#10;TXsjTifzDJJmUuYjz2w8L7XkMa385dsymy30Fal2mcZUzcV9V7x+AgAECWQUBgGgrAbOPfc/MMOo&#10;5/2nlHA97EkQRkTtGo/rQYShGphhQMX2iP8kAGihoZvUdH1/DhhXcsZgYN4bCsx7A4F5XzNQHjEB&#10;hHHiSxkJ3KzDCOjRqjoNMuSwCBCSoqeUZggDJrYRoMLHGZXaEEY+W6H/6RCo9EI9+vojQHzhNxDU&#10;WwaDesuAUG+dAgpcBBT/hOxDgtZdvUkgfsRoJQ0El9soSImvFAk0fARtoIWBFkKDMIA2kDSCRYAb&#10;siMMvr/9zrv90+YDXm6/vf1m84/Nj5sfYB/8y6NRSy88TytTsla6tSln7ch77AJWSQRtl98tD4oy&#10;jxdX8/J5lqYwD7Kc9LYQvGtQJkJYHd5EafjZMoZwnqzWsCKL9Eofp8iWi6myKpTGKvKrN8+Xufcu&#10;Vh6E/qOuFo3b+pkySV7Exdz8Tn9lGIcJn0617psn8fTLdOqV79cwUFO4QzAzLkerZAoDI4H3pN7p&#10;X5bxYtnnl/stHGNJqDYqnj+dKSEZDwLCIOcd0NFKoZIiDugQGI5aeLdMCpjWnwafMFCif8Cn5ac7&#10;+Z93uCK+L4OQhcKJH61J+vNDIgbl1riitT2q7qcyU4CVNgsH2XNISh2X7CESIh0mLGcOwodpNdMf&#10;HhoM7HyGeosQjqBVQATc/t42D7PeIxwhF8UF3aHd6MdQXIPd8xAxtED4kgZcdvVWN4QGHwiGWSVy&#10;DvvPpBY5e0IoTFaBxMeLoNh4kGsk7fOKoARUCEFI2PWZ9gBgHc1eARSIJngqyjLpxtBC/ugA2GjQ&#10;eQMgaOT7uFV94ibMDppeALCQ4C5rAITYURwirMzWx5MANgh03gAQxE85wpgSN2THhNgjAuyo6UUA&#10;dIDJniG1FupIS2M6SP7oUXQb+zlvAjD4CfId6n4cBsCOmr4AGL+DIMO5E0Q/AgBsBOe8AUAmlUWR&#10;jxRhHwLsqHElQCJNo2OEdeTiCAiwMZgzJ0AywpHXJL3MADtsXAkI6E4u9QgIIDaScuYIhNyPOILg&#10;vRCw46YXAkIqsIwluJtOVxnUR06gERsQOW8EOMKQjCOd3kMNBHbY9CIANuadBEhUXT02ATa2cd4E&#10;EBkRSVAL16egIrDDphcCga7UUkIgJHD/tywBJsGTSWMwpPBVArDJvdYlUw9UVVWU75eJSpcu098m&#10;M2TUdb2gzp9OqgSqKbpE6SIaWZde6iQCdlA/nCHh6rhvtYvaO9G1no772530+bO0tPuvFmmWm2Sw&#10;qkRNbAZ4+gd9w9Dwmfl9lWatOkBF9lSFmSkwsrEe1wGBLjLlRbp6ZOSZwhLVcbrCrPr0FEpKwGkg&#10;mUCRUUce3l1QABu6iZIeDq4LqYrJjGY0AdbGQ65HhKpwu3dEDDUFpvrguPJ6FOz4qnjMhR477CBS&#10;D9Njy1H2hFhZRHBmlRkeKlJOsSKFB5wiNeyS2Ava8dnD9EC4VQF6Jk0la0f2ICw4yJ4TpIcGqIb0&#10;RTeec4/iaod2e8DDeBXaBTw7wf1KcemY8qC4epTNHZfiIowyimJaNdtjJyB8Dz7twPBhfJrcEPDR&#10;5A2y5zOppUQZJRw8HpFuPuEefNpR5cP4YH4GjBtlNg/4fGaluATTqlSxj1MtJdKMLl4X8t3w6Qw+&#10;UpvcHemjEtSD7jo93RVENPAZU0Xy/XVXO5p9WPg0PnsYmOk/DT2qPn/wuhDUOtF5AD73WeCH3Qj4&#10;3arLCIrepbigpzKcuynxgZ6pErqnSk8Iywc+deRiN8PBd9JcfkQqfAKBoi3dW3U+vfK7QkxJG1TX&#10;6akuiSgMhI+T7HGLNqvp0nW02QSLGs01wHPKogcrcHCEfFDL6WD3hM7RZpvDNZNdG3rU4hBAawg3&#10;n6jhA35kIKjgLiFDCBMn3UVV0a/OdaHqfFt1scivykAe1u2SZv2OYfpss07R/2H+I6Y+YhpS5Luk&#10;uowE6W02EwtP12we4Dll1SXgsHMh9kxBucfncos2ow69monQ9dgHeE4ZHhg9gkTIV7iYPW6xZkie&#10;Kk0aRv5OqgLVckjQPrzVM6ith5j9KAGOqvBxgscx0mxnQYbSFLY1NvMgeU5Z8qil4DghgncrNLrz&#10;psJ2hNll7mxX5BxDyby1+12LAz+vybOSc2Q6gz3R4i4B3K1eGgnOSul0Z84dxQJ0tlrkvBHAOq4R&#10;h3WJWujdfNMeBtqx3sNSoGEALs+O4XEUDFgj/LwZgFCjTNI9ZsQeBNoBWycEOqnGo0DAmtLnjQAm&#10;z0VYwAcLsfQRA+2wqxMDEZIDWxmfo2DAWsRnzgDWHyRAYM/6g105QH3lucJ+sDK01xyalkqQQo+9&#10;xp04ChasnXveLIRIBWNh2l7r6lgUrCzthULAsIqgjqZ3A6JHsLwKFs+tcgPnTQLH+u6wD3r5CJYE&#10;K1FdSQjoTknAMZBgrd7zJiHCevWSSuTdD3sKlgQrT11JiMyk5kY9HAMJ1vg9bxKw4hoWxkG21YEE&#10;x/hBSzt0DIVjIMGawOdNAibw4ekfmKjTzZzebTMi4tik3Q/7Dw0KgQpWbvkPx4DCEEzUM64lx/Ms&#10;sAy0EwlWoPZTD5JWZe9YyXPHk+RYOd1ksh7xkQYfHVQk6pEGKC5pzTzHVvVMg+q71vxzfHcKE9BD&#10;LMhBIz1DfKeW/R7hYCVrLyTwbANVtaGKcjDbXQ/FxmQ4gmcbANjBjcD6/gJJaC5kr2RTbTxiQTcX&#10;PaGWAaxJ2C3vO4IlWponNZy5yYD7FDIa9Qo3WxSsZO0lFdpzFMziE41QoBw6RFU8PN4DT2A4D0IB&#10;QoFhTUUZigjqbEc/3F05ZYmwghVEHJ7zJAnCjZWaMCOxIQKnVzwwKBLcFsxlrh++t7Nwz09cpmSo&#10;gXmIGpgohAsiGO1GJXow1I5Y9mAowNpvNUMav4Ghh356TvMQSr3Yk34Wpx6j1XND1cM+29v6V83T&#10;TZ/9DwAA//8DAFBLAwQUAAYACAAAACEAipjxFuIAAAALAQAADwAAAGRycy9kb3ducmV2LnhtbEyP&#10;wWrDMBBE74X+g9hCb42spDaOYzmE0PYUCk0KpTfF2tgmlmQsxXb+vptTc9pdZph9k68n07IBe984&#10;K0HMImBoS6cbW0n4Pry/pMB8UFar1lmUcEUP6+LxIVeZdqP9wmEfKkYh1mdKQh1Cl3HuyxqN8jPX&#10;oSXt5HqjAp19xXWvRgo3LZ9HUcKNaix9qFWH2xrL8/5iJHyMatwsxNuwO5+2199D/PmzEyjl89O0&#10;WQELOIV/M9zwCR0KYjq6i9WetRLSeE5OCYtXmjddiHQJ7EhbEqcJ8CLn9x2KPwAAAP//AwBQSwEC&#10;LQAUAAYACAAAACEAtoM4kv4AAADhAQAAEwAAAAAAAAAAAAAAAAAAAAAAW0NvbnRlbnRfVHlwZXNd&#10;LnhtbFBLAQItABQABgAIAAAAIQA4/SH/1gAAAJQBAAALAAAAAAAAAAAAAAAAAC8BAABfcmVscy8u&#10;cmVsc1BLAQItABQABgAIAAAAIQDP8YkQRQsAACV1AAAOAAAAAAAAAAAAAAAAAC4CAABkcnMvZTJv&#10;RG9jLnhtbFBLAQItABQABgAIAAAAIQCKmPEW4gAAAAsBAAAPAAAAAAAAAAAAAAAAAJ8NAABkcnMv&#10;ZG93bnJldi54bWxQSwUGAAAAAAQABADzAAAArg4AAAAA&#10;">
              <v:group id="Группа 22" o:spid="_x0000_s1027" style="position:absolute;left:12;width:65640;height:76872" coordorigin="1228" coordsize="10537,16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1cjygAAAOMAAAAPAAAAZHJzL2Rvd25yZXYueG1sRI/NasJA&#10;FIX3Bd9huEJ3dSYJKZI6ikgrXUihKkh3l8w1CWbuhMyYxLfvLApdHs4f32oz2VYM1PvGsYZkoUAQ&#10;l840XGk4nz5eliB8QDbYOiYND/KwWc+eVlgYN/I3DcdQiTjCvkANdQhdIaUva7LoF64jjt7V9RZD&#10;lH0lTY9jHLetTJV6lRYbjg81drSrqbwd71bDfsRxmyXvw+F23T1+TvnX5ZCQ1s/zafsGItAU/sN/&#10;7U+jIVVpludJpiJFZIo8INe/AAAA//8DAFBLAQItABQABgAIAAAAIQDb4fbL7gAAAIUBAAATAAAA&#10;AAAAAAAAAAAAAAAAAABbQ29udGVudF9UeXBlc10ueG1sUEsBAi0AFAAGAAgAAAAhAFr0LFu/AAAA&#10;FQEAAAsAAAAAAAAAAAAAAAAAHwEAAF9yZWxzLy5yZWxzUEsBAi0AFAAGAAgAAAAhAP4bVyPKAAAA&#10;4wAAAA8AAAAAAAAAAAAAAAAABwIAAGRycy9kb3ducmV2LnhtbFBLBQYAAAAAAwADALcAAAD+AgAA&#10;AAA=&#10;">
                <v:rect id="Прямоугольник 23" o:spid="_x0000_s1028" style="position:absolute;left:1228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ysygAAAOMAAAAPAAAAZHJzL2Rvd25yZXYueG1sRI9BT8Mw&#10;DIXvSPsPkSdxY+kqVrZu2TQQSMAJOn6AabymWuOUJmzl3+MDEkfbz++9b7MbfafONMQ2sIH5LANF&#10;XAfbcmPg4/B0swQVE7LFLjAZ+KEIu+3kaoOlDRd+p3OVGiUmHEs04FLqS61j7chjnIWeWG7HMHhM&#10;Mg6NtgNexNx3Os+yQntsWRIc9vTgqD5V397A222g/DGP91XjV278PLy+fGFhzPV03K9BJRrTv/jv&#10;+9lK/UWR3y3mq6VQCJMsQG9/AQAA//8DAFBLAQItABQABgAIAAAAIQDb4fbL7gAAAIUBAAATAAAA&#10;AAAAAAAAAAAAAAAAAABbQ29udGVudF9UeXBlc10ueG1sUEsBAi0AFAAGAAgAAAAhAFr0LFu/AAAA&#10;FQEAAAsAAAAAAAAAAAAAAAAAHwEAAF9yZWxzLy5yZWxzUEsBAi0AFAAGAAgAAAAhAM7OzKzKAAAA&#10;4wAAAA8AAAAAAAAAAAAAAAAABwIAAGRycy9kb3ducmV2LnhtbFBLBQYAAAAAAwADALcAAAD+AgAA&#10;AAA=&#10;" filled="f" stroked="f">
                  <v:textbox inset="2.53958mm,2.53958mm,2.53958mm,2.53958mm">
                    <w:txbxContent>
                      <w:p w14:paraId="203618F8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24" o:spid="_x0000_s1029" style="position:absolute;left:2216;top:14571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QWwyAAAAOIAAAAPAAAAZHJzL2Rvd25yZXYueG1sRI9BawIx&#10;FITvhf6H8Aq91ax1XXU1ShGknipa6fmxeW4WNy9LEnX996ZQ6HGYmW+Yxaq3rbiSD41jBcNBBoK4&#10;crrhWsHxe/M2BREissbWMSm4U4DV8vlpgaV2N97T9RBrkSAcSlRgYuxKKUNlyGIYuI44eSfnLcYk&#10;fS21x1uC21a+Z1khLTacFgx2tDZUnQ8Xq8AeN2P/4+8czGdRZOFrRHo3Uur1pf+Yg4jUx//wX3ur&#10;FUyH+WwyzvMJ/F5Kd0AuHwAAAP//AwBQSwECLQAUAAYACAAAACEA2+H2y+4AAACFAQAAEwAAAAAA&#10;AAAAAAAAAAAAAAAAW0NvbnRlbnRfVHlwZXNdLnhtbFBLAQItABQABgAIAAAAIQBa9CxbvwAAABUB&#10;AAALAAAAAAAAAAAAAAAAAB8BAABfcmVscy8ucmVsc1BLAQItABQABgAIAAAAIQAsLQWwyAAAAOIA&#10;AAAPAAAAAAAAAAAAAAAAAAcCAABkcnMvZG93bnJldi54bWxQSwUGAAAAAAMAAwC3AAAA/AIAAAAA&#10;" filled="f" stroked="f">
                  <v:textbox inset=".1mm,.1mm,.1mm,.1mm">
                    <w:txbxContent>
                      <w:p w14:paraId="051C5544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25" o:spid="_x0000_s1030" style="position:absolute;left:8920;top:15438;width:2806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inKyQAAAOMAAAAPAAAAZHJzL2Rvd25yZXYueG1sRE/NasJA&#10;EL4XfIdlhF5EN7aQanQVEaQ9VFBrDt6G7DRJzc6G7CbGt+8WhB7n+5/lujeV6KhxpWUF00kEgjiz&#10;uuRcwflrN56BcB5ZY2WZFNzJwXo1eFpiou2Nj9SdfC5CCLsEFRTe14mULivIoJvYmjhw37Yx6MPZ&#10;5FI3eAvhppIvURRLgyWHhgJr2haUXU+tUfCZ9nvedIdDmrWjn8t7S/ddSko9D/vNAoSn3v+LH+4P&#10;Hea/xtNoPn+bxfD3UwBArn4BAAD//wMAUEsBAi0AFAAGAAgAAAAhANvh9svuAAAAhQEAABMAAAAA&#10;AAAAAAAAAAAAAAAAAFtDb250ZW50X1R5cGVzXS54bWxQSwECLQAUAAYACAAAACEAWvQsW78AAAAV&#10;AQAACwAAAAAAAAAAAAAAAAAfAQAAX3JlbHMvLnJlbHNQSwECLQAUAAYACAAAACEAv2IpyskAAADj&#10;AAAADwAAAAAAAAAAAAAAAAAHAgAAZHJzL2Rvd25yZXYueG1sUEsFBgAAAAADAAMAtwAAAP0CAAAA&#10;AA==&#10;" filled="f" stroked="f">
                  <v:textbox inset="3mm,3mm,3mm,3mm">
                    <w:txbxContent>
                      <w:p w14:paraId="32D47505" w14:textId="77777777" w:rsidR="00976264" w:rsidRDefault="00976264" w:rsidP="0097626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ХПК</w:t>
                        </w:r>
                      </w:p>
                    </w:txbxContent>
                  </v:textbox>
                </v:rect>
                <v:rect id="Прямоугольник 26" o:spid="_x0000_s1031" style="position:absolute;left:10732;top:14869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tnjxQAAAOIAAAAPAAAAZHJzL2Rvd25yZXYueG1sRE/LagIx&#10;FN0X+g/hFtzVjI8O09EoIoiuWmql68vkOhmc3AxJ1PHvTUFwcRaH8+LMl71txYV8aBwrGA0zEMSV&#10;0w3XCg6/m/cCRIjIGlvHpOBGAZaL15c5ltpd+Ycu+1iLVMKhRAUmxq6UMlSGLIah64iTdnTeYkzU&#10;11J7vKZy28pxluXSYsNpwWBHa0PVaX+2Cuxh8+H//I2D2eZ5Fr4mpL8nSg3e+tUMRKQ+Ps2P9E4r&#10;yIvpOKH4hP9L6Q7IxR0AAP//AwBQSwECLQAUAAYACAAAACEA2+H2y+4AAACFAQAAEwAAAAAAAAAA&#10;AAAAAAAAAAAAW0NvbnRlbnRfVHlwZXNdLnhtbFBLAQItABQABgAIAAAAIQBa9CxbvwAAABUBAAAL&#10;AAAAAAAAAAAAAAAAAB8BAABfcmVscy8ucmVsc1BLAQItABQABgAIAAAAIQD0ZtnjxQAAAOIAAAAP&#10;AAAAAAAAAAAAAAAAAAcCAABkcnMvZG93bnJldi54bWxQSwUGAAAAAAMAAwC3AAAA+QIAAAAA&#10;" filled="f" stroked="f">
                  <v:textbox inset=".1mm,.1mm,.1mm,.1mm">
                    <w:txbxContent>
                      <w:p w14:paraId="0076824C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Аркушів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7" o:spid="_x0000_s1032" type="#_x0000_t32" style="position:absolute;left:1228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ycZygAAAOMAAAAPAAAAZHJzL2Rvd25yZXYueG1sRE9La8JA&#10;EL4X+h+WKfRSdGNsfURXsQVLCz34Kr0O2TEbzM6G7Brjv3cLhR7ne8982dlKtNT40rGCQT8BQZw7&#10;XXKh4LBf9yYgfEDWWDkmBVfysFzc380x0+7CW2p3oRAxhH2GCkwIdSalzw1Z9H1XE0fu6BqLIZ5N&#10;IXWDlxhuK5kmyUhaLDk2GKzpzVB+2p2tgtAmQ/80OWxfv8376etnuPq8rjdKPT50qxmIQF34F/+5&#10;P3Sc/zydpuPxyyCF358iAHJxAwAA//8DAFBLAQItABQABgAIAAAAIQDb4fbL7gAAAIUBAAATAAAA&#10;AAAAAAAAAAAAAAAAAABbQ29udGVudF9UeXBlc10ueG1sUEsBAi0AFAAGAAgAAAAhAFr0LFu/AAAA&#10;FQEAAAsAAAAAAAAAAAAAAAAAHwEAAF9yZWxzLy5yZWxzUEsBAi0AFAAGAAgAAAAhAP9HJxnKAAAA&#10;4wAAAA8AAAAAAAAAAAAAAAAABwIAAGRycy9kb3ducmV2LnhtbFBLBQYAAAAAAwADALcAAAD+AgAA&#10;AAA=&#10;" strokeweight="2.25pt"/>
                <v:shape id="Прямая со стрелкой 28" o:spid="_x0000_s1033" type="#_x0000_t32" style="position:absolute;left:1228;top:16272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CF4xwAAAOIAAAAPAAAAZHJzL2Rvd25yZXYueG1sRE/LasJA&#10;FN0X/IfhCt3ViSZYjY5SBFEEKz7Q7SVzTUIzd0JmGuPfO4tCl4fzni87U4mWGldaVjAcRCCIM6tL&#10;zhVczuuPCQjnkTVWlknBkxwsF723OabaPvhI7cnnIoSwS1FB4X2dSumyggy6ga2JA3e3jUEfYJNL&#10;3eAjhJtKjqJoLA2WHBoKrGlVUPZz+jUK2sP1+3Ndt5uDz6/JcZdMb2j2Sr33u68ZCE+d/xf/ubda&#10;wTQeJ8kwjsPmcCncAbl4AQAA//8DAFBLAQItABQABgAIAAAAIQDb4fbL7gAAAIUBAAATAAAAAAAA&#10;AAAAAAAAAAAAAABbQ29udGVudF9UeXBlc10ueG1sUEsBAi0AFAAGAAgAAAAhAFr0LFu/AAAAFQEA&#10;AAsAAAAAAAAAAAAAAAAAHwEAAF9yZWxzLy5yZWxzUEsBAi0AFAAGAAgAAAAhAKfUIXjHAAAA4gAA&#10;AA8AAAAAAAAAAAAAAAAABwIAAGRycy9kb3ducmV2LnhtbFBLBQYAAAAAAwADALcAAAD7AgAAAAA=&#10;" strokeweight="2pt"/>
                <v:shape id="Прямая со стрелкой 29" o:spid="_x0000_s1034" type="#_x0000_t32" style="position:absolute;left:1173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MNOzQAAAOMAAAAPAAAAZHJzL2Rvd25yZXYueG1sRI/NTsMw&#10;EITvSH0Ha5G4oNYuoSikdauCVEQlDvQH9bqKlzhqvI5ik6Zvjw9IHHdndubbxWpwjeipC7VnDdOJ&#10;AkFcelNzpeF42IxzECEiG2w8k4YrBVgtRzcLLIy/8I76faxECuFQoAYbY1tIGUpLDsPEt8RJ+/ad&#10;w5jGrpKmw0sKd418UOpJOqw5NVhs6dVSed7/OA2xV1m4z4+7ly/7dv44ZevtdfOp9d3tsJ6DiDTE&#10;f/Pf9btJ+Eo9P86yWZ6g009pAXL5CwAA//8DAFBLAQItABQABgAIAAAAIQDb4fbL7gAAAIUBAAAT&#10;AAAAAAAAAAAAAAAAAAAAAABbQ29udGVudF9UeXBlc10ueG1sUEsBAi0AFAAGAAgAAAAhAFr0LFu/&#10;AAAAFQEAAAsAAAAAAAAAAAAAAAAAHwEAAF9yZWxzLy5yZWxzUEsBAi0AFAAGAAgAAAAhAPokw07N&#10;AAAA4wAAAA8AAAAAAAAAAAAAAAAABwIAAGRycy9kb3ducmV2LnhtbFBLBQYAAAAAAwADALcAAAAB&#10;AwAAAAA=&#10;" strokeweight="2.25pt"/>
                <v:shape id="Прямая со стрелкой 30" o:spid="_x0000_s1035" type="#_x0000_t32" style="position:absolute;left:124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z+4ygAAAOMAAAAPAAAAZHJzL2Rvd25yZXYueG1sRE9fa8Iw&#10;EH8f+B3CDfYyZuqKtXZGcQPHBj6oU/Z6NLem2FxKk9X67ZfBYI/3+3+L1WAb0VPna8cKJuMEBHHp&#10;dM2VguPH5iEH4QOyxsYxKbiSh9VydLPAQrsL76k/hErEEPYFKjAhtIWUvjRk0Y9dSxy5L9dZDPHs&#10;Kqk7vMRw28jHJMmkxZpjg8GWXgyV58O3VRD6JPX3+XH/fDKv5+1nun6/bnZK3d0O6ycQgYbwL/5z&#10;v+k4fz6dTWd5lqXw+1MEQC5/AAAA//8DAFBLAQItABQABgAIAAAAIQDb4fbL7gAAAIUBAAATAAAA&#10;AAAAAAAAAAAAAAAAAABbQ29udGVudF9UeXBlc10ueG1sUEsBAi0AFAAGAAgAAAAhAFr0LFu/AAAA&#10;FQEAAAsAAAAAAAAAAAAAAAAAHwEAAF9yZWxzLy5yZWxzUEsBAi0AFAAGAAgAAAAhAIaTP7jKAAAA&#10;4wAAAA8AAAAAAAAAAAAAAAAABwIAAGRycy9kb3ducmV2LnhtbFBLBQYAAAAAAwADALcAAAD+AgAA&#10;AAA=&#10;" strokeweight="2.25pt"/>
                <v:shape id="Прямая со стрелкой 31" o:spid="_x0000_s1036" type="#_x0000_t32" style="position:absolute;left:1228;top:14004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6cyQAAAOMAAAAPAAAAZHJzL2Rvd25yZXYueG1sRE9fa8Iw&#10;EH8f7DuEG/gyZlorUqpR3MAxYQ/TKb4ezdkUm0tpslq//SIM9ni//7dYDbYRPXW+dqwgHScgiEun&#10;a64UHL43LzkIH5A1No5JwY08rJaPDwsstLvyjvp9qEQMYV+gAhNCW0jpS0MW/di1xJE7u85iiGdX&#10;Sd3hNYbbRk6SZCYt1hwbDLb0Zqi87H+sgtAnmX/OD7vXo3m/fJ6y9fa2+VJq9DSs5yACDeFf/Of+&#10;0HF+Opvm2TTNU7j/FAGQy18AAAD//wMAUEsBAi0AFAAGAAgAAAAhANvh9svuAAAAhQEAABMAAAAA&#10;AAAAAAAAAAAAAAAAAFtDb250ZW50X1R5cGVzXS54bWxQSwECLQAUAAYACAAAACEAWvQsW78AAAAV&#10;AQAACwAAAAAAAAAAAAAAAAAfAQAAX3JlbHMvLnJlbHNQSwECLQAUAAYACAAAACEAYWBenMkAAADj&#10;AAAADwAAAAAAAAAAAAAAAAAHAgAAZHJzL2Rvd25yZXYueG1sUEsFBgAAAAADAAMAtwAAAP0CAAAA&#10;AA==&#10;" strokeweight="2.25pt"/>
                <v:rect id="Прямоугольник 32" o:spid="_x0000_s1037" style="position:absolute;left:1249;top:14571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6yhxAAAAOIAAAAPAAAAZHJzL2Rvd25yZXYueG1sRE9NawIx&#10;EL0X/A9hBG81qdpFV6OUgtSTRSs9D5txs3QzWZKo679vDoLHx/tebXrXiiuF2HjW8DZWIIgrbxqu&#10;NZx+tq9zEDEhG2w9k4Y7RdisBy8rLI2/8YGux1SLHMKxRA02pa6UMlaWHMax74gzd/bBYcow1NIE&#10;vOVw18qJUoV02HBusNjRp6Xq73hxGtxp+x5+w52j/SoKFfdTMt9TrUfD/mMJIlGfnuKHe2c0zOZq&#10;MZkVi7w5X8p3QK7/AQAA//8DAFBLAQItABQABgAIAAAAIQDb4fbL7gAAAIUBAAATAAAAAAAAAAAA&#10;AAAAAAAAAABbQ29udGVudF9UeXBlc10ueG1sUEsBAi0AFAAGAAgAAAAhAFr0LFu/AAAAFQEAAAsA&#10;AAAAAAAAAAAAAAAAHwEAAF9yZWxzLy5yZWxzUEsBAi0AFAAGAAgAAAAhAEBnrKHEAAAA4gAAAA8A&#10;AAAAAAAAAAAAAAAABwIAAGRycy9kb3ducmV2LnhtbFBLBQYAAAAAAwADALcAAAD4AgAAAAA=&#10;" filled="f" stroked="f">
                  <v:textbox inset=".1mm,.1mm,.1mm,.1mm">
                    <w:txbxContent>
                      <w:p w14:paraId="5CF0654E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rect id="Прямоугольник 33" o:spid="_x0000_s1038" style="position:absolute;left:1645;top:1457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jqexwAAAOIAAAAPAAAAZHJzL2Rvd25yZXYueG1sRI9Ba8JA&#10;FITvhf6H5RV6q5vEGkJ0FRGkPVmq4vmRfWaD2bdhd6vx37uFQo/DzHzDLFaj7cWVfOgcK8gnGQji&#10;xumOWwXHw/atAhEissbeMSm4U4DV8vlpgbV2N/6m6z62IkE41KjAxDjUUobGkMUwcQNx8s7OW4xJ&#10;+lZqj7cEt70ssqyUFjtOCwYH2hhqLvsfq8AetzN/8ncO5qMss7Cbkv6aKvX6Mq7nICKN8T/81/7U&#10;Ct6LqqryfFbA76V0B+TyAQAA//8DAFBLAQItABQABgAIAAAAIQDb4fbL7gAAAIUBAAATAAAAAAAA&#10;AAAAAAAAAAAAAABbQ29udGVudF9UeXBlc10ueG1sUEsBAi0AFAAGAAgAAAAhAFr0LFu/AAAAFQEA&#10;AAsAAAAAAAAAAAAAAAAAHwEAAF9yZWxzLy5yZWxzUEsBAi0AFAAGAAgAAAAhAIbmOp7HAAAA4gAA&#10;AA8AAAAAAAAAAAAAAAAABwIAAGRycy9kb3ducmV2LnhtbFBLBQYAAAAAAwADALcAAAD7AgAAAAA=&#10;" filled="f" stroked="f">
                  <v:textbox inset=".1mm,.1mm,.1mm,.1mm">
                    <w:txbxContent>
                      <w:p w14:paraId="682E4379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34" o:spid="_x0000_s1039" style="position:absolute;left:3517;top:14884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LnnxwAAAOIAAAAPAAAAZHJzL2Rvd25yZXYueG1sRI9BawIx&#10;FITvhf6H8Aq9aaLWVVejlILUU0tVPD82z83SzcuSpLr++0Yo9DjMzDfMatO7VlwoxMazhtFQgSCu&#10;vGm41nA8bAdzEDEhG2w9k4YbRdisHx9WWBp/5S+67FMtMoRjiRpsSl0pZawsOYxD3xFn7+yDw5Rl&#10;qKUJeM1w18qxUoV02HBesNjRm6Xqe//jNLjjdhpO4cbRvheFih8TMp8TrZ+f+tcliER9+g//tXdG&#10;w3w8U2pUvCzgfinfAbn+BQAA//8DAFBLAQItABQABgAIAAAAIQDb4fbL7gAAAIUBAAATAAAAAAAA&#10;AAAAAAAAAAAAAABbQ29udGVudF9UeXBlc10ueG1sUEsBAi0AFAAGAAgAAAAhAFr0LFu/AAAAFQEA&#10;AAsAAAAAAAAAAAAAAAAAHwEAAF9yZWxzLy5yZWxzUEsBAi0AFAAGAAgAAAAhAJ94uefHAAAA4gAA&#10;AA8AAAAAAAAAAAAAAAAABwIAAGRycy9kb3ducmV2LnhtbFBLBQYAAAAAAwADALcAAAD7AgAAAAA=&#10;" filled="f" stroked="f">
                  <v:textbox inset=".1mm,.1mm,.1mm,.1mm">
                    <w:txbxContent>
                      <w:p w14:paraId="001646AC" w14:textId="77777777" w:rsidR="00976264" w:rsidRDefault="00976264" w:rsidP="00976264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rect>
                <v:rect id="Прямоугольник 35" o:spid="_x0000_s1040" style="position:absolute;left:1248;top:14857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ZQXyQAAAOMAAAAPAAAAZHJzL2Rvd25yZXYueG1sRI9BT8Mw&#10;DIXvSPsPkSftxlI6UdaybEJIE5xAjImz1ZimonGqJNu6f48PSBxtP7/3vs1u8oM6U0x9YAN3ywIU&#10;cRtsz52B4+f+dg0qZWSLQ2AycKUEu+3sZoONDRf+oPMhd0pMODVowOU8Nlqn1pHHtAwjsdy+Q/SY&#10;ZYydthEvYu4HXRZFpT32LAkOR3p21P4cTt6AP+7v41e8cnIvVVWktxXZ95Uxi/n09Agq05T/xX/f&#10;r1bq1/VDtS7LWiiESRagt78AAAD//wMAUEsBAi0AFAAGAAgAAAAhANvh9svuAAAAhQEAABMAAAAA&#10;AAAAAAAAAAAAAAAAAFtDb250ZW50X1R5cGVzXS54bWxQSwECLQAUAAYACAAAACEAWvQsW78AAAAV&#10;AQAACwAAAAAAAAAAAAAAAAAfAQAAX3JlbHMvLnJlbHNQSwECLQAUAAYACAAAACEAfzWUF8kAAADj&#10;AAAADwAAAAAAAAAAAAAAAAAHAgAAZHJzL2Rvd25yZXYueG1sUEsFBgAAAAADAAMAtwAAAP0CAAAA&#10;AA==&#10;" filled="f" stroked="f">
                  <v:textbox inset=".1mm,.1mm,.1mm,.1mm">
                    <w:txbxContent>
                      <w:p w14:paraId="6BC274BC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Розробив</w:t>
                        </w:r>
                      </w:p>
                    </w:txbxContent>
                  </v:textbox>
                </v:rect>
                <v:rect id="Прямоугольник 36" o:spid="_x0000_s1041" style="position:absolute;left:1249;top:15138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EWExwAAAOIAAAAPAAAAZHJzL2Rvd25yZXYueG1sRI9BawIx&#10;FITvhf6H8Aq91eyqDXU1ShGkPbVoxfNj89ws3bwsSdT13zcFweMwM98wi9XgOnGmEFvPGspRAYK4&#10;9qblRsP+Z/PyBiImZIOdZ9JwpQir5ePDAivjL7yl8y41IkM4VqjBptRXUsbaksM48j1x9o4+OExZ&#10;hkaagJcMd50cF4WSDlvOCxZ7Wluqf3cnp8HtN6/hEK4c7YdSRfyakPmeaP38NLzPQSQa0j18a38a&#10;DWo6K8elUlP4v5TvgFz+AQAA//8DAFBLAQItABQABgAIAAAAIQDb4fbL7gAAAIUBAAATAAAAAAAA&#10;AAAAAAAAAAAAAABbQ29udGVudF9UeXBlc10ueG1sUEsBAi0AFAAGAAgAAAAhAFr0LFu/AAAAFQEA&#10;AAsAAAAAAAAAAAAAAAAAHwEAAF9yZWxzLy5yZWxzUEsBAi0AFAAGAAgAAAAhAOdwRYTHAAAA4gAA&#10;AA8AAAAAAAAAAAAAAAAABwIAAGRycy9kb3ducmV2LnhtbFBLBQYAAAAAAwADALcAAAD7AgAAAAA=&#10;" filled="f" stroked="f">
                  <v:textbox inset=".1mm,.1mm,.1mm,.1mm">
                    <w:txbxContent>
                      <w:p w14:paraId="4C97D420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Перевірив</w:t>
                        </w:r>
                      </w:p>
                    </w:txbxContent>
                  </v:textbox>
                </v:rect>
                <v:rect id="Прямоугольник 37" o:spid="_x0000_s1042" style="position:absolute;left:1249;top:1598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yn6xQAAAOMAAAAPAAAAZHJzL2Rvd25yZXYueG1sRE9LawIx&#10;EL4X+h/CFHqria6uZWuUIkh7svig52Ez3SzdTJYk6vrvG0Hocb73LFaD68SZQmw9axiPFAji2puW&#10;Gw3Hw+blFURMyAY7z6ThShFWy8eHBVbGX3hH531qRA7hWKEGm1JfSRlrSw7jyPfEmfvxwWHKZ2ik&#10;CXjJ4a6TE6VK6bDl3GCxp7Wl+nd/chrccTML3+HK0X6UpYrbgsxXofXz0/D+BiLRkP7Fd/enyfNn&#10;ZTGfq/F0ArefMgBy+QcAAP//AwBQSwECLQAUAAYACAAAACEA2+H2y+4AAACFAQAAEwAAAAAAAAAA&#10;AAAAAAAAAAAAW0NvbnRlbnRfVHlwZXNdLnhtbFBLAQItABQABgAIAAAAIQBa9CxbvwAAABUBAAAL&#10;AAAAAAAAAAAAAAAAAB8BAABfcmVscy8ucmVsc1BLAQItABQABgAIAAAAIQCOjyn6xQAAAOMAAAAP&#10;AAAAAAAAAAAAAAAAAAcCAABkcnMvZG93bnJldi54bWxQSwUGAAAAAAMAAwC3AAAA+QIAAAAA&#10;" filled="f" stroked="f">
                  <v:textbox inset=".1mm,.1mm,.1mm,.1mm">
                    <w:txbxContent>
                      <w:p w14:paraId="7800D1E8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Затвер.</w:t>
                        </w:r>
                      </w:p>
                    </w:txbxContent>
                  </v:textbox>
                </v:rect>
                <v:rect id="Прямоугольник 38" o:spid="_x0000_s1043" style="position:absolute;left:1249;top:15421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sipxQAAAOMAAAAPAAAAZHJzL2Rvd25yZXYueG1sRE9fa8Iw&#10;EH8f7DuEG+xtJrVb0WqUIcj2tDEnPh/N2ZQ1l5JkWr/9MhB8vN//W65H14sThdh51lBMFAjixpuO&#10;Ww377+3TDERMyAZ7z6ThQhHWq/u7JdbGn/mLTrvUihzCsUYNNqWhljI2lhzGiR+IM3f0wWHKZ2il&#10;CXjO4a6XU6Uq6bDj3GBxoI2l5mf36zS4/fYlHMKFo32rKhU/SjKfpdaPD+PrAkSiMd3EV/e7yfPn&#10;ZVGV6rmYw/9PGQC5+gMAAP//AwBQSwECLQAUAAYACAAAACEA2+H2y+4AAACFAQAAEwAAAAAAAAAA&#10;AAAAAAAAAAAAW0NvbnRlbnRfVHlwZXNdLnhtbFBLAQItABQABgAIAAAAIQBa9CxbvwAAABUBAAAL&#10;AAAAAAAAAAAAAAAAAB8BAABfcmVscy8ucmVsc1BLAQItABQABgAIAAAAIQDoqsipxQAAAOMAAAAP&#10;AAAAAAAAAAAAAAAAAAcCAABkcnMvZG93bnJldi54bWxQSwUGAAAAAAMAAwC3AAAA+QIAAAAA&#10;" filled="f" stroked="f">
                  <v:textbox inset=".1mm,.1mm,.1mm,.1mm">
                    <w:txbxContent>
                      <w:p w14:paraId="510D5BA0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Н.контр.</w:t>
                        </w:r>
                      </w:p>
                    </w:txbxContent>
                  </v:textbox>
                </v:rect>
                <v:rect id="Прямоугольник 39" o:spid="_x0000_s1044" style="position:absolute;left:8919;top:14871;width:82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o4xQAAAOMAAAAPAAAAZHJzL2Rvd25yZXYueG1sRE/NSgMx&#10;EL4LvkOYgjeb1LVR16alCEVPFmvxPGzGzdLNZEnSdvv2RhA8zvc/i9Xoe3GimLrABmZTBYK4Cbbj&#10;1sD+c3P7CCJlZIt9YDJwoQSr5fXVAmsbzvxBp11uRQnhVKMBl/NQS5kaRx7TNAzEhfsO0WMuZ2yl&#10;jXgu4b6Xd0pp6bHj0uBwoBdHzWF39Ab8fjOPX/HCyb1qrdJ7RXZbGXMzGdfPIDKN+V/8536zZf5c&#10;qwd9P6ue4PenAoBc/gAAAP//AwBQSwECLQAUAAYACAAAACEA2+H2y+4AAACFAQAAEwAAAAAAAAAA&#10;AAAAAAAAAAAAW0NvbnRlbnRfVHlwZXNdLnhtbFBLAQItABQABgAIAAAAIQBa9CxbvwAAABUBAAAL&#10;AAAAAAAAAAAAAAAAAB8BAABfcmVscy8ucmVsc1BLAQItABQABgAIAAAAIQBIBFo4xQAAAOMAAAAP&#10;AAAAAAAAAAAAAAAAAAcCAABkcnMvZG93bnJldi54bWxQSwUGAAAAAAMAAwC3AAAA+QIAAAAA&#10;" filled="f" stroked="f">
                  <v:textbox inset=".1mm,.1mm,.1mm,.1mm">
                    <w:txbxContent>
                      <w:p w14:paraId="55087E76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Літера</w:t>
                        </w:r>
                      </w:p>
                    </w:txbxContent>
                  </v:textbox>
                </v:rect>
                <v:rect id="Прямоугольник 40" o:spid="_x0000_s1045" style="position:absolute;left:9769;top:14871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F2QxQAAAOIAAAAPAAAAZHJzL2Rvd25yZXYueG1sRE/LagIx&#10;FN0X/Idwhe5qph2MOhqlFKRdVXzg+jK5ToZOboYk1fHvm0XB5eG8V5vBdeJKIbaeNbxOChDEtTct&#10;NxpOx+3LHERMyAY7z6ThThE269HTCivjb7yn6yE1IodwrFCDTamvpIy1JYdx4nvizF18cJgyDI00&#10;AW853HXyrSiUdNhybrDY04el+ufw6zS403YazuHO0X4qVcTvksyu1Pp5PLwvQSQa0kP87/4yGtR0&#10;Ni/VYpY350v5Dsj1HwAAAP//AwBQSwECLQAUAAYACAAAACEA2+H2y+4AAACFAQAAEwAAAAAAAAAA&#10;AAAAAAAAAAAAW0NvbnRlbnRfVHlwZXNdLnhtbFBLAQItABQABgAIAAAAIQBa9CxbvwAAABUBAAAL&#10;AAAAAAAAAAAAAAAAAB8BAABfcmVscy8ucmVsc1BLAQItABQABgAIAAAAIQCS2F2QxQAAAOIAAAAP&#10;AAAAAAAAAAAAAAAAAAcCAABkcnMvZG93bnJldi54bWxQSwUGAAAAAAMAAwC3AAAA+QIAAAAA&#10;" filled="f" stroked="f">
                  <v:textbox inset=".1mm,.1mm,.1mm,.1mm">
                    <w:txbxContent>
                      <w:p w14:paraId="07A4ACFE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41" o:spid="_x0000_s1046" style="position:absolute;left:4980;top:15167;width:3940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x0HyAAAAOMAAAAPAAAAZHJzL2Rvd25yZXYueG1sRE9fS8Mw&#10;EH8X9h3CDXxzaRxMV5cNEYTJmOIUwbejuTWZzaU0WVu/vREEH+/3/1ab0Teipy66wBrUrABBXAXj&#10;uNbw/vZ4dQsiJmSDTWDS8E0RNuvJxQpLEwZ+pf6QapFDOJaowabUllLGypLHOAstceaOofOY8tnV&#10;0nQ45HDfyOuiWEiPjnODxZYeLFVfh7PX8KG255c9uWH3vHd215/i5/yp0vpyOt7fgUg0pn/xn3tr&#10;8vzljVoqVcwX8PtTBkCufwAAAP//AwBQSwECLQAUAAYACAAAACEA2+H2y+4AAACFAQAAEwAAAAAA&#10;AAAAAAAAAAAAAAAAW0NvbnRlbnRfVHlwZXNdLnhtbFBLAQItABQABgAIAAAAIQBa9CxbvwAAABUB&#10;AAALAAAAAAAAAAAAAAAAAB8BAABfcmVscy8ucmVsc1BLAQItABQABgAIAAAAIQAaPx0HyAAAAOMA&#10;AAAPAAAAAAAAAAAAAAAAAAcCAABkcnMvZG93bnJldi54bWxQSwUGAAAAAAMAAwC3AAAA/AIAAAAA&#10;" filled="f" stroked="f">
                  <v:textbox inset="0,.3mm,0,.3mm">
                    <w:txbxContent>
                      <w:p w14:paraId="6A91B46A" w14:textId="77777777" w:rsidR="00976264" w:rsidRDefault="00976264" w:rsidP="0097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72C33699" w14:textId="59493980" w:rsidR="00976264" w:rsidRPr="00E9367B" w:rsidRDefault="00E9367B" w:rsidP="00E9367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E9367B">
                          <w:rPr>
                            <w:rFonts w:ascii="Times New Roman" w:hAnsi="Times New Roman" w:cs="Times New Roman"/>
                          </w:rPr>
                          <w:t>Перевантаження операцій</w:t>
                        </w:r>
                      </w:p>
                    </w:txbxContent>
                  </v:textbox>
                </v:rect>
                <v:shape id="Прямая со стрелкой 42" o:spid="_x0000_s1047" type="#_x0000_t32" style="position:absolute;left:8904;top:14832;width:0;height:14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/JyQAAAOMAAAAPAAAAZHJzL2Rvd25yZXYueG1sRE9LS8NA&#10;EL4L/Q/LFLyI3cRoiWm3pQoVCx7sC69DdpoNzc6G7Jqm/94VBI/zvWe+HGwjeup87VhBOklAEJdO&#10;11wpOOzX9zkIH5A1No5JwZU8LBejmzkW2l14S/0uVCKGsC9QgQmhLaT0pSGLfuJa4sidXGcxxLOr&#10;pO7wEsNtIx+SZCot1hwbDLb0aqg8776tgtAnmb/LD9uXo3k7f3xlq811/anU7XhYzUAEGsK/+M/9&#10;ruP8p/TxOcvTbAq/P0UA5OIHAAD//wMAUEsBAi0AFAAGAAgAAAAhANvh9svuAAAAhQEAABMAAAAA&#10;AAAAAAAAAAAAAAAAAFtDb250ZW50X1R5cGVzXS54bWxQSwECLQAUAAYACAAAACEAWvQsW78AAAAV&#10;AQAACwAAAAAAAAAAAAAAAAAfAQAAX3JlbHMvLnJlbHNQSwECLQAUAAYACAAAACEA+DSPyckAAADj&#10;AAAADwAAAAAAAAAAAAAAAAAHAgAAZHJzL2Rvd25yZXYueG1sUEsFBgAAAAADAAMAtwAAAP0CAAAA&#10;AA==&#10;" strokeweight="2.25pt"/>
                <v:shape id="Прямая со стрелкой 43" o:spid="_x0000_s1048" type="#_x0000_t32" style="position:absolute;left:1228;top:14571;width:37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ElYzAAAAOIAAAAPAAAAZHJzL2Rvd25yZXYueG1sRI9BSwMx&#10;FITvQv9DeAUvYpN2Vda1aWmFigUPtla8Pjavm6Wbl2UTt9t/bwTB4zAz3zDz5eAa0VMXas8aphMF&#10;grj0puZKw+Fjc5uDCBHZYOOZNFwowHIxuppjYfyZd9TvYyUShEOBGmyMbSFlKC05DBPfEifv6DuH&#10;McmukqbDc4K7Rs6UepAOa04LFlt6tlSe9t9OQ+xVFm7yw279aV9Ob1/ZanvZvGt9PR5WTyAiDfE/&#10;/Nd+NRpmj1mupvd3GfxeSndALn4AAAD//wMAUEsBAi0AFAAGAAgAAAAhANvh9svuAAAAhQEAABMA&#10;AAAAAAAAAAAAAAAAAAAAAFtDb250ZW50X1R5cGVzXS54bWxQSwECLQAUAAYACAAAACEAWvQsW78A&#10;AAAVAQAACwAAAAAAAAAAAAAAAAAfAQAAX3JlbHMvLnJlbHNQSwECLQAUAAYACAAAACEAHuRJWMwA&#10;AADiAAAADwAAAAAAAAAAAAAAAAAHAgAAZHJzL2Rvd25yZXYueG1sUEsFBgAAAAADAAMAtwAAAAAD&#10;AAAAAA==&#10;" strokeweight="2.25pt"/>
                <v:shape id="Прямая со стрелкой 44" o:spid="_x0000_s1049" type="#_x0000_t32" style="position:absolute;left:4935;top:13983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FYVzAAAAOIAAAAPAAAAZHJzL2Rvd25yZXYueG1sRI9Pa8JA&#10;FMTvhX6H5Qm9lLqJ1qCpq9iCpYKH+o9eH9lnNph9G7LbGL99t1DocZiZ3zDzZW9r0VHrK8cK0mEC&#10;grhwuuJSwfGwfpqC8AFZY+2YFNzIw3JxfzfHXLsr76jbh1JECPscFZgQmlxKXxiy6IeuIY7e2bUW&#10;Q5RtKXWL1wi3tRwlSSYtVhwXDDb0Zqi47L+tgtAlY/84Pe5eT+b9sv0arza39adSD4N+9QIiUB/+&#10;w3/tD61glj1no3Q2SeH3UrwDcvEDAAD//wMAUEsBAi0AFAAGAAgAAAAhANvh9svuAAAAhQEAABMA&#10;AAAAAAAAAAAAAAAAAAAAAFtDb250ZW50X1R5cGVzXS54bWxQSwECLQAUAAYACAAAACEAWvQsW78A&#10;AAAVAQAACwAAAAAAAAAAAAAAAAAfAQAAX3JlbHMvLnJlbHNQSwECLQAUAAYACAAAACEADuhWFcwA&#10;AADiAAAADwAAAAAAAAAAAAAAAAAHAgAAZHJzL2Rvd25yZXYueG1sUEsFBgAAAAADAAMAtwAAAAAD&#10;AAAAAA==&#10;" strokeweight="2.25pt"/>
                <v:shape id="Прямая со стрелкой 45" o:spid="_x0000_s1050" type="#_x0000_t32" style="position:absolute;left:4368;top:13984;width:0;height:2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ki7ygAAAOEAAAAPAAAAZHJzL2Rvd25yZXYueG1sRI/NasMw&#10;EITvhb6D2EIvJZHihGDcKCEppLTQQ/NHrou1tUyslbFUx3n7qlDocZiZb5jFanCN6KkLtWcNk7EC&#10;QVx6U3Ol4XjYjnIQISIbbDyThhsFWC3v7xZYGH/lHfX7WIkE4VCgBhtjW0gZSksOw9i3xMn78p3D&#10;mGRXSdPhNcFdIzOl5tJhzWnBYksvlsrL/ttpiL2ahqf8uNuc7Ovl4zxdv9+2n1o/PgzrZxCRhvgf&#10;/mu/GQ3ZbJbNVZ7B76P0BuTyBwAA//8DAFBLAQItABQABgAIAAAAIQDb4fbL7gAAAIUBAAATAAAA&#10;AAAAAAAAAAAAAAAAAABbQ29udGVudF9UeXBlc10ueG1sUEsBAi0AFAAGAAgAAAAhAFr0LFu/AAAA&#10;FQEAAAsAAAAAAAAAAAAAAAAAHwEAAF9yZWxzLy5yZWxzUEsBAi0AFAAGAAgAAAAhAPziSLvKAAAA&#10;4QAAAA8AAAAAAAAAAAAAAAAABwIAAGRycy9kb3ducmV2LnhtbFBLBQYAAAAAAwADALcAAAD+AgAA&#10;AAA=&#10;" strokeweight="2.25pt"/>
                <v:shape id="Прямая со стрелкой 46" o:spid="_x0000_s1051" type="#_x0000_t32" style="position:absolute;left:3517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bMyQAAAOMAAAAPAAAAZHJzL2Rvd25yZXYueG1sRE9fS8Mw&#10;EH8X9h3CCXsRl9rALHXZ2ISJgg/bnPh6NGdT1lxKk3XdtzeC4OP9/t9iNbpWDNSHxrOGh1kGgrjy&#10;puFaw/Fje1+ACBHZYOuZNFwpwGo5uVlgafyF9zQcYi1SCIcSNdgYu1LKUFlyGGa+I07ct+8dxnT2&#10;tTQ9XlK4a2WeZXPpsOHUYLGjZ0vV6XB2GuKQqXBXHPebT/tyev9S67frdqf19HZcP4GINMZ/8Z/7&#10;1aT5Kld5Pi/UI/z+lACQyx8AAAD//wMAUEsBAi0AFAAGAAgAAAAhANvh9svuAAAAhQEAABMAAAAA&#10;AAAAAAAAAAAAAAAAAFtDb250ZW50X1R5cGVzXS54bWxQSwECLQAUAAYACAAAACEAWvQsW78AAAAV&#10;AQAACwAAAAAAAAAAAAAAAAAfAQAAX3JlbHMvLnJlbHNQSwECLQAUAAYACAAAACEAMQu2zMkAAADj&#10;AAAADwAAAAAAAAAAAAAAAAAHAgAAZHJzL2Rvd25yZXYueG1sUEsFBgAAAAADAAMAtwAAAP0CAAAA&#10;AA==&#10;" strokeweight="2.25pt"/>
                <v:shape id="Прямая со стрелкой 47" o:spid="_x0000_s1052" type="#_x0000_t32" style="position:absolute;left:2213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9XTygAAAOMAAAAPAAAAZHJzL2Rvd25yZXYueG1sRE9LS8NA&#10;EL4L/odlBC9iN2lsWmK3pRUqFnqwD/E6ZMdsaHY2ZNc0/feuIHic7z3z5WAb0VPna8cK0lECgrh0&#10;uuZKwem4eZyB8AFZY+OYFFzJw3JxezPHQrsL76k/hErEEPYFKjAhtIWUvjRk0Y9cSxy5L9dZDPHs&#10;Kqk7vMRw28hxkuTSYs2xwWBLL4bK8+HbKgh9kvmH2Wm//jCv591nttpeN+9K3d8Nq2cQgYbwL/5z&#10;v+k4P8smaZ5P0yf4/SkCIBc/AAAA//8DAFBLAQItABQABgAIAAAAIQDb4fbL7gAAAIUBAAATAAAA&#10;AAAAAAAAAAAAAAAAAABbQ29udGVudF9UeXBlc10ueG1sUEsBAi0AFAAGAAgAAAAhAFr0LFu/AAAA&#10;FQEAAAsAAAAAAAAAAAAAAAAAHwEAAF9yZWxzLy5yZWxzUEsBAi0AFAAGAAgAAAAhAKLz1dPKAAAA&#10;4wAAAA8AAAAAAAAAAAAAAAAABwIAAGRycy9kb3ducmV2LnhtbFBLBQYAAAAAAwADALcAAAD+AgAA&#10;AAA=&#10;" strokeweight="2.25pt"/>
                <v:shape id="Прямая со стрелкой 48" o:spid="_x0000_s1053" type="#_x0000_t32" style="position:absolute;left:1646;top:13993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7NywAAAOMAAAAPAAAAZHJzL2Rvd25yZXYueG1sRE9NS8NA&#10;EL0L/Q/LCF7EbtrSGmK3pQoVhR7aWvE6ZMdsaHY2ZNc0/ffOQfAwh3lf82a5HnyjeupiHdjAZJyB&#10;Ii6DrbkycPrYPuSgYkK22AQmA1eKsF6NbpZY2HDhA/XHVCkJ4VigAZdSW2gdS0ce4zi0xMJ9h85j&#10;krWrtO3wIuG+0dMsW2iPNcsFhy29OCrPxx9vIPXZLN7np8Pzp3s9775mm/frdm/M3e2weQKVaEj/&#10;4j/3m5X608d5PpeR0vKTAKBXvwAAAP//AwBQSwECLQAUAAYACAAAACEA2+H2y+4AAACFAQAAEwAA&#10;AAAAAAAAAAAAAAAAAAAAW0NvbnRlbnRfVHlwZXNdLnhtbFBLAQItABQABgAIAAAAIQBa9CxbvwAA&#10;ABUBAAALAAAAAAAAAAAAAAAAAB8BAABfcmVscy8ucmVsc1BLAQItABQABgAIAAAAIQAFra7NywAA&#10;AOMAAAAPAAAAAAAAAAAAAAAAAAcCAABkcnMvZG93bnJldi54bWxQSwUGAAAAAAMAAwC3AAAA/wIA&#10;AAAA&#10;" strokeweight="2.25pt"/>
                <v:shape id="Прямая со стрелкой 49" o:spid="_x0000_s1054" type="#_x0000_t32" style="position:absolute;left:8904;top:15422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YOMyQAAAOMAAAAPAAAAZHJzL2Rvd25yZXYueG1sRE9LSwMx&#10;EL4X/A9hCl7EJnarLWvTUoWKggf7wuuwmW6WbibLJm63/94IQo/zvWe+7F0tOmpD5VnDw0iBIC68&#10;qbjUsN+t72cgQkQ2WHsmDRcKsFzcDOaYG3/mDXXbWIoUwiFHDTbGJpcyFJYchpFviBN39K3DmM62&#10;lKbFcwp3tRwr9SQdVpwaLDb0aqk4bX+chtipLNzN9puXg307fX5nq4/L+kvr22G/egYRqY9X8b/7&#10;3aT5k+l4orJs+gh/PyUA5OIXAAD//wMAUEsBAi0AFAAGAAgAAAAhANvh9svuAAAAhQEAABMAAAAA&#10;AAAAAAAAAAAAAAAAAFtDb250ZW50X1R5cGVzXS54bWxQSwECLQAUAAYACAAAACEAWvQsW78AAAAV&#10;AQAACwAAAAAAAAAAAAAAAAAfAQAAX3JlbHMvLnJlbHNQSwECLQAUAAYACAAAACEA/XWDjMkAAADj&#10;AAAADwAAAAAAAAAAAAAAAAAHAgAAZHJzL2Rvd25yZXYueG1sUEsFBgAAAAADAAMAtwAAAP0CAAAA&#10;AA==&#10;" strokeweight="2.25pt"/>
                <v:shape id="Прямая со стрелкой 50" o:spid="_x0000_s1055" type="#_x0000_t32" style="position:absolute;left:8908;top:15138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qEyAAAAOIAAAAPAAAAZHJzL2Rvd25yZXYueG1sRE/LagIx&#10;FN0L/YdwC90UTdppxU6NYgtKhS580u1lcjsZnNwMk3Qc/94sCi4P5z2d964WHbWh8qzhaaRAEBfe&#10;VFxqOOyXwwmIEJEN1p5Jw4UCzGd3gynmxp95S90uliKFcMhRg42xyaUMhSWHYeQb4sT9+tZhTLAt&#10;pWnxnMJdLZ+VGkuHFacGiw19WipOuz+nIXYqC4+Tw/bjaFen759ssb4sN1o/3PeLdxCR+ngT/7u/&#10;jIY3NVbZi3pNm9OldAfk7AoAAP//AwBQSwECLQAUAAYACAAAACEA2+H2y+4AAACFAQAAEwAAAAAA&#10;AAAAAAAAAAAAAAAAW0NvbnRlbnRfVHlwZXNdLnhtbFBLAQItABQABgAIAAAAIQBa9CxbvwAAABUB&#10;AAALAAAAAAAAAAAAAAAAAB8BAABfcmVscy8ucmVsc1BLAQItABQABgAIAAAAIQBd1XqEyAAAAOIA&#10;AAAPAAAAAAAAAAAAAAAAAAcCAABkcnMvZG93bnJldi54bWxQSwUGAAAAAAMAAwC3AAAA/AIAAAAA&#10;" strokeweight="2.25pt"/>
                <v:shape id="Прямая со стрелкой 51" o:spid="_x0000_s1056" type="#_x0000_t32" style="position:absolute;left:10718;top:14849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pcdzAAAAOIAAAAPAAAAZHJzL2Rvd25yZXYueG1sRI9BSwMx&#10;FITvhf6H8ApexGY1rK1r01KFigUPtla8PjbPzdLNy7KJ2+2/N4LQ4zAz3zCL1eAa0VMXas8abqcZ&#10;COLSm5orDYePzc0cRIjIBhvPpOFMAVbL8WiBhfEn3lG/j5VIEA4FarAxtoWUobTkMEx9S5y8b985&#10;jEl2lTQdnhLcNfIuy+6lw5rTgsWWni2Vx/2P0xD7TIXr+WH39Glfjm9far09b961vpoM60cQkYZ4&#10;Cf+3X42GXKn8QeWzGfxdSndALn8BAAD//wMAUEsBAi0AFAAGAAgAAAAhANvh9svuAAAAhQEAABMA&#10;AAAAAAAAAAAAAAAAAAAAAFtDb250ZW50X1R5cGVzXS54bWxQSwECLQAUAAYACAAAACEAWvQsW78A&#10;AAAVAQAACwAAAAAAAAAAAAAAAAAfAQAAX3JlbHMvLnJlbHNQSwECLQAUAAYACAAAACEAFRKXHcwA&#10;AADiAAAADwAAAAAAAAAAAAAAAAAHAgAAZHJzL2Rvd25yZXYueG1sUEsFBgAAAAADAAMAtwAAAAAD&#10;AAAAAA==&#10;" strokeweight="2.25pt"/>
                <v:shape id="Прямая со стрелкой 52" o:spid="_x0000_s1057" type="#_x0000_t32" style="position:absolute;left:9754;top:14844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g9IxwAAAOIAAAAPAAAAZHJzL2Rvd25yZXYueG1sRE9NS8NA&#10;EL0L/odlBC9idzUiaey2VKGi4MHWitchO2ZDs7Mhu6bpv3cOgsfH+16sptCpkYbURrZwMzOgiOvo&#10;Wm4s7D821yWolJEddpHJwokSrJbnZwusXDzylsZdbpSEcKrQgs+5r7ROtaeAaRZ7YuG+4xAwCxwa&#10;7QY8Snjo9K0x9zpgy9LgsacnT/Vh9xMs5NEU6arcbx8//fPh7atYv54279ZeXkzrB1CZpvwv/nO/&#10;OJk/n5dFcWdks1wSDHr5CwAA//8DAFBLAQItABQABgAIAAAAIQDb4fbL7gAAAIUBAAATAAAAAAAA&#10;AAAAAAAAAAAAAABbQ29udGVudF9UeXBlc10ueG1sUEsBAi0AFAAGAAgAAAAhAFr0LFu/AAAAFQEA&#10;AAsAAAAAAAAAAAAAAAAAHwEAAF9yZWxzLy5yZWxzUEsBAi0AFAAGAAgAAAAhANZGD0jHAAAA4gAA&#10;AA8AAAAAAAAAAAAAAAAABwIAAGRycy9kb3ducmV2LnhtbFBLBQYAAAAAAwADALcAAAD7AgAAAAA=&#10;" strokeweight="2.25pt"/>
                <v:shape id="Прямая со стрелкой 53" o:spid="_x0000_s1058" type="#_x0000_t32" style="position:absolute;left:1229;top:14855;width:105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V9nywAAAOMAAAAPAAAAZHJzL2Rvd25yZXYueG1sRI9dS8Mw&#10;FIbvBf9DOANvxCXrRh112ZjCxIEX7gtvD81ZU9aclCZ23b83F4KXL+8Xz2I1uEb01IXas4bJWIEg&#10;Lr2pudJwPGye5iBCRDbYeCYNNwqwWt7fLbAw/so76vexEmmEQ4EabIxtIWUoLTkMY98SJ+/sO4cx&#10;ya6SpsNrGneNzJTKpcOa04PFlt4slZf9j9MQezUNj/Pj7vVk3y+f39P19rb50vphNKxfQEQa4n/4&#10;r/1hNGRqks+y/FklisSUeEAufwEAAP//AwBQSwECLQAUAAYACAAAACEA2+H2y+4AAACFAQAAEwAA&#10;AAAAAAAAAAAAAAAAAAAAW0NvbnRlbnRfVHlwZXNdLnhtbFBLAQItABQABgAIAAAAIQBa9CxbvwAA&#10;ABUBAAALAAAAAAAAAAAAAAAAAB8BAABfcmVscy8ucmVsc1BLAQItABQABgAIAAAAIQDppV9nywAA&#10;AOMAAAAPAAAAAAAAAAAAAAAAAAcCAABkcnMvZG93bnJldi54bWxQSwUGAAAAAAMAAwC3AAAA/wIA&#10;AAAA&#10;" strokeweight="2.25pt"/>
                <v:shape id="Прямая со стрелкой 54" o:spid="_x0000_s1059" type="#_x0000_t32" style="position:absolute;left:1250;top:1428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CGczAAAAOMAAAAPAAAAZHJzL2Rvd25yZXYueG1sRI9BS8NA&#10;FITvQv/D8gQv0m4StMTYbYlCwQo9tNX7M/vMLmbfptltG/+9Kwgeh5n5hlmsRteJMw3BelaQzzIQ&#10;xI3XllsFb4f1tAQRIrLGzjMp+KYAq+XkaoGV9hfe0XkfW5EgHCpUYGLsKylDY8hhmPmeOHmffnAY&#10;kxxaqQe8JLjrZJFlc+nQclow2NOzoeZrf3IKtpv8qf4wdvO6O9rt/bruTu3tu1I312P9CCLSGP/D&#10;f+0XraDI8oe7sijnBfx+Sn9ALn8AAAD//wMAUEsBAi0AFAAGAAgAAAAhANvh9svuAAAAhQEAABMA&#10;AAAAAAAAAAAAAAAAAAAAAFtDb250ZW50X1R5cGVzXS54bWxQSwECLQAUAAYACAAAACEAWvQsW78A&#10;AAAVAQAACwAAAAAAAAAAAAAAAAAfAQAAX3JlbHMvLnJlbHNQSwECLQAUAAYACAAAACEAuEAhnMwA&#10;AADjAAAADwAAAAAAAAAAAAAAAAAHAgAAZHJzL2Rvd25yZXYueG1sUEsFBgAAAAADAAMAtwAAAAAD&#10;AAAAAA==&#10;"/>
                <v:shape id="Прямая со стрелкой 55" o:spid="_x0000_s1060" type="#_x0000_t32" style="position:absolute;left:1250;top:1513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cnzAAAAOIAAAAPAAAAZHJzL2Rvd25yZXYueG1sRI9BSwMx&#10;FITvQv9DeIIXsdm6rpZt07IKBVvooVXvr5vnJnTzsm7Sdv33RhA8DjPzDTNfDq4VZ+qD9axgMs5A&#10;ENdeW24UvL+t7qYgQkTW2HomBd8UYLkYXc2x1P7COzrvYyMShEOJCkyMXSllqA05DGPfESfv0/cO&#10;Y5J9I3WPlwR3rbzPskfp0HJaMNjRi6H6uD85Bdv15Lk6GLve7L7stlhV7am5/VDq5nqoZiAiDfE/&#10;/Nd+1QqKvHiY5k9ZDr+X0h2Qix8AAAD//wMAUEsBAi0AFAAGAAgAAAAhANvh9svuAAAAhQEAABMA&#10;AAAAAAAAAAAAAAAAAAAAAFtDb250ZW50X1R5cGVzXS54bWxQSwECLQAUAAYACAAAACEAWvQsW78A&#10;AAAVAQAACwAAAAAAAAAAAAAAAAAfAQAAX3JlbHMvLnJlbHNQSwECLQAUAAYACAAAACEAWzGXJ8wA&#10;AADiAAAADwAAAAAAAAAAAAAAAAAHAgAAZHJzL2Rvd25yZXYueG1sUEsFBgAAAAADAAMAtwAAAAAD&#10;AAAAAA==&#10;"/>
                <v:shape id="Прямая со стрелкой 56" o:spid="_x0000_s1061" type="#_x0000_t32" style="position:absolute;left:1247;top:15422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Rb0ywAAAOIAAAAPAAAAZHJzL2Rvd25yZXYueG1sRI9BawIx&#10;FITvBf9DeEIvRbMuVZatUdaCUAsetPX+unndhG5e1k3U7b9vCoUeh5n5hlmuB9eKK/XBelYwm2Yg&#10;iGuvLTcK3t+2kwJEiMgaW8+k4JsCrFejuyWW2t/4QNdjbESCcChRgYmxK6UMtSGHYeo74uR9+t5h&#10;TLJvpO7xluCulXmWLaRDy2nBYEfPhuqv48Up2O9mm+rD2N3r4Wz3823VXpqHk1L346F6AhFpiP/h&#10;v/aLVlDkj9miKOY5/F5Kd0CufgAAAP//AwBQSwECLQAUAAYACAAAACEA2+H2y+4AAACFAQAAEwAA&#10;AAAAAAAAAAAAAAAAAAAAW0NvbnRlbnRfVHlwZXNdLnhtbFBLAQItABQABgAIAAAAIQBa9CxbvwAA&#10;ABUBAAALAAAAAAAAAAAAAAAAAB8BAABfcmVscy8ucmVsc1BLAQItABQABgAIAAAAIQBfPRb0ywAA&#10;AOIAAAAPAAAAAAAAAAAAAAAAAAcCAABkcnMvZG93bnJldi54bWxQSwUGAAAAAAMAAwC3AAAA/wIA&#10;AAAA&#10;"/>
                <v:shape id="Прямая со стрелкой 57" o:spid="_x0000_s1062" type="#_x0000_t32" style="position:absolute;left:1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P1DzAAAAOIAAAAPAAAAZHJzL2Rvd25yZXYueG1sRI9BSwMx&#10;FITvQv9DeAUvYrO7ai1r07IKBVvooVXvz81zE7p52W7Sdv33RhA8DjPzDTNfDq4VZ+qD9awgn2Qg&#10;iGuvLTcK3t9WtzMQISJrbD2Tgm8KsFyMruZYan/hHZ33sREJwqFEBSbGrpQy1IYchonviJP35XuH&#10;Mcm+kbrHS4K7VhZZNpUOLacFgx29GKoP+5NTsF3nz9WnsevN7mi3D6uqPTU3H0pdj4fqCUSkIf6H&#10;/9qvWsH0vpjlj8VdAb+X0h2Qix8AAAD//wMAUEsBAi0AFAAGAAgAAAAhANvh9svuAAAAhQEAABMA&#10;AAAAAAAAAAAAAAAAAAAAAFtDb250ZW50X1R5cGVzXS54bWxQSwECLQAUAAYACAAAACEAWvQsW78A&#10;AAAVAQAACwAAAAAAAAAAAAAAAAAfAQAAX3JlbHMvLnJlbHNQSwECLQAUAAYACAAAACEAnrD9Q8wA&#10;AADiAAAADwAAAAAAAAAAAAAAAAAHAgAAZHJzL2Rvd25yZXYueG1sUEsFBgAAAAADAAMAtwAAAAAD&#10;AAAAAA==&#10;"/>
                <v:shape id="Прямая со стрелкой 58" o:spid="_x0000_s1063" type="#_x0000_t32" style="position:absolute;left:1249;top:15989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VLEzAAAAOIAAAAPAAAAZHJzL2Rvd25yZXYueG1sRI9PawIx&#10;FMTvhX6H8Aq9lJp17R9djbItCLXgQVvvz81zE7p52W6ibr+9KRR6HGbmN8xs0btGnKgL1rOC4SAD&#10;QVx5bblW8PmxvB+DCBFZY+OZFPxQgMX8+mqGhfZn3tBpG2uRIBwKVGBibAspQ2XIYRj4ljh5B985&#10;jEl2tdQdnhPcNTLPsifp0HJaMNjSq6Hqa3t0Ctar4Uu5N3b1vvm268dl2Rzru51Stzd9OQURqY//&#10;4b/2m1Ywec5HD5PROIffS+kOyPkFAAD//wMAUEsBAi0AFAAGAAgAAAAhANvh9svuAAAAhQEAABMA&#10;AAAAAAAAAAAAAAAAAAAAAFtDb250ZW50X1R5cGVzXS54bWxQSwECLQAUAAYACAAAACEAWvQsW78A&#10;AAAVAQAACwAAAAAAAAAAAAAAAAAfAQAAX3JlbHMvLnJlbHNQSwECLQAUAAYACAAAACEAuslSxMwA&#10;AADiAAAADwAAAAAAAAAAAAAAAAAHAgAAZHJzL2Rvd25yZXYueG1sUEsFBgAAAAADAAMAtwAAAAAD&#10;AAAAAA==&#10;"/>
                <v:rect id="Прямоугольник 59" o:spid="_x0000_s1064" style="position:absolute;left:1249;top:15705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9JxAAAAOMAAAAPAAAAZHJzL2Rvd25yZXYueG1sRE/NagIx&#10;EL4X+g5hCt5qsopBVqNIQdpTS630PGzGzeJmsiSprm9vCoUe5/uf9Xb0vbhQTF1gA9VUgSBugu24&#10;NXD82j8vQaSMbLEPTAZulGC7eXxYY23DlT/pcsitKCGcajTgch5qKVPjyGOahoG4cKcQPeZyxlba&#10;iNcS7ns5U0pLjx2XBocDvThqzocfb8Af94v4HW+c3KvWKr3PyX7MjZk8jbsViExj/hf/ud9sma8W&#10;M11VS13B708FALm5AwAA//8DAFBLAQItABQABgAIAAAAIQDb4fbL7gAAAIUBAAATAAAAAAAAAAAA&#10;AAAAAAAAAABbQ29udGVudF9UeXBlc10ueG1sUEsBAi0AFAAGAAgAAAAhAFr0LFu/AAAAFQEAAAsA&#10;AAAAAAAAAAAAAAAAHwEAAF9yZWxzLy5yZWxzUEsBAi0AFAAGAAgAAAAhAG2O/0nEAAAA4wAAAA8A&#10;AAAAAAAAAAAAAAAABwIAAGRycy9kb3ducmV2LnhtbFBLBQYAAAAAAwADALcAAAD4AgAAAAA=&#10;" filled="f" stroked="f">
                  <v:textbox inset=".1mm,.1mm,.1mm,.1mm">
                    <w:txbxContent>
                      <w:p w14:paraId="4F02815B" w14:textId="77777777" w:rsidR="00976264" w:rsidRDefault="00976264" w:rsidP="00976264"/>
                    </w:txbxContent>
                  </v:textbox>
                </v:rect>
                <v:rect id="Прямоугольник 60" o:spid="_x0000_s1065" style="position:absolute;left:2215;top:1485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37ixAAAAOIAAAAPAAAAZHJzL2Rvd25yZXYueG1sRE9NawIx&#10;EL0X/A9hCt5q1uqGuhpFClJPLVrxPGzGzdLNZEmirv++ORR6fLzv1WZwnbhRiK1nDdNJAYK49qbl&#10;RsPpe/fyBiImZIOdZ9LwoAib9ehphZXxdz7Q7ZgakUM4VqjBptRXUsbaksM48T1x5i4+OEwZhkaa&#10;gPcc7jr5WhRKOmw5N1js6d1S/XO8Og3utCvDOTw42g+livg5I/M103r8PGyXIBIN6V/8594bDQul&#10;yqmal3lzvpTvgFz/AgAA//8DAFBLAQItABQABgAIAAAAIQDb4fbL7gAAAIUBAAATAAAAAAAAAAAA&#10;AAAAAAAAAABbQ29udGVudF9UeXBlc10ueG1sUEsBAi0AFAAGAAgAAAAhAFr0LFu/AAAAFQEAAAsA&#10;AAAAAAAAAAAAAAAAHwEAAF9yZWxzLy5yZWxzUEsBAi0AFAAGAAgAAAAhAJrbfuLEAAAA4gAAAA8A&#10;AAAAAAAAAAAAAAAABwIAAGRycy9kb3ducmV2LnhtbFBLBQYAAAAAAwADALcAAAD4AgAAAAA=&#10;" filled="f" stroked="f">
                  <v:textbox inset=".1mm,.1mm,.1mm,.1mm">
                    <w:txbxContent>
                      <w:p w14:paraId="0225CCD8" w14:textId="77777777" w:rsidR="00976264" w:rsidRPr="00FD35AD" w:rsidRDefault="00976264" w:rsidP="00976264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Нікітюк О.М.</w:t>
                        </w:r>
                      </w:p>
                    </w:txbxContent>
                  </v:textbox>
                </v:rect>
                <v:rect id="Прямоугольник 61" o:spid="_x0000_s1066" style="position:absolute;left:2215;top:1513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xbExwAAAOMAAAAPAAAAZHJzL2Rvd25yZXYueG1sRI9PawIx&#10;FMTvBb9DeIK3mvVPV1mNIgXRk6VWPD82z83i5mVJUl2/vREKPQ4z8xtmue5sI27kQ+1YwWiYgSAu&#10;na65UnD62b7PQYSIrLFxTAoeFGC96r0tsdDuzt90O8ZKJAiHAhWYGNtCylAashiGriVO3sV5izFJ&#10;X0nt8Z7gtpHjLMulxZrTgsGWPg2V1+OvVWBP2w9/9g8OZpfnWThMSH9NlBr0u80CRKQu/of/2nut&#10;IBFn+Xg6m47g9Sn9Abl6AgAA//8DAFBLAQItABQABgAIAAAAIQDb4fbL7gAAAIUBAAATAAAAAAAA&#10;AAAAAAAAAAAAAABbQ29udGVudF9UeXBlc10ueG1sUEsBAi0AFAAGAAgAAAAhAFr0LFu/AAAAFQEA&#10;AAsAAAAAAAAAAAAAAAAAHwEAAF9yZWxzLy5yZWxzUEsBAi0AFAAGAAgAAAAhABfrFsTHAAAA4wAA&#10;AA8AAAAAAAAAAAAAAAAABwIAAGRycy9kb3ducmV2LnhtbFBLBQYAAAAAAwADALcAAAD7AgAAAAA=&#10;" filled="f" stroked="f">
                  <v:textbox inset=".1mm,.1mm,.1mm,.1mm">
                    <w:txbxContent>
                      <w:p w14:paraId="771A462E" w14:textId="77777777" w:rsidR="00976264" w:rsidRDefault="00976264" w:rsidP="00976264">
                        <w:pPr>
                          <w:spacing w:before="60"/>
                          <w:ind w:left="17" w:firstLine="17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Жереб Д. В.</w:t>
                        </w:r>
                      </w:p>
                    </w:txbxContent>
                  </v:textbox>
                </v:rect>
                <v:rect id="Прямоугольник 62" o:spid="_x0000_s1067" style="position:absolute;left:2215;top:15422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nQdxwAAAOIAAAAPAAAAZHJzL2Rvd25yZXYueG1sRI9BawIx&#10;FITvhf6H8Aq91aS7uOjWKKUg7UmpiufH5nWzdPOyJKmu/94IQo/DzHzDLFaj68WJQuw8a3idKBDE&#10;jTcdtxoO+/XLDERMyAZ7z6ThQhFWy8eHBdbGn/mbTrvUigzhWKMGm9JQSxkbSw7jxA/E2fvxwWHK&#10;MrTSBDxnuOtloVQlHXacFywO9GGp+d39OQ3usJ6GY7hwtJ9VpeKmJLMttX5+Gt/fQCQa03/43v4y&#10;GspKFeW8mBVwu5TvgFxeAQAA//8DAFBLAQItABQABgAIAAAAIQDb4fbL7gAAAIUBAAATAAAAAAAA&#10;AAAAAAAAAAAAAABbQ29udGVudF9UeXBlc10ueG1sUEsBAi0AFAAGAAgAAAAhAFr0LFu/AAAAFQEA&#10;AAsAAAAAAAAAAAAAAAAAHwEAAF9yZWxzLy5yZWxzUEsBAi0AFAAGAAgAAAAhAD2edB3HAAAA4gAA&#10;AA8AAAAAAAAAAAAAAAAABwIAAGRycy9kb3ducmV2LnhtbFBLBQYAAAAAAwADALcAAAD7AgAAAAA=&#10;" filled="f" stroked="f">
                  <v:textbox inset=".1mm,.1mm,.1mm,.1mm">
                    <w:txbxContent>
                      <w:p w14:paraId="064C06E2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63" o:spid="_x0000_s1068" style="position:absolute;left:2215;top:15708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aoryAAAAOMAAAAPAAAAZHJzL2Rvd25yZXYueG1sRI9BT8Mw&#10;DIXvSPyHyEi7sXQrBFSWTRPSNE4gxsTZakxT0ThVErbu3+MDEkf7Pb/3ebWZwqBOlHIf2cJiXoEi&#10;bqPrubNw/NjdPoLKBdnhEJksXCjDZn19tcLGxTO/0+lQOiUhnBu04EsZG61z6ylgnseRWLSvmAIW&#10;GVOnXcKzhIdBL6vK6IA9S4PHkZ49td+Hn2AhHHf36TNdOPu9MVV+rcm91dbObqbtE6hCU/k3/12/&#10;OME39YMx9d1CoOUnWYBe/wIAAP//AwBQSwECLQAUAAYACAAAACEA2+H2y+4AAACFAQAAEwAAAAAA&#10;AAAAAAAAAAAAAAAAW0NvbnRlbnRfVHlwZXNdLnhtbFBLAQItABQABgAIAAAAIQBa9CxbvwAAABUB&#10;AAALAAAAAAAAAAAAAAAAAB8BAABfcmVscy8ucmVsc1BLAQItABQABgAIAAAAIQBMnaoryAAAAOMA&#10;AAAPAAAAAAAAAAAAAAAAAAcCAABkcnMvZG93bnJldi54bWxQSwUGAAAAAAMAAwC3AAAA/AIAAAAA&#10;" filled="f" stroked="f">
                  <v:textbox inset=".1mm,.1mm,.1mm,.1mm">
                    <w:txbxContent>
                      <w:p w14:paraId="6FF1CB1A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6" o:spid="_x0000_s1069" style="position:absolute;left:2215;top:1598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gIqxQAAAOMAAAAPAAAAZHJzL2Rvd25yZXYueG1sRE9fa8Iw&#10;EH8X9h3CDfamaa2WWY0yBrI9Tayy56M5m7LmUpJM67dfBoM93u//bXaj7cWVfOgcK8hnGQjixumO&#10;WwXn0376DCJEZI29Y1JwpwC77cNkg5V2Nz7StY6tSCEcKlRgYhwqKUNjyGKYuYE4cRfnLcZ0+lZq&#10;j7cUbns5z7JSWuw4NRgc6NVQ81V/WwX2vF/6T3/nYN7KMgsfBelDodTT4/iyBhFpjP/iP/e7TvMX&#10;q1VeLPJ8Dr8/JQDk9gcAAP//AwBQSwECLQAUAAYACAAAACEA2+H2y+4AAACFAQAAEwAAAAAAAAAA&#10;AAAAAAAAAAAAW0NvbnRlbnRfVHlwZXNdLnhtbFBLAQItABQABgAIAAAAIQBa9CxbvwAAABUBAAAL&#10;AAAAAAAAAAAAAAAAAB8BAABfcmVscy8ucmVsc1BLAQItABQABgAIAAAAIQB2ygIqxQAAAOMAAAAP&#10;AAAAAAAAAAAAAAAAAAcCAABkcnMvZG93bnJldi54bWxQSwUGAAAAAAMAAwC3AAAA+QIAAAAA&#10;" filled="f" stroked="f">
                  <v:textbox inset=".1mm,.1mm,.1mm,.1mm">
                    <w:txbxContent>
                      <w:p w14:paraId="4A4F9C0E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7" o:spid="_x0000_s1070" style="position:absolute;left:4372;top:1513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XAGxQAAAOIAAAAPAAAAZHJzL2Rvd25yZXYueG1sRE/JasMw&#10;EL0X+g9iCr01UmtsYjdKKIWQnhqy0PNgTS1Ta2QkJXH+vjoEcny8fbGa3CDOFGLvWcPrTIEgbr3p&#10;udNwPKxf5iBiQjY4eCYNV4qwWj4+LLAx/sI7Ou9TJ3IIxwY12JTGRsrYWnIYZ34kztyvDw5ThqGT&#10;JuAlh7tBvilVSYc95waLI31aav/2J6fBHddl+AlXjnZTVSp+F2S2hdbPT9PHO4hEU7qLb+4vo6Es&#10;i0LVdZ0350v5DsjlPwAAAP//AwBQSwECLQAUAAYACAAAACEA2+H2y+4AAACFAQAAEwAAAAAAAAAA&#10;AAAAAAAAAAAAW0NvbnRlbnRfVHlwZXNdLnhtbFBLAQItABQABgAIAAAAIQBa9CxbvwAAABUBAAAL&#10;AAAAAAAAAAAAAAAAAB8BAABfcmVscy8ucmVsc1BLAQItABQABgAIAAAAIQCbLXAGxQAAAOIAAAAP&#10;AAAAAAAAAAAAAAAAAAcCAABkcnMvZG93bnJldi54bWxQSwUGAAAAAAMAAwC3AAAA+QIAAAAA&#10;" filled="f" stroked="f">
                  <v:textbox inset=".1mm,.1mm,.1mm,.1mm">
                    <w:txbxContent>
                      <w:p w14:paraId="2B0F5212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8" o:spid="_x0000_s1071" style="position:absolute;left:4372;top:1542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Z+xAAAAOIAAAAPAAAAZHJzL2Rvd25yZXYueG1sRE9NawIx&#10;EL0X+h/CCN5q4oqhbI1SClJPlerS87CZbpZuJkuS6vrvm4PQ4+N9b3aTH8SFYuoDG1guFAjiNtie&#10;OwPNef/0DCJlZItDYDJwowS77ePDBmsbrvxJl1PuRAnhVKMBl/NYS5laRx7TIozEhfsO0WMuMHbS&#10;RryWcD/ISiktPfZcGhyO9Oao/Tn9egO+2a/jV7xxcu9aq/SxIntcGTOfTa8vIDJN+V98dx+sAV2p&#10;SqtqXTaXS+UOyO0fAAAA//8DAFBLAQItABQABgAIAAAAIQDb4fbL7gAAAIUBAAATAAAAAAAAAAAA&#10;AAAAAAAAAABbQ29udGVudF9UeXBlc10ueG1sUEsBAi0AFAAGAAgAAAAhAFr0LFu/AAAAFQEAAAsA&#10;AAAAAAAAAAAAAAAAHwEAAF9yZWxzLy5yZWxzUEsBAi0AFAAGAAgAAAAhAKYBpn7EAAAA4gAAAA8A&#10;AAAAAAAAAAAAAAAABwIAAGRycy9kb3ducmV2LnhtbFBLBQYAAAAAAwADALcAAAD4AgAAAAA=&#10;" filled="f" stroked="f">
                  <v:textbox inset=".1mm,.1mm,.1mm,.1mm">
                    <w:txbxContent>
                      <w:p w14:paraId="0AB8DD50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9" o:spid="_x0000_s1072" style="position:absolute;left:4372;top:1571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EvuyAAAAOIAAAAPAAAAZHJzL2Rvd25yZXYueG1sRI9BawIx&#10;FITvhf6H8ITeatZVV12NUgpST5Va8fzYPDeLm5clSXX996ZQ6HGYmW+Y1aa3rbiSD41jBaNhBoK4&#10;crrhWsHxe/s6BxEissbWMSm4U4DN+vlphaV2N/6i6yHWIkE4lKjAxNiVUobKkMUwdB1x8s7OW4xJ&#10;+lpqj7cEt63Ms6yQFhtOCwY7ejdUXQ4/VoE9bqf+5O8czEdRZOFzTHo/Vupl0L8tQUTq43/4r73T&#10;CmbTIl/ki8kEfi+lOyDXDwAAAP//AwBQSwECLQAUAAYACAAAACEA2+H2y+4AAACFAQAAEwAAAAAA&#10;AAAAAAAAAAAAAAAAW0NvbnRlbnRfVHlwZXNdLnhtbFBLAQItABQABgAIAAAAIQBa9CxbvwAAABUB&#10;AAALAAAAAAAAAAAAAAAAAB8BAABfcmVscy8ucmVsc1BLAQItABQABgAIAAAAIQBsdEvuyAAAAOIA&#10;AAAPAAAAAAAAAAAAAAAAAAcCAABkcnMvZG93bnJldi54bWxQSwUGAAAAAAMAAwC3AAAA/AIAAAAA&#10;" filled="f" stroked="f">
                  <v:textbox inset=".1mm,.1mm,.1mm,.1mm">
                    <w:txbxContent>
                      <w:p w14:paraId="64770C99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0" o:spid="_x0000_s1073" style="position:absolute;left:4372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ZExAAAAOIAAAAPAAAAZHJzL2Rvd25yZXYueG1sRE/Pa8Iw&#10;FL4P/B/CE7zN1OpKqUaRgejJMRXPj+atKWteSpJp/e/NQdjx4/u92gy2EzfyoXWsYDbNQBDXTrfc&#10;KLicd+8liBCRNXaOScGDAmzWo7cVVtrd+Ztup9iIFMKhQgUmxr6SMtSGLIap64kT9+O8xZigb6T2&#10;eE/htpN5lhXSYsupwWBPn4bq39OfVWAvuw9/9Q8OZl8UWTjOSX/NlZqMh+0SRKQh/otf7oNWkC+K&#10;fFGWedqcLqU7INdPAAAA//8DAFBLAQItABQABgAIAAAAIQDb4fbL7gAAAIUBAAATAAAAAAAAAAAA&#10;AAAAAAAAAABbQ29udGVudF9UeXBlc10ueG1sUEsBAi0AFAAGAAgAAAAhAFr0LFu/AAAAFQEAAAsA&#10;AAAAAAAAAAAAAAAAHwEAAF9yZWxzLy5yZWxzUEsBAi0AFAAGAAgAAAAhAE5ohkTEAAAA4gAAAA8A&#10;AAAAAAAAAAAAAAAABwIAAGRycy9kb3ducmV2LnhtbFBLBQYAAAAAAwADALcAAAD4AgAAAAA=&#10;" filled="f" stroked="f">
                  <v:textbox inset=".1mm,.1mm,.1mm,.1mm">
                    <w:txbxContent>
                      <w:p w14:paraId="045605BB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1" o:spid="_x0000_s1074" style="position:absolute;left:4372;top:1486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Ol8xAAAAOMAAAAPAAAAZHJzL2Rvd25yZXYueG1sRE/NSgMx&#10;EL4LvkMYwZtNzNKlbJsWKRQ9Kbal52EzbhY3kyVJ2+3bG0HwON//rDaTH8SFYuoDG3ieKRDEbbA9&#10;dwaOh93TAkTKyBaHwGTgRgk26/u7FTY2XPmTLvvciRLCqUEDLuexkTK1jjymWRiJC/cVosdczthJ&#10;G/Fawv0gtVK19NhzaXA40tZR+70/ewP+uJvHU7xxcq91rdJ7RfajMubxYXpZgsg05X/xn/vNlvla&#10;62quFrqC358KAHL9AwAA//8DAFBLAQItABQABgAIAAAAIQDb4fbL7gAAAIUBAAATAAAAAAAAAAAA&#10;AAAAAAAAAABbQ29udGVudF9UeXBlc10ueG1sUEsBAi0AFAAGAAgAAAAhAFr0LFu/AAAAFQEAAAsA&#10;AAAAAAAAAAAAAAAAHwEAAF9yZWxzLy5yZWxzUEsBAi0AFAAGAAgAAAAhAED86XzEAAAA4wAAAA8A&#10;AAAAAAAAAAAAAAAABwIAAGRycy9kb3ducmV2LnhtbFBLBQYAAAAAAwADALcAAAD4AgAAAAA=&#10;" filled="f" stroked="f">
                  <v:textbox inset=".1mm,.1mm,.1mm,.1mm">
                    <w:txbxContent>
                      <w:p w14:paraId="2A5EDB62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2" o:spid="_x0000_s1075" style="position:absolute;left:4926;top:14008;width:6775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s/yAAAAOIAAAAPAAAAZHJzL2Rvd25yZXYueG1sRI9Ba8JA&#10;FITvQv/D8gredNdaQ4yuUgShh/ZgLD0/ss8kmH0bsmsS/31XEHocZuYbZrsfbSN66nztWMNirkAQ&#10;F87UXGr4OR9nKQgfkA02jknDnTzsdy+TLWbGDXyiPg+liBD2GWqoQmgzKX1RkUU/dy1x9C6usxii&#10;7EppOhwi3DbyTalEWqw5LlTY0qGi4prfrAZ1Ur/pSn0Xh/OQ35Ovo+mxDlpPX8ePDYhAY/gPP9uf&#10;RsM6SRfvq2WyhMeleAfk7g8AAP//AwBQSwECLQAUAAYACAAAACEA2+H2y+4AAACFAQAAEwAAAAAA&#10;AAAAAAAAAAAAAAAAW0NvbnRlbnRfVHlwZXNdLnhtbFBLAQItABQABgAIAAAAIQBa9CxbvwAAABUB&#10;AAALAAAAAAAAAAAAAAAAAB8BAABfcmVscy8ucmVsc1BLAQItABQABgAIAAAAIQAaLHs/yAAAAOIA&#10;AAAPAAAAAAAAAAAAAAAAAAcCAABkcnMvZG93bnJldi54bWxQSwUGAAAAAAMAAwC3AAAA/AIAAAAA&#10;" filled="f" stroked="f">
                  <v:textbox inset="5mm,3mm,5mm,3mm">
                    <w:txbxContent>
                      <w:p w14:paraId="3BB477B0" w14:textId="3AEB19AD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</w:t>
                        </w:r>
                        <w:r w:rsidR="002C3840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19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.ПІ23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14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 w:rsidR="002C3840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2</w:t>
                        </w:r>
                      </w:p>
                    </w:txbxContent>
                  </v:textbox>
                </v:rect>
                <v:rect id="Прямоугольник 2064286663" o:spid="_x0000_s1076" style="position:absolute;left:10703;top:15144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h4wyAAAAOIAAAAPAAAAZHJzL2Rvd25yZXYueG1sRI9BSwMx&#10;FITvBf9DeIK3NrF1t7o2LSIUPVVci+fH5rlZ3LwsSWy3/94UCj0OM/MNs9qMrhcHCrHzrOF+pkAQ&#10;N9503GrYf22njyBiQjbYeyYNJ4qwWd9MVlgZf+RPOtSpFRnCsUINNqWhkjI2lhzGmR+Is/fjg8OU&#10;ZWilCXjMcNfLuVKldNhxXrA40Kul5rf+cxrcfluE73DiaN/KUsXdgszHQuu72/HlGUSiMV3Dl/a7&#10;0VCUxXK+fFIPcL6U74Bc/wMAAP//AwBQSwECLQAUAAYACAAAACEA2+H2y+4AAACFAQAAEwAAAAAA&#10;AAAAAAAAAAAAAAAAW0NvbnRlbnRfVHlwZXNdLnhtbFBLAQItABQABgAIAAAAIQBa9CxbvwAAABUB&#10;AAALAAAAAAAAAAAAAAAAAB8BAABfcmVscy8ucmVsc1BLAQItABQABgAIAAAAIQAHSh4wyAAAAOIA&#10;AAAPAAAAAAAAAAAAAAAAAAcCAABkcnMvZG93bnJldi54bWxQSwUGAAAAAAMAAwC3AAAA/AIAAAAA&#10;" filled="f" stroked="f">
                  <v:textbox inset=".1mm,.1mm,.1mm,.1mm">
                    <w:txbxContent>
                      <w:p w14:paraId="312A7F6E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begin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instrText>NUMPAGES  \* Arabic  \* MERGEFORMAT</w:instrTex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</w: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064286664" o:spid="_x0000_s1077" style="position:absolute;left:9768;top:15155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uQDxwAAAOIAAAAPAAAAZHJzL2Rvd25yZXYueG1sRI9BawIx&#10;FITvhf6H8Aq91azKhnU1SilIPbVUxfNj89ws3bwsSarrvzeFQo/DzHzDrDaj68WFQuw8a5hOChDE&#10;jTcdtxqOh+1LBSImZIO9Z9Jwowib9ePDCmvjr/xFl31qRYZwrFGDTWmopYyNJYdx4gfi7J19cJiy&#10;DK00Aa8Z7no5KwolHXacFywO9Gap+d7/OA3uuC3DKdw42nelivgxJ/M51/r5aXxdgkg0pv/wX3tn&#10;NFSzslTVQk3h91K+A3J9BwAA//8DAFBLAQItABQABgAIAAAAIQDb4fbL7gAAAIUBAAATAAAAAAAA&#10;AAAAAAAAAAAAAABbQ29udGVudF9UeXBlc10ueG1sUEsBAi0AFAAGAAgAAAAhAFr0LFu/AAAAFQEA&#10;AAsAAAAAAAAAAAAAAAAAHwEAAF9yZWxzLy5yZWxzUEsBAi0AFAAGAAgAAAAhAFj25APHAAAA4gAA&#10;AA8AAAAAAAAAAAAAAAAABwIAAGRycy9kb3ducmV2LnhtbFBLBQYAAAAAAwADALcAAAD7AgAAAAA=&#10;" filled="f" stroked="f">
                  <v:textbox inset=".1mm,.1mm,.1mm,.1mm">
                    <w:txbxContent>
                      <w:p w14:paraId="09FCA8E0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2"/>
                            <w:szCs w:val="32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8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2064286665" o:spid="_x0000_s1078" style="position:absolute;left:8908;top:15147;width:2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PTQxQAAAOMAAAAPAAAAZHJzL2Rvd25yZXYueG1sRE9fa8Iw&#10;EH8f7DuEG+xtpmuxajXKGIg+OebE56M5m7LmUpJM67c3grDH+/2/xWqwnTiTD61jBe+jDARx7XTL&#10;jYLDz/ptCiJEZI2dY1JwpQCr5fPTAivtLvxN531sRArhUKECE2NfSRlqQxbDyPXEiTs5bzGm0zdS&#10;e7ykcNvJPMtKabHl1GCwp09D9e/+zyqwh/XYH/2Vg9mUZRZ2BemvQqnXl+FjDiLSEP/FD/dWp/mz&#10;STku8sk0h/tPCQC5vAEAAP//AwBQSwECLQAUAAYACAAAACEA2+H2y+4AAACFAQAAEwAAAAAAAAAA&#10;AAAAAAAAAAAAW0NvbnRlbnRfVHlwZXNdLnhtbFBLAQItABQABgAIAAAAIQBa9CxbvwAAABUBAAAL&#10;AAAAAAAAAAAAAAAAAB8BAABfcmVscy8ucmVsc1BLAQItABQABgAIAAAAIQBGzPTQxQAAAOMAAAAP&#10;AAAAAAAAAAAAAAAAAAcCAABkcnMvZG93bnJldi54bWxQSwUGAAAAAAMAAwC3AAAA+QIAAAAA&#10;" filled="f" stroked="f">
                  <v:textbox inset=".1mm,.1mm,.1mm,.1mm">
                    <w:txbxContent>
                      <w:p w14:paraId="0E097510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shape id="Прямая со стрелкой 2064286666" o:spid="_x0000_s1079" type="#_x0000_t32" style="position:absolute;left:9187;top:15127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4+cywAAAOIAAAAPAAAAZHJzL2Rvd25yZXYueG1sRI9dT8Iw&#10;FIbvTfwPzTHxxkg3CTAmhUwTEjHhAoT7w3pcG9fTuRaY/95emHj55v3Ks1gNrhUX6oP1rCAfZSCI&#10;a68tNwoOH+vHAkSIyBpbz6TghwKslrc3Cyy1v/KOLvvYiDTCoUQFJsaulDLUhhyGke+Ik/fpe4cx&#10;yb6RusdrGnetfMqyqXRoOT0Y7OjVUP21PzsF203+Up2M3bzvvu12sq7ac/NwVOr+bqieQUQa4n/4&#10;r/2mFYzzcTGfFLMEkZASDsjlLwAAAP//AwBQSwECLQAUAAYACAAAACEA2+H2y+4AAACFAQAAEwAA&#10;AAAAAAAAAAAAAAAAAAAAW0NvbnRlbnRfVHlwZXNdLnhtbFBLAQItABQABgAIAAAAIQBa9CxbvwAA&#10;ABUBAAALAAAAAAAAAAAAAAAAAB8BAABfcmVscy8ucmVsc1BLAQItABQABgAIAAAAIQCWW4+cywAA&#10;AOIAAAAPAAAAAAAAAAAAAAAAAAcCAABkcnMvZG93bnJldi54bWxQSwUGAAAAAAMAAwC3AAAA/wIA&#10;AAAA&#10;"/>
                <v:shape id="Прямая со стрелкой 2064286667" o:spid="_x0000_s1080" type="#_x0000_t32" style="position:absolute;left:9471;top:15126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ARywAAAOIAAAAPAAAAZHJzL2Rvd25yZXYueG1sRI9PSwMx&#10;FMTvgt8hPMGL2Gyj1bI2LatQsIUe+sf7c/PcBDcv6yZt129vBMHjMDO/YWaLwbfiRH10gTWMRwUI&#10;4joYx42Gw355OwURE7LBNjBp+KYIi/nlxQxLE868pdMuNSJDOJaowabUlVLG2pLHOAodcfY+Qu8x&#10;Zdk30vR4znDfSlUUD9Kj47xgsaMXS/Xn7ug1bFbj5+rdutV6++U2k2XVHpubN62vr4bqCUSiIf2H&#10;/9qvRsPjRCk1vVP38Hsp3wE5/wEAAP//AwBQSwECLQAUAAYACAAAACEA2+H2y+4AAACFAQAAEwAA&#10;AAAAAAAAAAAAAAAAAAAAW0NvbnRlbnRfVHlwZXNdLnhtbFBLAQItABQABgAIAAAAIQBa9CxbvwAA&#10;ABUBAAALAAAAAAAAAAAAAAAAAB8BAABfcmVscy8ucmVsc1BLAQItABQABgAIAAAAIQClPrARywAA&#10;AOIAAAAPAAAAAAAAAAAAAAAAAAcCAABkcnMvZG93bnJldi54bWxQSwUGAAAAAAMAAwC3AAAA/wIA&#10;AAAA&#10;"/>
              </v:group>
              <w10:wrap anchorx="page" anchory="page"/>
            </v:group>
          </w:pict>
        </mc:Fallback>
      </mc:AlternateContent>
    </w:r>
  </w:p>
  <w:p w14:paraId="56B09BCC" w14:textId="77777777" w:rsidR="00976264" w:rsidRPr="00976264" w:rsidRDefault="00976264" w:rsidP="00976264">
    <w:pPr>
      <w:pStyle w:val="ae"/>
      <w:rPr>
        <w:b/>
        <w:lang w:val="ru-RU"/>
      </w:rPr>
    </w:pPr>
  </w:p>
  <w:p w14:paraId="5055B5ED" w14:textId="77777777" w:rsidR="00976264" w:rsidRDefault="0097626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16D5E" w14:textId="5A3652ED" w:rsidR="00976264" w:rsidRPr="002C3840" w:rsidRDefault="00976264" w:rsidP="00976264">
    <w:pPr>
      <w:pStyle w:val="ae"/>
      <w:rPr>
        <w:lang w:val="ru-RU"/>
      </w:rPr>
    </w:pPr>
    <w:r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F6B54FF" wp14:editId="73A8724E">
              <wp:simplePos x="0" y="0"/>
              <wp:positionH relativeFrom="column">
                <wp:posOffset>-405765</wp:posOffset>
              </wp:positionH>
              <wp:positionV relativeFrom="paragraph">
                <wp:posOffset>189230</wp:posOffset>
              </wp:positionV>
              <wp:extent cx="6685280" cy="10346055"/>
              <wp:effectExtent l="0" t="19050" r="20320" b="36195"/>
              <wp:wrapNone/>
              <wp:docPr id="2064286716" name="Групувати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5280" cy="10346055"/>
                        <a:chOff x="2235" y="0"/>
                        <a:chExt cx="6685280" cy="7560000"/>
                      </a:xfrm>
                    </wpg:grpSpPr>
                    <wpg:grpSp>
                      <wpg:cNvPr id="1534944143" name="Группа 1"/>
                      <wpg:cNvGrpSpPr/>
                      <wpg:grpSpPr>
                        <a:xfrm>
                          <a:off x="2235" y="0"/>
                          <a:ext cx="6685280" cy="7560000"/>
                          <a:chOff x="2235" y="0"/>
                          <a:chExt cx="10528" cy="16293"/>
                        </a:xfrm>
                      </wpg:grpSpPr>
                      <wps:wsp>
                        <wps:cNvPr id="76772992" name="Прямоугольник 2"/>
                        <wps:cNvSpPr/>
                        <wps:spPr>
                          <a:xfrm>
                            <a:off x="2235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6DBFA7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8415571" name="Прямоугольник 3"/>
                        <wps:cNvSpPr/>
                        <wps:spPr>
                          <a:xfrm>
                            <a:off x="2254" y="0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B05394D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337324" name="Прямая со стрелкой 4"/>
                        <wps:cNvCnPr/>
                        <wps:spPr>
                          <a:xfrm>
                            <a:off x="12166" y="15819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4941155" name="Прямоугольник 5"/>
                        <wps:cNvSpPr/>
                        <wps:spPr>
                          <a:xfrm>
                            <a:off x="2645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8DE9F2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7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305422490" name="Прямоугольник 6"/>
                        <wps:cNvSpPr/>
                        <wps:spPr>
                          <a:xfrm>
                            <a:off x="3227" y="15984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0302DA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93097072" name="Прямоугольник 7"/>
                        <wps:cNvSpPr/>
                        <wps:spPr>
                          <a:xfrm>
                            <a:off x="4523" y="15981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CA7DD9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1546939422" name="Прямоугольник 8"/>
                        <wps:cNvSpPr/>
                        <wps:spPr>
                          <a:xfrm>
                            <a:off x="5372" y="15996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02F5D5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889630103" name="Прямоугольник 9"/>
                        <wps:cNvSpPr/>
                        <wps:spPr>
                          <a:xfrm>
                            <a:off x="12179" y="15409"/>
                            <a:ext cx="539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19C6D8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spcFirstLastPara="1" wrap="square" lIns="0" tIns="36000" rIns="0" bIns="36000" anchor="t" anchorCtr="0">
                          <a:noAutofit/>
                        </wps:bodyPr>
                      </wps:wsp>
                      <wps:wsp>
                        <wps:cNvPr id="599641233" name="Прямоугольник 10"/>
                        <wps:cNvSpPr/>
                        <wps:spPr>
                          <a:xfrm>
                            <a:off x="2249" y="15987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460AC1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72298722" name="Прямая со стрелкой 11"/>
                        <wps:cNvCnPr/>
                        <wps:spPr>
                          <a:xfrm>
                            <a:off x="2235" y="15422"/>
                            <a:ext cx="10528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3713441" name="Прямая со стрелкой 12"/>
                        <wps:cNvCnPr/>
                        <wps:spPr>
                          <a:xfrm>
                            <a:off x="2652" y="15401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321098" name="Прямая со стрелкой 13"/>
                        <wps:cNvCnPr/>
                        <wps:spPr>
                          <a:xfrm>
                            <a:off x="3219" y="15414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105769" name="Прямая со стрелкой 14"/>
                        <wps:cNvCnPr/>
                        <wps:spPr>
                          <a:xfrm>
                            <a:off x="4523" y="1540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06246948" name="Прямая со стрелкой 15"/>
                        <wps:cNvCnPr/>
                        <wps:spPr>
                          <a:xfrm>
                            <a:off x="5374" y="1539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25084537" name="Прямая со стрелкой 16"/>
                        <wps:cNvCnPr/>
                        <wps:spPr>
                          <a:xfrm>
                            <a:off x="5941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6207255" name="Прямая со стрелкой 17"/>
                        <wps:cNvCnPr/>
                        <wps:spPr>
                          <a:xfrm>
                            <a:off x="2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60299450" name="Прямая со стрелкой 18"/>
                        <wps:cNvCnPr/>
                        <wps:spPr>
                          <a:xfrm>
                            <a:off x="2255" y="15989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892081" name="Прямая со стрелкой 19"/>
                        <wps:cNvCnPr/>
                        <wps:spPr>
                          <a:xfrm>
                            <a:off x="12178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6912750" name="Прямоугольник 20"/>
                        <wps:cNvSpPr/>
                        <wps:spPr>
                          <a:xfrm>
                            <a:off x="12187" y="15830"/>
                            <a:ext cx="539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8C0961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0" tIns="57600" rIns="0" bIns="0" anchor="t" anchorCtr="0">
                          <a:noAutofit/>
                        </wps:bodyPr>
                      </wps:wsp>
                      <wps:wsp>
                        <wps:cNvPr id="1996956268" name="Прямоугольник 21"/>
                        <wps:cNvSpPr/>
                        <wps:spPr>
                          <a:xfrm>
                            <a:off x="5936" y="15426"/>
                            <a:ext cx="6208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44E75D" w14:textId="7BB9859D" w:rsidR="00976264" w:rsidRPr="00E9367B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</w:t>
                              </w:r>
                              <w:r w:rsidR="00E9367B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19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.ПІ232.14.0</w:t>
                              </w:r>
                              <w:r w:rsidR="00E9367B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2</w:t>
                              </w:r>
                            </w:p>
                            <w:p w14:paraId="7E6CC9E6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</w:pPr>
                            </w:p>
                            <w:p w14:paraId="2E8A8B12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  <w:p w14:paraId="1405F79A" w14:textId="77777777" w:rsidR="00976264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43F87C0D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6B54FF" id="Групувати 3" o:spid="_x0000_s1081" style="position:absolute;margin-left:-31.95pt;margin-top:14.9pt;width:526.4pt;height:814.65pt;z-index:251661312" coordorigin="22" coordsize="6685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xRrQYAAOQuAAAOAAAAZHJzL2Uyb0RvYy54bWzsWtlu20YUfS/QfyD43ogzw22EyEHhxEGB&#10;oA2Q9gPGFCUR4FaStuy3tH0NkId+QH8hQFGgTdr0F6Q/6pnhptWmHMiOayWAzHV4595zz11mHj+5&#10;iELt3M/yIIkHOnlk6Jofe8kwiMcD/YfvT75ydS0vRDwUYRL7A/3Sz/UnR19+8Xia9n2aTJJw6Gca&#10;Bonz/jQd6JOiSPu9Xu5N/Ejkj5LUj3FzlGSRKHCajXvDTEwxehT2qGHYvWmSDdMs8fw8x9Wn5U39&#10;SI0/Gvle8d1olPuFFg50yFao30z9nsrf3tFj0R9nIp0EXiWGuIEUkQhifLQZ6qkohHaWBWtDRYGX&#10;JXkyKh55SdRLRqPA89UcMBtirMzmeZacpWou4/50nDZqgmpX9HTjYb1vz59n6av0ZQZNTNMxdKHO&#10;5FwuRlkk/0JK7UKp7LJRmX9RaB4u2rZrURea9XCPGMy0DcsqtepNoHr5IqXM0rX2XW/ybNPbjmUb&#10;+Cdf7tUf7y2J1JyUokL2l5kWDPFhi5ncNInJdC0WEXA2+3X+ev7L7F/8f6cROaZ8eYfZrgq9ccIL&#10;Iot+h/kSA8qqdGVTzq6cKxwib22ef5rNX01E6iso5VILld4c23Eo57TR2m/Q2tvZ37OP0N3vs4+z&#10;D/M3s39mf87ea7TUoXq7gUvez4GcDVjZpj2pAGBBgcWmjkJKY2zRT7O8eO4nkSYPBnoG91VeJc5f&#10;5EWJi/oR+dE4OQnCENdFP4yXLmBMeQXwqUWUR8XF6YXCC+X1bE6T4SWUkafeSYBvvhB58VJkoACi&#10;a1PQwkDPfzwTma9r4TcxbMCJKSdQLJ5kiyeniyci9iYJ2MYrMl0rT44LxT6ltF+fFckoUDOT8pXC&#10;VGLD+BK0t4ACajDXJJblYM6V92zHgcKsFAso6oIDy1x0/dqLiGG6rSPgw4tOvzMO8iQMhhIKUqt5&#10;Nj49DjPtXIDyT9S/avSlx8JYm4KaXAsg1Dxp6FEoChxGKQglj8cKeEuvLI0sqaohq6XHJEKfinxS&#10;SqBuSQFEPwoKxLowiAa627wt+hNfDJ/FQ624TEFcMcIkoAcRImDOR1DFgXq9EEF4/XPXIJ8pfm3B&#10;9rCRzxE4mMMoMLoC/Hfzt9r8p9lH/Mx/nr+e/TH7MHsPQvxLM6U1Kgc4jqu4WbNMHbeaoEkosW3l&#10;AcRyiaId0a+9wHKdkguXg94a/vMiE8F4UhwncQxKTDLSmRUlknjJubeCcWQs8VDBdQusI39Y4Voe&#10;XQXstSc3Q7skTQykyP72WBOEiZyD4M8aeNajpwp03VnTNjGoTKgsDogoJTWYsSvMUHc5fVhDzd6i&#10;J6vyqTpgdecQmYGr+EgkAepaGTlxUEZNHNQRE0z82cZLZlgmpSaHuCussW54e4Etrg+XjFJYtzK8&#10;IpqWLAgzQFMyc7pDyzdZ4K55E3T1P7C8w5nBHcPpkjArv+3s8qZFUbtUllf+1VretaC9OzZ8k/Y9&#10;TMMTy7Q543D7Dj7v7uTzFpNwKi3PFV20lrc+A7Jv8p2HaXnX5TZDa6btLGyvjZqqslNthNTQ4ZXl&#10;TWM1NWS4JX2e2erOHRTJaNog85AMdmPLM9nRWQvz1dX7EOotzm2TUNbF+qQprTqZX2YQtd+vJnmM&#10;332S12QuN7b+vU7y0BijSL43EP720pA0iTEQcH1t2DTJEF3wnaU0f6FTuN/i8FY7IA+nOqSEOYSh&#10;Jb2WL1wBnya77gYf26oTB9NYSRmrhNFFgJGVcduWqNunVYf1EzsLB/DspS1PbMooMTg6pCsF5hXg&#10;aTL0TuDB+HX0wbLJMvccwFPqY0vD9TPvS7nURPBwkDbuAJ4mye8EnoVidS1xPYDnPoOHmIZNUeqa&#10;O1FPUyh0Qg8KXjSyVMHL+ErZc0DPvUYPFhoM14SBd+GeptDohh703Ouiuay42nbJAT33Gj2OTdFa&#10;3bCeckXWs9hl7VJxydEV9TiGYq0WPGi0AFiy5bLfguuwGrePnSyE2wZ2spiyVd49Z17s1O6EHu6u&#10;BC6GfVC3gZ5DxbWfios4LqeGu1O5riBQrfBcjx7Z7kVWpcgHGXrJ1PWq7iFy3efI5aLaItjNts49&#10;6wvCdLcuMVAjN4ko1Ljl5p02ZFn1IoHck3Zln2d/ewGaAHzjNjFq1Q2LBNDlfVggIFgg4JZN7fWC&#10;aYPtF/vD1+8GsDirtw6ZdGVlEKkSviizFbdsHW/v8e3P9k343NX2S7soTctp7V/dKfeDVHc+EQft&#10;HmK1R0htpVY90Wrbt9yrvXiunmo3px/9BwAA//8DAFBLAwQUAAYACAAAACEA3insY+EAAAALAQAA&#10;DwAAAGRycy9kb3ducmV2LnhtbEyPwW6CQBCG7018h82Y9KYLGglQFmNM25NpUm3S9LbCCER2lrAr&#10;4Nt3eqrHmfnyz/dn28m0YsDeNZYUhMsABFJhy4YqBV+nt0UMwnlNpW4toYI7Otjms6dMp6Ud6ROH&#10;o68Eh5BLtYLa+y6V0hU1Gu2WtkPi28X2Rnse+0qWvR453LRyFQSRNLoh/lDrDvc1FtfjzSh4H/W4&#10;W4evw+F62d9/TpuP70OISj3Pp90LCI+T/4fhT5/VIWens71R6USrYBGtE0YVrBKuwEASx7w4Mxlt&#10;khBknsnHDvkvAAAA//8DAFBLAQItABQABgAIAAAAIQC2gziS/gAAAOEBAAATAAAAAAAAAAAAAAAA&#10;AAAAAABbQ29udGVudF9UeXBlc10ueG1sUEsBAi0AFAAGAAgAAAAhADj9If/WAAAAlAEAAAsAAAAA&#10;AAAAAAAAAAAALwEAAF9yZWxzLy5yZWxzUEsBAi0AFAAGAAgAAAAhACzmfFGtBgAA5C4AAA4AAAAA&#10;AAAAAAAAAAAALgIAAGRycy9lMm9Eb2MueG1sUEsBAi0AFAAGAAgAAAAhAN4p7GPhAAAACwEAAA8A&#10;AAAAAAAAAAAAAAAABwkAAGRycy9kb3ducmV2LnhtbFBLBQYAAAAABAAEAPMAAAAVCgAAAAA=&#10;">
              <v:group id="Группа 1" o:spid="_x0000_s1082" style="position:absolute;left:22;width:66853;height:75600" coordorigin="2235" coordsize="10528,16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LEbyAAAAOMAAAAPAAAAZHJzL2Rvd25yZXYueG1sRE/NasJA&#10;EL4X+g7LFHrTTZoomrqKSFs8SKEqiLchOybB7GzIbpP49l1B6HG+/1msBlOLjlpXWVYQjyMQxLnV&#10;FRcKjofP0QyE88gaa8uk4EYOVsvnpwVm2vb8Q93eFyKEsMtQQel9k0np8pIMurFtiAN3sa1BH862&#10;kLrFPoSbWr5F0VQarDg0lNjQpqT8uv81Cr567NdJ/NHtrpfN7XyYfJ92MSn1+jKs30F4Gvy/+OHe&#10;6jB/kqTzNI3TBO4/BQDk8g8AAP//AwBQSwECLQAUAAYACAAAACEA2+H2y+4AAACFAQAAEwAAAAAA&#10;AAAAAAAAAAAAAAAAW0NvbnRlbnRfVHlwZXNdLnhtbFBLAQItABQABgAIAAAAIQBa9CxbvwAAABUB&#10;AAALAAAAAAAAAAAAAAAAAB8BAABfcmVscy8ucmVsc1BLAQItABQABgAIAAAAIQC++LEbyAAAAOMA&#10;AAAPAAAAAAAAAAAAAAAAAAcCAABkcnMvZG93bnJldi54bWxQSwUGAAAAAAMAAwC3AAAA/AIAAAAA&#10;">
                <v:rect id="Прямоугольник 2" o:spid="_x0000_s1083" style="position:absolute;left:2235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PwDyAAAAOEAAAAPAAAAZHJzL2Rvd25yZXYueG1sRI/BTsMw&#10;EETvlfgHa5G4UQcLJU1atwIEEvQEaT9gGy9xRLwOsWnD3+NKSD2OZuaNZrWZXC+ONIbOs4a7eQaC&#10;uPGm41bDfvdyuwARIrLB3jNp+KUAm/XVbIWV8Sf+oGMdW5EgHCrUYGMcKilDY8lhmPuBOHmffnQY&#10;kxxbaUY8JbjrpcqyXDrsOC1YHOjJUvNV/zgN7/ee1LMKj3XrSjsddtu3b8y1vrmeHpYgIk3xEv5v&#10;vxoNRV4UqiwVnB+lNyDXfwAAAP//AwBQSwECLQAUAAYACAAAACEA2+H2y+4AAACFAQAAEwAAAAAA&#10;AAAAAAAAAAAAAAAAW0NvbnRlbnRfVHlwZXNdLnhtbFBLAQItABQABgAIAAAAIQBa9CxbvwAAABUB&#10;AAALAAAAAAAAAAAAAAAAAB8BAABfcmVscy8ucmVsc1BLAQItABQABgAIAAAAIQCaHPwDyAAAAOEA&#10;AAAPAAAAAAAAAAAAAAAAAAcCAABkcnMvZG93bnJldi54bWxQSwUGAAAAAAMAAwC3AAAA/AIAAAAA&#10;" filled="f" stroked="f">
                  <v:textbox inset="2.53958mm,2.53958mm,2.53958mm,2.53958mm">
                    <w:txbxContent>
                      <w:p w14:paraId="7B6DBFA7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3" o:spid="_x0000_s1084" style="position:absolute;left:2254;width:10488;height:16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5vywAAAOMAAAAPAAAAZHJzL2Rvd25yZXYueG1sRI/BTsMw&#10;EETvSP0Haytxo3YCLVWoW1WFqtwqSj5gibdxaLyOYtOEv8dISBxHM/NGs9qMrhVX6kPjWUM2UyCI&#10;K28arjWU7/u7JYgQkQ22nknDNwXYrCc3KyyMH/iNrqdYiwThUKAGG2NXSBkqSw7DzHfEyTv73mFM&#10;sq+l6XFIcNfKXKmFdNhwWrDY0c5SdTl9OQ1Dc7Sf426hDuXL/rk+5PKjLc9a307H7ROISGP8D/+1&#10;X42GXN0vH7L5/DGD30/pD8j1DwAAAP//AwBQSwECLQAUAAYACAAAACEA2+H2y+4AAACFAQAAEwAA&#10;AAAAAAAAAAAAAAAAAAAAW0NvbnRlbnRfVHlwZXNdLnhtbFBLAQItABQABgAIAAAAIQBa9CxbvwAA&#10;ABUBAAALAAAAAAAAAAAAAAAAAB8BAABfcmVscy8ucmVsc1BLAQItABQABgAIAAAAIQCJOa5vywAA&#10;AOMAAAAPAAAAAAAAAAAAAAAAAAcCAABkcnMvZG93bnJldi54bWxQSwUGAAAAAAMAAwC3AAAA/wIA&#10;AAAA&#10;" strokeweight="2.25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0B05394D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" o:spid="_x0000_s1085" type="#_x0000_t32" style="position:absolute;left:12166;top:15819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0h9zAAAAOIAAAAPAAAAZHJzL2Rvd25yZXYueG1sRI9PSwMx&#10;FMTvgt8hPKEXsdntWv+sTcsqFGyhh1a9PzfPTXDzst2k7frtjSD0OMzMb5jZYnCtOFIfrGcF+TgD&#10;QVx7bblR8P62vHkAESKyxtYzKfihAIv55cUMS+1PvKXjLjYiQTiUqMDE2JVShtqQwzD2HXHyvnzv&#10;MCbZN1L3eEpw18pJlt1Jh5bTgsGOXgzV37uDU7BZ5c/Vp7Gr9XZvN9Nl1R6a6w+lRldD9QQi0hDP&#10;4f/2q1bwmE+L4r6Y3MLfpXQH5PwXAAD//wMAUEsBAi0AFAAGAAgAAAAhANvh9svuAAAAhQEAABMA&#10;AAAAAAAAAAAAAAAAAAAAAFtDb250ZW50X1R5cGVzXS54bWxQSwECLQAUAAYACAAAACEAWvQsW78A&#10;AAAVAQAACwAAAAAAAAAAAAAAAAAfAQAAX3JlbHMvLnJlbHNQSwECLQAUAAYACAAAACEAC+tIfcwA&#10;AADiAAAADwAAAAAAAAAAAAAAAAAHAgAAZHJzL2Rvd25yZXYueG1sUEsFBgAAAAADAAMAtwAAAAAD&#10;AAAAAA==&#10;"/>
                <v:rect id="Прямоугольник 5" o:spid="_x0000_s1086" style="position:absolute;left:2645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PLyQAAAOMAAAAPAAAAZHJzL2Rvd25yZXYueG1sRE/RasJA&#10;EHwv+A/HCn3TiyVqTT2lCJbgi6htn9fcNgnm9sLdqfHvPUHo07A7OzM782VnGnEh52vLCkbDBARx&#10;YXXNpYLvw3rwDsIHZI2NZVJwIw/LRe9ljpm2V97RZR9KEU3YZ6igCqHNpPRFRQb90LbEkfuzzmCI&#10;oyuldniN5qaRb0kykQZrjgkVtrSqqDjtz0ZBedJuuk3tj/nauO05/z1O8tlRqdd+9/kBIlAX/o+f&#10;6lzH98fjdJaOIsCjU1yAXNwBAAD//wMAUEsBAi0AFAAGAAgAAAAhANvh9svuAAAAhQEAABMAAAAA&#10;AAAAAAAAAAAAAAAAAFtDb250ZW50X1R5cGVzXS54bWxQSwECLQAUAAYACAAAACEAWvQsW78AAAAV&#10;AQAACwAAAAAAAAAAAAAAAAAfAQAAX3JlbHMvLnJlbHNQSwECLQAUAAYACAAAACEAggyTy8kAAADj&#10;AAAADwAAAAAAAAAAAAAAAAAHAgAAZHJzL2Rvd25yZXYueG1sUEsFBgAAAAADAAMAtwAAAP0CAAAA&#10;AA==&#10;" filled="f" stroked="f">
                  <v:textbox inset="0,.5mm,0,0">
                    <w:txbxContent>
                      <w:p w14:paraId="138DE9F2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7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6" o:spid="_x0000_s1087" style="position:absolute;left:3227;top:15984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uJ6yQAAAOIAAAAPAAAAZHJzL2Rvd25yZXYueG1sRI/NasJA&#10;FIX3Bd9huAV3ddI0tZo6ihQswY1o1fU1c5sEM3fCzKjp2zuLgsvD+eObLXrTiis531hW8DpKQBCX&#10;VjdcKdj/rF4mIHxA1thaJgV/5GExHzzNMNf2xlu67kIl4gj7HBXUIXS5lL6syaAf2Y44er/WGQxR&#10;ukpqh7c4blqZJslYGmw4PtTY0VdN5Xl3MQqqs3Yfm8wezPfabS7F8TQupielhs/98hNEoD48wv/t&#10;Qit4S96zNM2mESIiRRyQ8zsAAAD//wMAUEsBAi0AFAAGAAgAAAAhANvh9svuAAAAhQEAABMAAAAA&#10;AAAAAAAAAAAAAAAAAFtDb250ZW50X1R5cGVzXS54bWxQSwECLQAUAAYACAAAACEAWvQsW78AAAAV&#10;AQAACwAAAAAAAAAAAAAAAAAfAQAAX3JlbHMvLnJlbHNQSwECLQAUAAYACAAAACEAzR7ieskAAADi&#10;AAAADwAAAAAAAAAAAAAAAAAHAgAAZHJzL2Rvd25yZXYueG1sUEsFBgAAAAADAAMAtwAAAP0CAAAA&#10;AA==&#10;" filled="f" stroked="f">
                  <v:textbox inset="0,.5mm,0,0">
                    <w:txbxContent>
                      <w:p w14:paraId="390302DA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7" o:spid="_x0000_s1088" style="position:absolute;left:4523;top:15981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xXxygAAAOIAAAAPAAAAZHJzL2Rvd25yZXYueG1sRI9PawIx&#10;FMTvhX6H8Aq91aRa3O7WKKVgWbyI9s/5uXndXdy8LEnU7bc3guBxmJnfMLPFYDtxJB9axxqeRwoE&#10;ceVMy7WG76/l0yuIEJENdo5Jwz8FWMzv72ZYGHfiDR23sRYJwqFADU2MfSFlqBqyGEauJ07en/MW&#10;Y5K+lsbjKcFtJ8dKTaXFltNCgz19NFTttwerod4bn61f3I/9XPn1ofzdTct8p/Xjw/D+BiLSEG/h&#10;a7s0GrJ8ovJMZWO4XEp3QM7PAAAA//8DAFBLAQItABQABgAIAAAAIQDb4fbL7gAAAIUBAAATAAAA&#10;AAAAAAAAAAAAAAAAAABbQ29udGVudF9UeXBlc10ueG1sUEsBAi0AFAAGAAgAAAAhAFr0LFu/AAAA&#10;FQEAAAsAAAAAAAAAAAAAAAAAHwEAAF9yZWxzLy5yZWxzUEsBAi0AFAAGAAgAAAAhAAF7FfHKAAAA&#10;4gAAAA8AAAAAAAAAAAAAAAAABwIAAGRycy9kb3ducmV2LnhtbFBLBQYAAAAAAwADALcAAAD+AgAA&#10;AAA=&#10;" filled="f" stroked="f">
                  <v:textbox inset="0,.5mm,0,0">
                    <w:txbxContent>
                      <w:p w14:paraId="34CA7DD9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Прямоугольник 8" o:spid="_x0000_s1089" style="position:absolute;left:5372;top:1599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2myAAAAOMAAAAPAAAAZHJzL2Rvd25yZXYueG1sRE9fS8Mw&#10;EH8X/A7hBN9caq3VdsuGCErxZTg3n2/NrS1rLiXJtvrtl8HAx/v9v9liNL04kvOdZQWPkwQEcW11&#10;x42C9c/HwysIH5A19pZJwR95WMxvb2ZYanvibzquQiNiCPsSFbQhDKWUvm7JoJ/YgThyO+sMhni6&#10;RmqHpxhuepkmSS4NdhwbWhzovaV6vzoYBc1eu5dlZjfm88stD9XvNq+KrVL3d+PbFESgMfyLr+5K&#10;x/nPWV48FVmawuWnCICcnwEAAP//AwBQSwECLQAUAAYACAAAACEA2+H2y+4AAACFAQAAEwAAAAAA&#10;AAAAAAAAAAAAAAAAW0NvbnRlbnRfVHlwZXNdLnhtbFBLAQItABQABgAIAAAAIQBa9CxbvwAAABUB&#10;AAALAAAAAAAAAAAAAAAAAB8BAABfcmVscy8ucmVsc1BLAQItABQABgAIAAAAIQARUp2myAAAAOMA&#10;AAAPAAAAAAAAAAAAAAAAAAcCAABkcnMvZG93bnJldi54bWxQSwUGAAAAAAMAAwC3AAAA/AIAAAAA&#10;" filled="f" stroked="f">
                  <v:textbox inset="0,.5mm,0,0">
                    <w:txbxContent>
                      <w:p w14:paraId="6C02F5D5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9" o:spid="_x0000_s1090" style="position:absolute;left:12179;top:15409;width:53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bxpyQAAAOIAAAAPAAAAZHJzL2Rvd25yZXYueG1sRI9PawIx&#10;FMTvgt8hPKE3Tay4ZLdGKYVCPZTiH/D62Dx3l25elk3U9dubQsHjMDO/YVabwbXiSn1oPBuYzxQI&#10;4tLbhisDx8PnVIMIEdli65kM3CnAZj0erbCw/sY7uu5jJRKEQ4EG6hi7QspQ1uQwzHxHnLyz7x3G&#10;JPtK2h5vCe5a+apUJh02nBZq7OijpvJ3f3EGyrvSul0u86wZ8vPRf19O2x8y5mUyvL+BiDTEZ/i/&#10;/WUNaJ1nCzVXC/i7lO6AXD8AAAD//wMAUEsBAi0AFAAGAAgAAAAhANvh9svuAAAAhQEAABMAAAAA&#10;AAAAAAAAAAAAAAAAAFtDb250ZW50X1R5cGVzXS54bWxQSwECLQAUAAYACAAAACEAWvQsW78AAAAV&#10;AQAACwAAAAAAAAAAAAAAAAAfAQAAX3JlbHMvLnJlbHNQSwECLQAUAAYACAAAACEAuem8ackAAADi&#10;AAAADwAAAAAAAAAAAAAAAAAHAgAAZHJzL2Rvd25yZXYueG1sUEsFBgAAAAADAAMAtwAAAP0CAAAA&#10;AA==&#10;" filled="f" stroked="f">
                  <v:textbox inset="0,1mm,0,1mm">
                    <w:txbxContent>
                      <w:p w14:paraId="6D19C6D8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Прямоугольник 10" o:spid="_x0000_s1091" style="position:absolute;left:2249;top:15987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6gfygAAAOIAAAAPAAAAZHJzL2Rvd25yZXYueG1sRI9Pa8JA&#10;FMTvQr/D8gredOO/tEldpRQswYvUas/P7GsSzL4Nu6um375bEHocZuY3zHLdm1ZcyfnGsoLJOAFB&#10;XFrdcKXg8LkZPYPwAVlja5kU/JCH9ephsMRc2xt/0HUfKhEh7HNUUIfQ5VL6siaDfmw74uh9W2cw&#10;ROkqqR3eIty0cpokqTTYcFyosaO3msrz/mIUVGftnnZzezTvW7e7FF+ntMhOSg0f+9cXEIH68B++&#10;twutYJFl6Xwync3g71K8A3L1CwAA//8DAFBLAQItABQABgAIAAAAIQDb4fbL7gAAAIUBAAATAAAA&#10;AAAAAAAAAAAAAAAAAABbQ29udGVudF9UeXBlc10ueG1sUEsBAi0AFAAGAAgAAAAhAFr0LFu/AAAA&#10;FQEAAAsAAAAAAAAAAAAAAAAAHwEAAF9yZWxzLy5yZWxzUEsBAi0AFAAGAAgAAAAhAPULqB/KAAAA&#10;4gAAAA8AAAAAAAAAAAAAAAAABwIAAGRycy9kb3ducmV2LnhtbFBLBQYAAAAAAwADALcAAAD+AgAA&#10;AAA=&#10;" filled="f" stroked="f">
                  <v:textbox inset="0,.5mm,0,0">
                    <w:txbxContent>
                      <w:p w14:paraId="1C460AC1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shape id="Прямая со стрелкой 11" o:spid="_x0000_s1092" type="#_x0000_t32" style="position:absolute;left:2235;top:15422;width:105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dLyQAAAOIAAAAPAAAAZHJzL2Rvd25yZXYueG1sRE9da8Iw&#10;FH0X9h/CHfgiM12FWatRnODYYA/zC18vzbUpNjelyWr998tgsJcDh/PFWax6W4uOWl85VvA8TkAQ&#10;F05XXCo4HrZPGQgfkDXWjknBnTyslg+DBeba3XhH3T6UIpawz1GBCaHJpfSFIYt+7BriqF1cazFE&#10;2pZSt3iL5baWaZK8SIsVxwWDDW0MFdf9t1UQumTiR9lx93oyb9fP82T9cd9+KTV87NdzEIH68G/+&#10;S79rBdNpms6yCPB7Kd4BufwBAAD//wMAUEsBAi0AFAAGAAgAAAAhANvh9svuAAAAhQEAABMAAAAA&#10;AAAAAAAAAAAAAAAAAFtDb250ZW50X1R5cGVzXS54bWxQSwECLQAUAAYACAAAACEAWvQsW78AAAAV&#10;AQAACwAAAAAAAAAAAAAAAAAfAQAAX3JlbHMvLnJlbHNQSwECLQAUAAYACAAAACEAgQXnS8kAAADi&#10;AAAADwAAAAAAAAAAAAAAAAAHAgAAZHJzL2Rvd25yZXYueG1sUEsFBgAAAAADAAMAtwAAAP0CAAAA&#10;AA==&#10;" strokeweight="2.25pt"/>
                <v:shape id="Прямая со стрелкой 12" o:spid="_x0000_s1093" type="#_x0000_t32" style="position:absolute;left:2652;top:15401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bDgywAAAOIAAAAPAAAAZHJzL2Rvd25yZXYueG1sRI9Ba8JA&#10;FITvQv/D8gq9lLqJESupq9iCYsGDWkuvj+xrNph9G7JrjP/eLRQ8DjPzDTNb9LYWHbW+cqwgHSYg&#10;iAunKy4VHL9WL1MQPiBrrB2Tgit5WMwfBjPMtbvwnrpDKEWEsM9RgQmhyaX0hSGLfuga4uj9utZi&#10;iLItpW7xEuG2lqMkmUiLFccFgw19GCpOh7NVELok88/T4/7926xP259s+Xld7ZR6euyXbyAC9eEe&#10;/m9vtIJRmr2m2Xicwt+leAfk/AYAAP//AwBQSwECLQAUAAYACAAAACEA2+H2y+4AAACFAQAAEwAA&#10;AAAAAAAAAAAAAAAAAAAAW0NvbnRlbnRfVHlwZXNdLnhtbFBLAQItABQABgAIAAAAIQBa9CxbvwAA&#10;ABUBAAALAAAAAAAAAAAAAAAAAB8BAABfcmVscy8ucmVsc1BLAQItABQABgAIAAAAIQCnlbDgywAA&#10;AOIAAAAPAAAAAAAAAAAAAAAAAAcCAABkcnMvZG93bnJldi54bWxQSwUGAAAAAAMAAwC3AAAA/wIA&#10;AAAA&#10;" strokeweight="2.25pt"/>
                <v:shape id="Прямая со стрелкой 13" o:spid="_x0000_s1094" type="#_x0000_t32" style="position:absolute;left:3219;top:15414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hrbxwAAAOIAAAAPAAAAZHJzL2Rvd25yZXYueG1sRE/Pa8Iw&#10;FL4P/B/CE3YZM7EFcZ1RVHBssMN0itdH89YUm5fSZLX+98th4PHj+71YDa4RPXWh9qxhOlEgiEtv&#10;aq40HL93z3MQISIbbDyThhsFWC1HDwssjL/ynvpDrEQK4VCgBhtjW0gZSksOw8S3xIn78Z3DmGBX&#10;SdPhNYW7RmZKzaTDmlODxZa2lsrL4ddpiL3Kw9P8uN+c7Nvl85yvP267L60fx8P6FUSkId7F/+53&#10;k+bPsjybqpe0OV1KGOTyDwAA//8DAFBLAQItABQABgAIAAAAIQDb4fbL7gAAAIUBAAATAAAAAAAA&#10;AAAAAAAAAAAAAABbQ29udGVudF9UeXBlc10ueG1sUEsBAi0AFAAGAAgAAAAhAFr0LFu/AAAAFQEA&#10;AAsAAAAAAAAAAAAAAAAAHwEAAF9yZWxzLy5yZWxzUEsBAi0AFAAGAAgAAAAhAJ8SGtvHAAAA4gAA&#10;AA8AAAAAAAAAAAAAAAAABwIAAGRycy9kb3ducmV2LnhtbFBLBQYAAAAAAwADALcAAAD7AgAAAAA=&#10;" strokeweight="2.25pt"/>
                <v:shape id="Прямая со стрелкой 14" o:spid="_x0000_s1095" type="#_x0000_t32" style="position:absolute;left:4523;top:1540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rEzAAAAOIAAAAPAAAAZHJzL2Rvd25yZXYueG1sRI9BSwMx&#10;FITvQv9DeAUvYpO2Wtdt01KFSgUPtla8Pjavm6Wbl2UTt9t/bwTB4zAz3zCLVe9q0VEbKs8axiMF&#10;grjwpuJSw+Fjc5uBCBHZYO2ZNFwowGo5uFpgbvyZd9TtYykShEOOGmyMTS5lKCw5DCPfECfv6FuH&#10;Mcm2lKbFc4K7Wk6UmkmHFacFiw09WypO+2+nIXZqGm6yw+7p076c3r6m69fL5l3r62G/noOI1Mf/&#10;8F97azRkk7uxun+YPcLvpXQH5PIHAAD//wMAUEsBAi0AFAAGAAgAAAAhANvh9svuAAAAhQEAABMA&#10;AAAAAAAAAAAAAAAAAAAAAFtDb250ZW50X1R5cGVzXS54bWxQSwECLQAUAAYACAAAACEAWvQsW78A&#10;AAAVAQAACwAAAAAAAAAAAAAAAAAfAQAAX3JlbHMvLnJlbHNQSwECLQAUAAYACAAAACEAUa1KxMwA&#10;AADiAAAADwAAAAAAAAAAAAAAAAAHAgAAZHJzL2Rvd25yZXYueG1sUEsFBgAAAAADAAMAtwAAAAAD&#10;AAAAAA==&#10;" strokeweight="2.25pt"/>
                <v:shape id="Прямая со стрелкой 15" o:spid="_x0000_s1096" type="#_x0000_t32" style="position:absolute;left:5374;top:1539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8V8zQAAAOMAAAAPAAAAZHJzL2Rvd25yZXYueG1sRI9BawIx&#10;EIXvBf9DmEIvpSbqsuhqFFuwtNBDtYrXYTPdLG6SZZOu67/vHAo9zrw3732z2gyuET11sQ5ew2Ss&#10;QJAvg6l9peH4tXuag4gJvcEmeNJwowib9ehuhYUJV7+n/pAqwSE+FqjBptQWUsbSksM4Di151r5D&#10;5zDx2FXSdHjlcNfIqVK5dFh7brDY0oul8nL4cRpSr2bxcX7cP5/s6+XjPNu+33afWj/cD9sliERD&#10;+jf/Xb8Zxs9UPs3yRcbQ/BMvQK5/AQAA//8DAFBLAQItABQABgAIAAAAIQDb4fbL7gAAAIUBAAAT&#10;AAAAAAAAAAAAAAAAAAAAAABbQ29udGVudF9UeXBlc10ueG1sUEsBAi0AFAAGAAgAAAAhAFr0LFu/&#10;AAAAFQEAAAsAAAAAAAAAAAAAAAAAHwEAAF9yZWxzLy5yZWxzUEsBAi0AFAAGAAgAAAAhAA/bxXzN&#10;AAAA4wAAAA8AAAAAAAAAAAAAAAAABwIAAGRycy9kb3ducmV2LnhtbFBLBQYAAAAAAwADALcAAAAB&#10;AwAAAAA=&#10;" strokeweight="2.25pt"/>
                <v:shape id="Прямая со стрелкой 16" o:spid="_x0000_s1097" type="#_x0000_t32" style="position:absolute;left:5941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p5yQAAAOMAAAAPAAAAZHJzL2Rvd25yZXYueG1sRE/dS8Mw&#10;EH8X/B/CCb7IlrhaLXXZmMLEgQ/uQ3w9mrMpay6liV333xtB8PF+3zdfjq4VA/Wh8azhdqpAEFfe&#10;NFxrOOzXkwJEiMgGW8+k4UwBlovLizmWxp94S8Mu1iKFcChRg42xK6UMlSWHYeo74sR9+d5hTGdf&#10;S9PjKYW7Vs6UupcOG04NFjt6tlQdd99OQxxUFm6Kw/bpw74c3z6z1ea8ftf6+mpcPYKINMZ/8Z/7&#10;1aT5+SxXxV2ePcDvTwkAufgBAAD//wMAUEsBAi0AFAAGAAgAAAAhANvh9svuAAAAhQEAABMAAAAA&#10;AAAAAAAAAAAAAAAAAFtDb250ZW50X1R5cGVzXS54bWxQSwECLQAUAAYACAAAACEAWvQsW78AAAAV&#10;AQAACwAAAAAAAAAAAAAAAAAfAQAAX3JlbHMvLnJlbHNQSwECLQAUAAYACAAAACEAQMEaeckAAADj&#10;AAAADwAAAAAAAAAAAAAAAAAHAgAAZHJzL2Rvd25yZXYueG1sUEsFBgAAAAADAAMAtwAAAP0CAAAA&#10;AA==&#10;" strokeweight="2.25pt"/>
                <v:shape id="Прямая со стрелкой 17" o:spid="_x0000_s1098" type="#_x0000_t32" style="position:absolute;left:2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35CyAAAAOIAAAAPAAAAZHJzL2Rvd25yZXYueG1sRE9ba8Iw&#10;FH4f+B/CGexlaGqhKp1R6kCYAx+87P2sOWvCmpOuidr9+2Uw2OPHd1+uB9eKK/XBelYwnWQgiGuv&#10;LTcKzqfteAEiRGSNrWdS8E0B1qvR3RJL7W98oOsxNiKFcChRgYmxK6UMtSGHYeI74sR9+N5hTLBv&#10;pO7xlsJdK/Msm0mHllODwY6eDdWfx4tTsN9NN9W7sbvXw5fdF9uqvTSPb0o93A/VE4hIQ/wX/7lf&#10;dJo/n+XZPC8K+L2UMMjVDwAAAP//AwBQSwECLQAUAAYACAAAACEA2+H2y+4AAACFAQAAEwAAAAAA&#10;AAAAAAAAAAAAAAAAW0NvbnRlbnRfVHlwZXNdLnhtbFBLAQItABQABgAIAAAAIQBa9CxbvwAAABUB&#10;AAALAAAAAAAAAAAAAAAAAB8BAABfcmVscy8ucmVsc1BLAQItABQABgAIAAAAIQA4P35CyAAAAOIA&#10;AAAPAAAAAAAAAAAAAAAAAAcCAABkcnMvZG93bnJldi54bWxQSwUGAAAAAAMAAwC3AAAA/AIAAAAA&#10;"/>
                <v:shape id="Прямая со стрелкой 18" o:spid="_x0000_s1099" type="#_x0000_t32" style="position:absolute;left:2255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JZozQAAAOMAAAAPAAAAZHJzL2Rvd25yZXYueG1sRI9PawIx&#10;EMXvhX6HMEIvpSbVKu7WKLZgqeCh/qPXsBk3i5vJsknX9dt3DoUeZ+bNe+83X/a+Fh22sQqk4Xmo&#10;QCAVwVZUajge1k8zEDEZsqYOhBpuGGG5uL+bm9yGK+2w26dSsAnF3GhwKTW5lLFw6E0chgaJb+fQ&#10;epN4bEtpW3Nlc1/LkVJT6U1FnOBMg+8Oi8v+x2tInRrHx9lx93ZyH5ft93i1ua2/tH4Y9KtXEAn7&#10;9C/++/60XD+bqlGWvUyYgpl4AXLxCwAA//8DAFBLAQItABQABgAIAAAAIQDb4fbL7gAAAIUBAAAT&#10;AAAAAAAAAAAAAAAAAAAAAABbQ29udGVudF9UeXBlc10ueG1sUEsBAi0AFAAGAAgAAAAhAFr0LFu/&#10;AAAAFQEAAAsAAAAAAAAAAAAAAAAAHwEAAF9yZWxzLy5yZWxzUEsBAi0AFAAGAAgAAAAhANA0lmjN&#10;AAAA4wAAAA8AAAAAAAAAAAAAAAAABwIAAGRycy9kb3ducmV2LnhtbFBLBQYAAAAAAwADALcAAAAB&#10;AwAAAAA=&#10;" strokeweight="2.25pt"/>
                <v:shape id="Прямая со стрелкой 19" o:spid="_x0000_s1100" type="#_x0000_t32" style="position:absolute;left:12178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s3LyAAAAOIAAAAPAAAAZHJzL2Rvd25yZXYueG1sRE9da8Iw&#10;FH0f7D+EO9jL0KQKs+uMooJjgz1Mp/h6ae6aYnNTmqzWf78MBns8nO/5cnCN6KkLtWcN2ViBIC69&#10;qbnScPjcjnIQISIbbDyThisFWC5ub+ZYGH/hHfX7WIkUwqFADTbGtpAylJYchrFviRP35TuHMcGu&#10;kqbDSwp3jZwo9Sgd1pwaLLa0sVSe999OQ+zVNDzkh936aF/O76fp6u26/dD6/m5YPYOINMR/8Z/7&#10;1aT52Sx/mqg8g99LCYNc/AAAAP//AwBQSwECLQAUAAYACAAAACEA2+H2y+4AAACFAQAAEwAAAAAA&#10;AAAAAAAAAAAAAAAAW0NvbnRlbnRfVHlwZXNdLnhtbFBLAQItABQABgAIAAAAIQBa9CxbvwAAABUB&#10;AAALAAAAAAAAAAAAAAAAAB8BAABfcmVscy8ucmVsc1BLAQItABQABgAIAAAAIQD5Ts3LyAAAAOIA&#10;AAAPAAAAAAAAAAAAAAAAAAcCAABkcnMvZG93bnJldi54bWxQSwUGAAAAAAMAAwC3AAAA/AIAAAAA&#10;" strokeweight="2.25pt"/>
                <v:rect id="Прямоугольник 20" o:spid="_x0000_s1101" style="position:absolute;left:12187;top:15830;width:539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P2byAAAAOIAAAAPAAAAZHJzL2Rvd25yZXYueG1sRI9NSwMx&#10;EIbvgv8hjODNZluwrWvTogVBvPXDg7cxGTerm8mSpO3uv3cOgseX94tntRlCp86UchvZwHRSgSK2&#10;0bXcGDgeXu6WoHJBdthFJgMjZdisr69WWLt44R2d96VRMsK5RgO+lL7WOltPAfMk9sTifcUUsIhM&#10;jXYJLzIeOj2rqrkO2LI8eOxp68n+7E9BftPJ9sfd+zbqz+bjexyf85v1xtzeDE+PoAoN5T/81351&#10;BpaL+cN0trgXCEESHNDrXwAAAP//AwBQSwECLQAUAAYACAAAACEA2+H2y+4AAACFAQAAEwAAAAAA&#10;AAAAAAAAAAAAAAAAW0NvbnRlbnRfVHlwZXNdLnhtbFBLAQItABQABgAIAAAAIQBa9CxbvwAAABUB&#10;AAALAAAAAAAAAAAAAAAAAB8BAABfcmVscy8ucmVsc1BLAQItABQABgAIAAAAIQCcwP2byAAAAOIA&#10;AAAPAAAAAAAAAAAAAAAAAAcCAABkcnMvZG93bnJldi54bWxQSwUGAAAAAAMAAwC3AAAA/AIAAAAA&#10;" filled="f" stroked="f">
                  <v:textbox inset="0,1.6mm,0,0">
                    <w:txbxContent>
                      <w:p w14:paraId="088C0961" w14:textId="77777777" w:rsidR="00976264" w:rsidRDefault="00976264" w:rsidP="00976264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1" o:spid="_x0000_s1102" style="position:absolute;left:5936;top:15426;width:6208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xGIyAAAAOMAAAAPAAAAZHJzL2Rvd25yZXYueG1sRI9BT8Mw&#10;DIXvSPyHyEjcWLqJRbRbNiEEEhzpOHC0GtNWS5wqybbu3+MDEkf7Pb/3ebufg1dnSnmMbGG5qEAR&#10;d9GN3Fv4Orw9PIHKBdmhj0wWrpRhv7u92WLj4oU/6dyWXkkI5wYtDKVMjda5GyhgXsSJWLSfmAIW&#10;GVOvXcKLhAevV1VldMCRpWHAiV4G6o7tKViYyLuTf2yr706/Jl6aj4O+rq29v5ufN6AKzeXf/Hf9&#10;7gS/rk29Nisj0PKTLEDvfgEAAP//AwBQSwECLQAUAAYACAAAACEA2+H2y+4AAACFAQAAEwAAAAAA&#10;AAAAAAAAAAAAAAAAW0NvbnRlbnRfVHlwZXNdLnhtbFBLAQItABQABgAIAAAAIQBa9CxbvwAAABUB&#10;AAALAAAAAAAAAAAAAAAAAB8BAABfcmVscy8ucmVsc1BLAQItABQABgAIAAAAIQCZcxGIyAAAAOMA&#10;AAAPAAAAAAAAAAAAAAAAAAcCAABkcnMvZG93bnJldi54bWxQSwUGAAAAAAMAAwC3AAAA/AIAAAAA&#10;" filled="f" stroked="f">
                  <v:textbox inset="2.53958mm,1.2694mm,2.53958mm,1.2694mm">
                    <w:txbxContent>
                      <w:p w14:paraId="5044E75D" w14:textId="7BB9859D" w:rsidR="00976264" w:rsidRPr="00E9367B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</w:t>
                        </w:r>
                        <w:r w:rsidR="00E9367B"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19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.ПІ232.14.0</w:t>
                        </w:r>
                        <w:r w:rsidR="00E9367B"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2</w:t>
                        </w:r>
                      </w:p>
                      <w:p w14:paraId="7E6CC9E6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lang w:val="ru-RU"/>
                          </w:rPr>
                        </w:pPr>
                      </w:p>
                      <w:p w14:paraId="2E8A8B12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  <w:p w14:paraId="1405F79A" w14:textId="77777777" w:rsidR="00976264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43F87C0D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92ACB"/>
    <w:multiLevelType w:val="hybridMultilevel"/>
    <w:tmpl w:val="C4C8A574"/>
    <w:lvl w:ilvl="0" w:tplc="D72C32FA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3E30FC9"/>
    <w:multiLevelType w:val="hybridMultilevel"/>
    <w:tmpl w:val="8B687DF6"/>
    <w:lvl w:ilvl="0" w:tplc="D72C32FA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66857B3"/>
    <w:multiLevelType w:val="hybridMultilevel"/>
    <w:tmpl w:val="4A227612"/>
    <w:lvl w:ilvl="0" w:tplc="D72C32FA">
      <w:start w:val="1"/>
      <w:numFmt w:val="bullet"/>
      <w:lvlText w:val="-"/>
      <w:lvlJc w:val="left"/>
      <w:pPr>
        <w:ind w:left="2136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7C7207CA"/>
    <w:multiLevelType w:val="hybridMultilevel"/>
    <w:tmpl w:val="EA8810A6"/>
    <w:lvl w:ilvl="0" w:tplc="0422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2106873819">
    <w:abstractNumId w:val="1"/>
  </w:num>
  <w:num w:numId="2" w16cid:durableId="1789738010">
    <w:abstractNumId w:val="3"/>
  </w:num>
  <w:num w:numId="3" w16cid:durableId="805783350">
    <w:abstractNumId w:val="0"/>
  </w:num>
  <w:num w:numId="4" w16cid:durableId="1502817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40"/>
    <w:rsid w:val="000762ED"/>
    <w:rsid w:val="000927D4"/>
    <w:rsid w:val="00102B5F"/>
    <w:rsid w:val="002C3840"/>
    <w:rsid w:val="00347130"/>
    <w:rsid w:val="00426FE7"/>
    <w:rsid w:val="00586703"/>
    <w:rsid w:val="00600AA4"/>
    <w:rsid w:val="00827F73"/>
    <w:rsid w:val="00976264"/>
    <w:rsid w:val="00AA638D"/>
    <w:rsid w:val="00B559E2"/>
    <w:rsid w:val="00BC1D22"/>
    <w:rsid w:val="00E9367B"/>
    <w:rsid w:val="00F407FE"/>
    <w:rsid w:val="00F50DD4"/>
    <w:rsid w:val="00FD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C8BA95"/>
  <w15:chartTrackingRefBased/>
  <w15:docId w15:val="{435EF212-4AC1-4659-ABAC-BB9649AB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7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7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7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7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7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7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9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9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927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7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7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927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7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76264"/>
  </w:style>
  <w:style w:type="paragraph" w:styleId="af0">
    <w:name w:val="footer"/>
    <w:basedOn w:val="a"/>
    <w:link w:val="af1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76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5911A-DC7B-4B09-8094-587FE3969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 2 Нікітюк Олександра</Template>
  <TotalTime>170</TotalTime>
  <Pages>7</Pages>
  <Words>2645</Words>
  <Characters>1509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Sasha Nikituk</cp:lastModifiedBy>
  <cp:revision>4</cp:revision>
  <dcterms:created xsi:type="dcterms:W3CDTF">2025-10-10T15:33:00Z</dcterms:created>
  <dcterms:modified xsi:type="dcterms:W3CDTF">2025-10-11T19:03:00Z</dcterms:modified>
</cp:coreProperties>
</file>